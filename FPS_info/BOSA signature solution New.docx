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pPr w:leftFromText="181" w:rightFromText="181" w:vertAnchor="page" w:tblpYSpec="center"/>
        <w:tblOverlap w:val="nev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1"/>
        <w:gridCol w:w="8924"/>
      </w:tblGrid>
      <w:tr w:rsidRPr="00C057CE" w:rsidR="002C5C7C" w:rsidTr="00E07757" w14:paraId="66DFC316" w14:textId="77777777">
        <w:trPr>
          <w:cantSplit/>
        </w:trPr>
        <w:tc>
          <w:tcPr>
            <w:tcW w:w="301" w:type="dxa"/>
            <w:shd w:val="clear" w:color="auto" w:fill="057A8B" w:themeFill="text2"/>
          </w:tcPr>
          <w:p w:rsidRPr="00C057CE" w:rsidR="002C5C7C" w:rsidP="00E07757" w:rsidRDefault="002C5C7C" w14:paraId="3166762B" w14:textId="77777777">
            <w:pPr>
              <w:pStyle w:val="Title"/>
              <w:rPr>
                <w:color w:val="057A8B" w:themeColor="text2"/>
              </w:rPr>
            </w:pPr>
          </w:p>
        </w:tc>
        <w:tc>
          <w:tcPr>
            <w:tcW w:w="8924" w:type="dxa"/>
            <w:tcMar>
              <w:left w:w="301" w:type="dxa"/>
            </w:tcMar>
          </w:tcPr>
          <w:p w:rsidRPr="00C057CE" w:rsidR="002C5C7C" w:rsidP="004957C2" w:rsidRDefault="00F05AA1" w14:paraId="42D00DA9" w14:textId="031D65DB">
            <w:pPr>
              <w:pStyle w:val="Title"/>
              <w:spacing w:after="100"/>
            </w:pPr>
            <w:r w:rsidRPr="00C057CE">
              <w:t xml:space="preserve">BOSA signing </w:t>
            </w:r>
            <w:proofErr w:type="gramStart"/>
            <w:r w:rsidRPr="00C057CE">
              <w:t>solution</w:t>
            </w:r>
            <w:proofErr w:type="gramEnd"/>
          </w:p>
          <w:p w:rsidRPr="00C057CE" w:rsidR="002C5C7C" w:rsidP="00E07757" w:rsidRDefault="00F05AA1" w14:paraId="42A8F585" w14:textId="06096D40">
            <w:pPr>
              <w:pStyle w:val="Subtitle"/>
            </w:pPr>
            <w:r w:rsidRPr="00C057CE">
              <w:t>Technical documentation</w:t>
            </w:r>
          </w:p>
        </w:tc>
      </w:tr>
    </w:tbl>
    <w:p w:rsidRPr="00C057CE" w:rsidR="002C5C7C" w:rsidP="00F63D50" w:rsidRDefault="002C5C7C" w14:paraId="314BFFAE" w14:textId="77777777">
      <w:r w:rsidRPr="00C057CE">
        <w:br w:type="page"/>
      </w:r>
    </w:p>
    <w:p w:rsidR="00F00480" w:rsidP="004F7923" w:rsidRDefault="004F7923" w14:paraId="0F1C977B" w14:textId="77777777">
      <w:pPr>
        <w:pStyle w:val="Heading2"/>
        <w:rPr>
          <w:noProof/>
        </w:rPr>
      </w:pPr>
      <w:bookmarkStart w:name="_Toc128484102" w:id="0"/>
      <w:r w:rsidRPr="00C057CE">
        <w:lastRenderedPageBreak/>
        <w:t>Table of contents</w:t>
      </w:r>
      <w:bookmarkEnd w:id="0"/>
      <w:r w:rsidRPr="00C057CE" w:rsidR="006D1711">
        <w:rPr>
          <w:rFonts w:cstheme="minorBidi"/>
          <w:bCs/>
          <w:caps/>
          <w:sz w:val="24"/>
        </w:rPr>
        <w:fldChar w:fldCharType="begin"/>
      </w:r>
      <w:r w:rsidRPr="00C057CE" w:rsidR="006D1711">
        <w:rPr>
          <w:caps/>
          <w:sz w:val="24"/>
        </w:rPr>
        <w:instrText xml:space="preserve"> TOC \o "1-3" \h \z \u </w:instrText>
      </w:r>
      <w:r w:rsidRPr="00C057CE" w:rsidR="006D1711">
        <w:rPr>
          <w:rFonts w:cstheme="minorBidi"/>
          <w:bCs/>
          <w:caps/>
          <w:sz w:val="24"/>
        </w:rPr>
        <w:fldChar w:fldCharType="separate"/>
      </w:r>
    </w:p>
    <w:p w:rsidR="00F00480" w:rsidRDefault="00904167" w14:paraId="34E35082" w14:textId="67E05A8C">
      <w:pPr>
        <w:pStyle w:val="TOC2"/>
        <w:rPr>
          <w:rFonts w:eastAsiaTheme="minorEastAsia" w:cstheme="minorBidi"/>
          <w:b w:val="0"/>
          <w:bCs w:val="0"/>
          <w:sz w:val="22"/>
          <w:szCs w:val="22"/>
          <w:lang w:eastAsia="en-GB"/>
        </w:rPr>
      </w:pPr>
      <w:hyperlink w:history="1" w:anchor="_Toc128484102">
        <w:r w:rsidRPr="00F639B5" w:rsidR="00F00480">
          <w:rPr>
            <w:rStyle w:val="Hyperlink"/>
          </w:rPr>
          <w:t>Table of contents</w:t>
        </w:r>
        <w:r w:rsidR="00F00480">
          <w:rPr>
            <w:webHidden/>
          </w:rPr>
          <w:tab/>
        </w:r>
        <w:r w:rsidR="00F00480">
          <w:rPr>
            <w:webHidden/>
          </w:rPr>
          <w:fldChar w:fldCharType="begin"/>
        </w:r>
        <w:r w:rsidR="00F00480">
          <w:rPr>
            <w:webHidden/>
          </w:rPr>
          <w:instrText xml:space="preserve"> PAGEREF _Toc128484102 \h </w:instrText>
        </w:r>
        <w:r w:rsidR="00F00480">
          <w:rPr>
            <w:webHidden/>
          </w:rPr>
        </w:r>
        <w:r w:rsidR="00F00480">
          <w:rPr>
            <w:webHidden/>
          </w:rPr>
          <w:fldChar w:fldCharType="separate"/>
        </w:r>
        <w:r>
          <w:rPr>
            <w:webHidden/>
          </w:rPr>
          <w:t>2</w:t>
        </w:r>
        <w:r w:rsidR="00F00480">
          <w:rPr>
            <w:webHidden/>
          </w:rPr>
          <w:fldChar w:fldCharType="end"/>
        </w:r>
      </w:hyperlink>
    </w:p>
    <w:p w:rsidR="00F00480" w:rsidRDefault="00904167" w14:paraId="0F946764" w14:textId="1661D8C9">
      <w:pPr>
        <w:pStyle w:val="TOC2"/>
        <w:rPr>
          <w:rFonts w:eastAsiaTheme="minorEastAsia" w:cstheme="minorBidi"/>
          <w:b w:val="0"/>
          <w:bCs w:val="0"/>
          <w:sz w:val="22"/>
          <w:szCs w:val="22"/>
          <w:lang w:eastAsia="en-GB"/>
        </w:rPr>
      </w:pPr>
      <w:hyperlink w:history="1" w:anchor="_Toc128484103">
        <w:r w:rsidRPr="00F639B5" w:rsidR="00F00480">
          <w:rPr>
            <w:rStyle w:val="Hyperlink"/>
          </w:rPr>
          <w:t>Abbreviations and Acronyms</w:t>
        </w:r>
        <w:r w:rsidR="00F00480">
          <w:rPr>
            <w:webHidden/>
          </w:rPr>
          <w:tab/>
        </w:r>
        <w:r w:rsidR="00F00480">
          <w:rPr>
            <w:webHidden/>
          </w:rPr>
          <w:fldChar w:fldCharType="begin"/>
        </w:r>
        <w:r w:rsidR="00F00480">
          <w:rPr>
            <w:webHidden/>
          </w:rPr>
          <w:instrText xml:space="preserve"> PAGEREF _Toc128484103 \h </w:instrText>
        </w:r>
        <w:r w:rsidR="00F00480">
          <w:rPr>
            <w:webHidden/>
          </w:rPr>
        </w:r>
        <w:r w:rsidR="00F00480">
          <w:rPr>
            <w:webHidden/>
          </w:rPr>
          <w:fldChar w:fldCharType="separate"/>
        </w:r>
        <w:r>
          <w:rPr>
            <w:webHidden/>
          </w:rPr>
          <w:t>3</w:t>
        </w:r>
        <w:r w:rsidR="00F00480">
          <w:rPr>
            <w:webHidden/>
          </w:rPr>
          <w:fldChar w:fldCharType="end"/>
        </w:r>
      </w:hyperlink>
    </w:p>
    <w:p w:rsidR="00F00480" w:rsidRDefault="00904167" w14:paraId="4B4F2AD7" w14:textId="0DA9598F">
      <w:pPr>
        <w:pStyle w:val="TOC2"/>
        <w:rPr>
          <w:rFonts w:eastAsiaTheme="minorEastAsia" w:cstheme="minorBidi"/>
          <w:b w:val="0"/>
          <w:bCs w:val="0"/>
          <w:sz w:val="22"/>
          <w:szCs w:val="22"/>
          <w:lang w:eastAsia="en-GB"/>
        </w:rPr>
      </w:pPr>
      <w:hyperlink w:history="1" w:anchor="_Toc128484104">
        <w:r w:rsidRPr="00F639B5" w:rsidR="00F00480">
          <w:rPr>
            <w:rStyle w:val="Hyperlink"/>
          </w:rPr>
          <w:t>Summary</w:t>
        </w:r>
        <w:r w:rsidR="00F00480">
          <w:rPr>
            <w:webHidden/>
          </w:rPr>
          <w:tab/>
        </w:r>
        <w:r w:rsidR="00F00480">
          <w:rPr>
            <w:webHidden/>
          </w:rPr>
          <w:fldChar w:fldCharType="begin"/>
        </w:r>
        <w:r w:rsidR="00F00480">
          <w:rPr>
            <w:webHidden/>
          </w:rPr>
          <w:instrText xml:space="preserve"> PAGEREF _Toc128484104 \h </w:instrText>
        </w:r>
        <w:r w:rsidR="00F00480">
          <w:rPr>
            <w:webHidden/>
          </w:rPr>
        </w:r>
        <w:r w:rsidR="00F00480">
          <w:rPr>
            <w:webHidden/>
          </w:rPr>
          <w:fldChar w:fldCharType="separate"/>
        </w:r>
        <w:r>
          <w:rPr>
            <w:webHidden/>
          </w:rPr>
          <w:t>6</w:t>
        </w:r>
        <w:r w:rsidR="00F00480">
          <w:rPr>
            <w:webHidden/>
          </w:rPr>
          <w:fldChar w:fldCharType="end"/>
        </w:r>
      </w:hyperlink>
    </w:p>
    <w:p w:rsidR="00F00480" w:rsidRDefault="00904167" w14:paraId="372B46D5" w14:textId="26A24C10">
      <w:pPr>
        <w:pStyle w:val="TOC2"/>
        <w:rPr>
          <w:rFonts w:eastAsiaTheme="minorEastAsia" w:cstheme="minorBidi"/>
          <w:b w:val="0"/>
          <w:bCs w:val="0"/>
          <w:sz w:val="22"/>
          <w:szCs w:val="22"/>
          <w:lang w:eastAsia="en-GB"/>
        </w:rPr>
      </w:pPr>
      <w:hyperlink w:history="1" w:anchor="_Toc128484105">
        <w:r w:rsidRPr="00F639B5" w:rsidR="00F00480">
          <w:rPr>
            <w:rStyle w:val="Hyperlink"/>
          </w:rPr>
          <w:t>Introduction</w:t>
        </w:r>
        <w:r w:rsidR="00F00480">
          <w:rPr>
            <w:webHidden/>
          </w:rPr>
          <w:tab/>
        </w:r>
        <w:r w:rsidR="00F00480">
          <w:rPr>
            <w:webHidden/>
          </w:rPr>
          <w:fldChar w:fldCharType="begin"/>
        </w:r>
        <w:r w:rsidR="00F00480">
          <w:rPr>
            <w:webHidden/>
          </w:rPr>
          <w:instrText xml:space="preserve"> PAGEREF _Toc128484105 \h </w:instrText>
        </w:r>
        <w:r w:rsidR="00F00480">
          <w:rPr>
            <w:webHidden/>
          </w:rPr>
        </w:r>
        <w:r w:rsidR="00F00480">
          <w:rPr>
            <w:webHidden/>
          </w:rPr>
          <w:fldChar w:fldCharType="separate"/>
        </w:r>
        <w:r>
          <w:rPr>
            <w:webHidden/>
          </w:rPr>
          <w:t>6</w:t>
        </w:r>
        <w:r w:rsidR="00F00480">
          <w:rPr>
            <w:webHidden/>
          </w:rPr>
          <w:fldChar w:fldCharType="end"/>
        </w:r>
      </w:hyperlink>
    </w:p>
    <w:p w:rsidR="00F00480" w:rsidRDefault="00904167" w14:paraId="12493339" w14:textId="627F961E">
      <w:pPr>
        <w:pStyle w:val="TOC2"/>
        <w:rPr>
          <w:rFonts w:eastAsiaTheme="minorEastAsia" w:cstheme="minorBidi"/>
          <w:b w:val="0"/>
          <w:bCs w:val="0"/>
          <w:sz w:val="22"/>
          <w:szCs w:val="22"/>
          <w:lang w:eastAsia="en-GB"/>
        </w:rPr>
      </w:pPr>
      <w:hyperlink w:history="1" w:anchor="_Toc128484106">
        <w:r w:rsidRPr="00F639B5" w:rsidR="00F00480">
          <w:rPr>
            <w:rStyle w:val="Hyperlink"/>
          </w:rPr>
          <w:t>Deployment environments and main components</w:t>
        </w:r>
        <w:r w:rsidR="00F00480">
          <w:rPr>
            <w:webHidden/>
          </w:rPr>
          <w:tab/>
        </w:r>
        <w:r w:rsidR="00F00480">
          <w:rPr>
            <w:webHidden/>
          </w:rPr>
          <w:fldChar w:fldCharType="begin"/>
        </w:r>
        <w:r w:rsidR="00F00480">
          <w:rPr>
            <w:webHidden/>
          </w:rPr>
          <w:instrText xml:space="preserve"> PAGEREF _Toc128484106 \h </w:instrText>
        </w:r>
        <w:r w:rsidR="00F00480">
          <w:rPr>
            <w:webHidden/>
          </w:rPr>
        </w:r>
        <w:r w:rsidR="00F00480">
          <w:rPr>
            <w:webHidden/>
          </w:rPr>
          <w:fldChar w:fldCharType="separate"/>
        </w:r>
        <w:r>
          <w:rPr>
            <w:webHidden/>
          </w:rPr>
          <w:t>6</w:t>
        </w:r>
        <w:r w:rsidR="00F00480">
          <w:rPr>
            <w:webHidden/>
          </w:rPr>
          <w:fldChar w:fldCharType="end"/>
        </w:r>
      </w:hyperlink>
    </w:p>
    <w:p w:rsidR="00F00480" w:rsidRDefault="00904167" w14:paraId="1D3EBD05" w14:textId="09865641">
      <w:pPr>
        <w:pStyle w:val="TOC2"/>
        <w:rPr>
          <w:rFonts w:eastAsiaTheme="minorEastAsia" w:cstheme="minorBidi"/>
          <w:b w:val="0"/>
          <w:bCs w:val="0"/>
          <w:sz w:val="22"/>
          <w:szCs w:val="22"/>
          <w:lang w:eastAsia="en-GB"/>
        </w:rPr>
      </w:pPr>
      <w:hyperlink w:history="1" w:anchor="_Toc128484107">
        <w:r w:rsidRPr="00F639B5" w:rsidR="00F00480">
          <w:rPr>
            <w:rStyle w:val="Hyperlink"/>
          </w:rPr>
          <w:t>Business overview of signing</w:t>
        </w:r>
        <w:r w:rsidR="00F00480">
          <w:rPr>
            <w:webHidden/>
          </w:rPr>
          <w:tab/>
        </w:r>
        <w:r w:rsidR="00F00480">
          <w:rPr>
            <w:webHidden/>
          </w:rPr>
          <w:fldChar w:fldCharType="begin"/>
        </w:r>
        <w:r w:rsidR="00F00480">
          <w:rPr>
            <w:webHidden/>
          </w:rPr>
          <w:instrText xml:space="preserve"> PAGEREF _Toc128484107 \h </w:instrText>
        </w:r>
        <w:r w:rsidR="00F00480">
          <w:rPr>
            <w:webHidden/>
          </w:rPr>
        </w:r>
        <w:r w:rsidR="00F00480">
          <w:rPr>
            <w:webHidden/>
          </w:rPr>
          <w:fldChar w:fldCharType="separate"/>
        </w:r>
        <w:r>
          <w:rPr>
            <w:webHidden/>
          </w:rPr>
          <w:t>8</w:t>
        </w:r>
        <w:r w:rsidR="00F00480">
          <w:rPr>
            <w:webHidden/>
          </w:rPr>
          <w:fldChar w:fldCharType="end"/>
        </w:r>
      </w:hyperlink>
    </w:p>
    <w:p w:rsidR="00F00480" w:rsidRDefault="00904167" w14:paraId="0AE61BD9" w14:textId="2945282D">
      <w:pPr>
        <w:pStyle w:val="TOC2"/>
        <w:rPr>
          <w:rFonts w:eastAsiaTheme="minorEastAsia" w:cstheme="minorBidi"/>
          <w:b w:val="0"/>
          <w:bCs w:val="0"/>
          <w:sz w:val="22"/>
          <w:szCs w:val="22"/>
          <w:lang w:eastAsia="en-GB"/>
        </w:rPr>
      </w:pPr>
      <w:hyperlink w:history="1" w:anchor="_Toc128484108">
        <w:r w:rsidRPr="00F639B5" w:rsidR="00F00480">
          <w:rPr>
            <w:rStyle w:val="Hyperlink"/>
          </w:rPr>
          <w:t>Testing (Mintest)</w:t>
        </w:r>
        <w:r w:rsidR="00F00480">
          <w:rPr>
            <w:webHidden/>
          </w:rPr>
          <w:tab/>
        </w:r>
        <w:r w:rsidR="00F00480">
          <w:rPr>
            <w:webHidden/>
          </w:rPr>
          <w:fldChar w:fldCharType="begin"/>
        </w:r>
        <w:r w:rsidR="00F00480">
          <w:rPr>
            <w:webHidden/>
          </w:rPr>
          <w:instrText xml:space="preserve"> PAGEREF _Toc128484108 \h </w:instrText>
        </w:r>
        <w:r w:rsidR="00F00480">
          <w:rPr>
            <w:webHidden/>
          </w:rPr>
        </w:r>
        <w:r w:rsidR="00F00480">
          <w:rPr>
            <w:webHidden/>
          </w:rPr>
          <w:fldChar w:fldCharType="separate"/>
        </w:r>
        <w:r>
          <w:rPr>
            <w:webHidden/>
          </w:rPr>
          <w:t>9</w:t>
        </w:r>
        <w:r w:rsidR="00F00480">
          <w:rPr>
            <w:webHidden/>
          </w:rPr>
          <w:fldChar w:fldCharType="end"/>
        </w:r>
      </w:hyperlink>
    </w:p>
    <w:p w:rsidR="00F00480" w:rsidRDefault="00904167" w14:paraId="38C6FBB2" w14:textId="2D643A70">
      <w:pPr>
        <w:pStyle w:val="TOC2"/>
        <w:rPr>
          <w:rFonts w:eastAsiaTheme="minorEastAsia" w:cstheme="minorBidi"/>
          <w:b w:val="0"/>
          <w:bCs w:val="0"/>
          <w:sz w:val="22"/>
          <w:szCs w:val="22"/>
          <w:lang w:eastAsia="en-GB"/>
        </w:rPr>
      </w:pPr>
      <w:hyperlink w:history="1" w:anchor="_Toc128484109">
        <w:r w:rsidRPr="00F639B5" w:rsidR="00F00480">
          <w:rPr>
            <w:rStyle w:val="Hyperlink"/>
          </w:rPr>
          <w:t>Download Server</w:t>
        </w:r>
        <w:r w:rsidR="00F00480">
          <w:rPr>
            <w:webHidden/>
          </w:rPr>
          <w:tab/>
        </w:r>
        <w:r w:rsidR="00F00480">
          <w:rPr>
            <w:webHidden/>
          </w:rPr>
          <w:fldChar w:fldCharType="begin"/>
        </w:r>
        <w:r w:rsidR="00F00480">
          <w:rPr>
            <w:webHidden/>
          </w:rPr>
          <w:instrText xml:space="preserve"> PAGEREF _Toc128484109 \h </w:instrText>
        </w:r>
        <w:r w:rsidR="00F00480">
          <w:rPr>
            <w:webHidden/>
          </w:rPr>
        </w:r>
        <w:r w:rsidR="00F00480">
          <w:rPr>
            <w:webHidden/>
          </w:rPr>
          <w:fldChar w:fldCharType="separate"/>
        </w:r>
        <w:r>
          <w:rPr>
            <w:webHidden/>
          </w:rPr>
          <w:t>12</w:t>
        </w:r>
        <w:r w:rsidR="00F00480">
          <w:rPr>
            <w:webHidden/>
          </w:rPr>
          <w:fldChar w:fldCharType="end"/>
        </w:r>
      </w:hyperlink>
    </w:p>
    <w:p w:rsidR="00F00480" w:rsidRDefault="00904167" w14:paraId="44B2A76B" w14:textId="0D68CC90">
      <w:pPr>
        <w:pStyle w:val="TOC2"/>
        <w:rPr>
          <w:rFonts w:eastAsiaTheme="minorEastAsia" w:cstheme="minorBidi"/>
          <w:b w:val="0"/>
          <w:bCs w:val="0"/>
          <w:sz w:val="22"/>
          <w:szCs w:val="22"/>
          <w:lang w:eastAsia="en-GB"/>
        </w:rPr>
      </w:pPr>
      <w:hyperlink w:history="1" w:anchor="_Toc128484110">
        <w:r w:rsidRPr="00F639B5" w:rsidR="00F00480">
          <w:rPr>
            <w:rStyle w:val="Hyperlink"/>
          </w:rPr>
          <w:t>The Sign-validation server</w:t>
        </w:r>
        <w:r w:rsidR="00F00480">
          <w:rPr>
            <w:webHidden/>
          </w:rPr>
          <w:tab/>
        </w:r>
        <w:r w:rsidR="00F00480">
          <w:rPr>
            <w:webHidden/>
          </w:rPr>
          <w:fldChar w:fldCharType="begin"/>
        </w:r>
        <w:r w:rsidR="00F00480">
          <w:rPr>
            <w:webHidden/>
          </w:rPr>
          <w:instrText xml:space="preserve"> PAGEREF _Toc128484110 \h </w:instrText>
        </w:r>
        <w:r w:rsidR="00F00480">
          <w:rPr>
            <w:webHidden/>
          </w:rPr>
        </w:r>
        <w:r w:rsidR="00F00480">
          <w:rPr>
            <w:webHidden/>
          </w:rPr>
          <w:fldChar w:fldCharType="separate"/>
        </w:r>
        <w:r>
          <w:rPr>
            <w:webHidden/>
          </w:rPr>
          <w:t>13</w:t>
        </w:r>
        <w:r w:rsidR="00F00480">
          <w:rPr>
            <w:webHidden/>
          </w:rPr>
          <w:fldChar w:fldCharType="end"/>
        </w:r>
      </w:hyperlink>
    </w:p>
    <w:p w:rsidR="00F00480" w:rsidRDefault="00904167" w14:paraId="14CD7FDA" w14:textId="4513DC85">
      <w:pPr>
        <w:pStyle w:val="TOC2"/>
        <w:rPr>
          <w:rFonts w:eastAsiaTheme="minorEastAsia" w:cstheme="minorBidi"/>
          <w:b w:val="0"/>
          <w:bCs w:val="0"/>
          <w:sz w:val="22"/>
          <w:szCs w:val="22"/>
          <w:lang w:eastAsia="en-GB"/>
        </w:rPr>
      </w:pPr>
      <w:hyperlink w:history="1" w:anchor="_Toc128484111">
        <w:r w:rsidRPr="00F639B5" w:rsidR="00F00480">
          <w:rPr>
            <w:rStyle w:val="Hyperlink"/>
          </w:rPr>
          <w:t>Creation of Token and parameters</w:t>
        </w:r>
        <w:r w:rsidR="00F00480">
          <w:rPr>
            <w:webHidden/>
          </w:rPr>
          <w:tab/>
        </w:r>
        <w:r w:rsidR="00F00480">
          <w:rPr>
            <w:webHidden/>
          </w:rPr>
          <w:fldChar w:fldCharType="begin"/>
        </w:r>
        <w:r w:rsidR="00F00480">
          <w:rPr>
            <w:webHidden/>
          </w:rPr>
          <w:instrText xml:space="preserve"> PAGEREF _Toc128484111 \h </w:instrText>
        </w:r>
        <w:r w:rsidR="00F00480">
          <w:rPr>
            <w:webHidden/>
          </w:rPr>
        </w:r>
        <w:r w:rsidR="00F00480">
          <w:rPr>
            <w:webHidden/>
          </w:rPr>
          <w:fldChar w:fldCharType="separate"/>
        </w:r>
        <w:r>
          <w:rPr>
            <w:webHidden/>
          </w:rPr>
          <w:t>16</w:t>
        </w:r>
        <w:r w:rsidR="00F00480">
          <w:rPr>
            <w:webHidden/>
          </w:rPr>
          <w:fldChar w:fldCharType="end"/>
        </w:r>
      </w:hyperlink>
    </w:p>
    <w:p w:rsidR="00F00480" w:rsidRDefault="00904167" w14:paraId="2AAE88B7" w14:textId="45EB9227">
      <w:pPr>
        <w:pStyle w:val="TOC2"/>
        <w:rPr>
          <w:rFonts w:eastAsiaTheme="minorEastAsia" w:cstheme="minorBidi"/>
          <w:b w:val="0"/>
          <w:bCs w:val="0"/>
          <w:sz w:val="22"/>
          <w:szCs w:val="22"/>
          <w:lang w:eastAsia="en-GB"/>
        </w:rPr>
      </w:pPr>
      <w:hyperlink w:history="1" w:anchor="_Toc128484112">
        <w:r w:rsidRPr="00F639B5" w:rsidR="00F00480">
          <w:rPr>
            <w:rStyle w:val="Hyperlink"/>
          </w:rPr>
          <w:t>Signature validation</w:t>
        </w:r>
        <w:r w:rsidR="00F00480">
          <w:rPr>
            <w:webHidden/>
          </w:rPr>
          <w:tab/>
        </w:r>
        <w:r w:rsidR="00F00480">
          <w:rPr>
            <w:webHidden/>
          </w:rPr>
          <w:fldChar w:fldCharType="begin"/>
        </w:r>
        <w:r w:rsidR="00F00480">
          <w:rPr>
            <w:webHidden/>
          </w:rPr>
          <w:instrText xml:space="preserve"> PAGEREF _Toc128484112 \h </w:instrText>
        </w:r>
        <w:r w:rsidR="00F00480">
          <w:rPr>
            <w:webHidden/>
          </w:rPr>
        </w:r>
        <w:r w:rsidR="00F00480">
          <w:rPr>
            <w:webHidden/>
          </w:rPr>
          <w:fldChar w:fldCharType="separate"/>
        </w:r>
        <w:r>
          <w:rPr>
            <w:webHidden/>
          </w:rPr>
          <w:t>18</w:t>
        </w:r>
        <w:r w:rsidR="00F00480">
          <w:rPr>
            <w:webHidden/>
          </w:rPr>
          <w:fldChar w:fldCharType="end"/>
        </w:r>
      </w:hyperlink>
    </w:p>
    <w:p w:rsidR="00F00480" w:rsidRDefault="00904167" w14:paraId="04BFA901" w14:textId="02920A0A">
      <w:pPr>
        <w:pStyle w:val="TOC2"/>
        <w:rPr>
          <w:rFonts w:eastAsiaTheme="minorEastAsia" w:cstheme="minorBidi"/>
          <w:b w:val="0"/>
          <w:bCs w:val="0"/>
          <w:sz w:val="22"/>
          <w:szCs w:val="22"/>
          <w:lang w:eastAsia="en-GB"/>
        </w:rPr>
      </w:pPr>
      <w:hyperlink w:history="1" w:anchor="_Toc128484113">
        <w:r w:rsidRPr="00F639B5" w:rsidR="00F00480">
          <w:rPr>
            <w:rStyle w:val="Hyperlink"/>
          </w:rPr>
          <w:t>The BeID Connect software and browser extensions</w:t>
        </w:r>
        <w:r w:rsidR="00F00480">
          <w:rPr>
            <w:webHidden/>
          </w:rPr>
          <w:tab/>
        </w:r>
        <w:r w:rsidR="00F00480">
          <w:rPr>
            <w:webHidden/>
          </w:rPr>
          <w:fldChar w:fldCharType="begin"/>
        </w:r>
        <w:r w:rsidR="00F00480">
          <w:rPr>
            <w:webHidden/>
          </w:rPr>
          <w:instrText xml:space="preserve"> PAGEREF _Toc128484113 \h </w:instrText>
        </w:r>
        <w:r w:rsidR="00F00480">
          <w:rPr>
            <w:webHidden/>
          </w:rPr>
        </w:r>
        <w:r w:rsidR="00F00480">
          <w:rPr>
            <w:webHidden/>
          </w:rPr>
          <w:fldChar w:fldCharType="separate"/>
        </w:r>
        <w:r>
          <w:rPr>
            <w:webHidden/>
          </w:rPr>
          <w:t>19</w:t>
        </w:r>
        <w:r w:rsidR="00F00480">
          <w:rPr>
            <w:webHidden/>
          </w:rPr>
          <w:fldChar w:fldCharType="end"/>
        </w:r>
      </w:hyperlink>
    </w:p>
    <w:p w:rsidR="00F00480" w:rsidRDefault="00904167" w14:paraId="47C33AA5" w14:textId="19330E7B">
      <w:pPr>
        <w:pStyle w:val="TOC2"/>
        <w:rPr>
          <w:rFonts w:eastAsiaTheme="minorEastAsia" w:cstheme="minorBidi"/>
          <w:b w:val="0"/>
          <w:bCs w:val="0"/>
          <w:sz w:val="22"/>
          <w:szCs w:val="22"/>
          <w:lang w:eastAsia="en-GB"/>
        </w:rPr>
      </w:pPr>
      <w:hyperlink w:history="1" w:anchor="_Toc128484114">
        <w:r w:rsidRPr="00F639B5" w:rsidR="00F00480">
          <w:rPr>
            <w:rStyle w:val="Hyperlink"/>
          </w:rPr>
          <w:t>CI/CD process</w:t>
        </w:r>
        <w:r w:rsidR="00F00480">
          <w:rPr>
            <w:webHidden/>
          </w:rPr>
          <w:tab/>
        </w:r>
        <w:r w:rsidR="00F00480">
          <w:rPr>
            <w:webHidden/>
          </w:rPr>
          <w:fldChar w:fldCharType="begin"/>
        </w:r>
        <w:r w:rsidR="00F00480">
          <w:rPr>
            <w:webHidden/>
          </w:rPr>
          <w:instrText xml:space="preserve"> PAGEREF _Toc128484114 \h </w:instrText>
        </w:r>
        <w:r w:rsidR="00F00480">
          <w:rPr>
            <w:webHidden/>
          </w:rPr>
        </w:r>
        <w:r w:rsidR="00F00480">
          <w:rPr>
            <w:webHidden/>
          </w:rPr>
          <w:fldChar w:fldCharType="separate"/>
        </w:r>
        <w:r>
          <w:rPr>
            <w:webHidden/>
          </w:rPr>
          <w:t>33</w:t>
        </w:r>
        <w:r w:rsidR="00F00480">
          <w:rPr>
            <w:webHidden/>
          </w:rPr>
          <w:fldChar w:fldCharType="end"/>
        </w:r>
      </w:hyperlink>
    </w:p>
    <w:p w:rsidR="00F00480" w:rsidRDefault="00904167" w14:paraId="27AD9705" w14:textId="41EF4686">
      <w:pPr>
        <w:pStyle w:val="TOC2"/>
        <w:rPr>
          <w:rFonts w:eastAsiaTheme="minorEastAsia" w:cstheme="minorBidi"/>
          <w:b w:val="0"/>
          <w:bCs w:val="0"/>
          <w:sz w:val="22"/>
          <w:szCs w:val="22"/>
          <w:lang w:eastAsia="en-GB"/>
        </w:rPr>
      </w:pPr>
      <w:hyperlink w:history="1" w:anchor="_Toc128484115">
        <w:r w:rsidRPr="00F639B5" w:rsidR="00F00480">
          <w:rPr>
            <w:rStyle w:val="Hyperlink"/>
          </w:rPr>
          <w:t>eSealing</w:t>
        </w:r>
        <w:r w:rsidR="00F00480">
          <w:rPr>
            <w:webHidden/>
          </w:rPr>
          <w:tab/>
        </w:r>
        <w:r w:rsidR="00F00480">
          <w:rPr>
            <w:webHidden/>
          </w:rPr>
          <w:fldChar w:fldCharType="begin"/>
        </w:r>
        <w:r w:rsidR="00F00480">
          <w:rPr>
            <w:webHidden/>
          </w:rPr>
          <w:instrText xml:space="preserve"> PAGEREF _Toc128484115 \h </w:instrText>
        </w:r>
        <w:r w:rsidR="00F00480">
          <w:rPr>
            <w:webHidden/>
          </w:rPr>
        </w:r>
        <w:r w:rsidR="00F00480">
          <w:rPr>
            <w:webHidden/>
          </w:rPr>
          <w:fldChar w:fldCharType="separate"/>
        </w:r>
        <w:r>
          <w:rPr>
            <w:webHidden/>
          </w:rPr>
          <w:t>39</w:t>
        </w:r>
        <w:r w:rsidR="00F00480">
          <w:rPr>
            <w:webHidden/>
          </w:rPr>
          <w:fldChar w:fldCharType="end"/>
        </w:r>
      </w:hyperlink>
    </w:p>
    <w:p w:rsidR="00F00480" w:rsidRDefault="00904167" w14:paraId="498774CE" w14:textId="1749C81A">
      <w:pPr>
        <w:pStyle w:val="TOC2"/>
        <w:rPr>
          <w:rFonts w:eastAsiaTheme="minorEastAsia" w:cstheme="minorBidi"/>
          <w:b w:val="0"/>
          <w:bCs w:val="0"/>
          <w:sz w:val="22"/>
          <w:szCs w:val="22"/>
          <w:lang w:eastAsia="en-GB"/>
        </w:rPr>
      </w:pPr>
      <w:hyperlink w:history="1" w:anchor="_Toc128484116">
        <w:r w:rsidRPr="00F639B5" w:rsidR="00F00480">
          <w:rPr>
            <w:rStyle w:val="Hyperlink"/>
          </w:rPr>
          <w:t>Future developments</w:t>
        </w:r>
        <w:r w:rsidR="00F00480">
          <w:rPr>
            <w:webHidden/>
          </w:rPr>
          <w:tab/>
        </w:r>
        <w:r w:rsidR="00F00480">
          <w:rPr>
            <w:webHidden/>
          </w:rPr>
          <w:fldChar w:fldCharType="begin"/>
        </w:r>
        <w:r w:rsidR="00F00480">
          <w:rPr>
            <w:webHidden/>
          </w:rPr>
          <w:instrText xml:space="preserve"> PAGEREF _Toc128484116 \h </w:instrText>
        </w:r>
        <w:r w:rsidR="00F00480">
          <w:rPr>
            <w:webHidden/>
          </w:rPr>
        </w:r>
        <w:r w:rsidR="00F00480">
          <w:rPr>
            <w:webHidden/>
          </w:rPr>
          <w:fldChar w:fldCharType="separate"/>
        </w:r>
        <w:r>
          <w:rPr>
            <w:webHidden/>
          </w:rPr>
          <w:t>40</w:t>
        </w:r>
        <w:r w:rsidR="00F00480">
          <w:rPr>
            <w:webHidden/>
          </w:rPr>
          <w:fldChar w:fldCharType="end"/>
        </w:r>
      </w:hyperlink>
    </w:p>
    <w:p w:rsidRPr="00C057CE" w:rsidR="006D1711" w:rsidP="006D1711" w:rsidRDefault="006D1711" w14:paraId="7D0B468F" w14:textId="77777777">
      <w:r w:rsidRPr="00C057CE">
        <w:rPr>
          <w:rFonts w:cs="Times New Roman (Body CS)" w:asciiTheme="majorHAnsi" w:hAnsiTheme="majorHAnsi"/>
          <w:caps/>
          <w:sz w:val="24"/>
        </w:rPr>
        <w:fldChar w:fldCharType="end"/>
      </w:r>
      <w:r w:rsidRPr="00C057CE">
        <w:br w:type="page"/>
      </w:r>
    </w:p>
    <w:p w:rsidR="00A472D0" w:rsidP="00366D4D" w:rsidRDefault="00A472D0" w14:paraId="3537D3D8" w14:textId="436C5DA8">
      <w:pPr>
        <w:pStyle w:val="Heading2"/>
      </w:pPr>
      <w:bookmarkStart w:name="_Toc128484103" w:id="1"/>
      <w:bookmarkStart w:name="_Toc95480238" w:id="2"/>
      <w:r>
        <w:lastRenderedPageBreak/>
        <w:t>A</w:t>
      </w:r>
      <w:r w:rsidR="00BE62D8">
        <w:t>bbreviations and Acronyms</w:t>
      </w:r>
      <w:bookmarkEnd w:id="1"/>
    </w:p>
    <w:tbl>
      <w:tblPr>
        <w:tblStyle w:val="PlainTable2"/>
        <w:tblW w:w="0" w:type="auto"/>
        <w:tblLook w:val="04A0" w:firstRow="1" w:lastRow="0" w:firstColumn="1" w:lastColumn="0" w:noHBand="0" w:noVBand="1"/>
      </w:tblPr>
      <w:tblGrid>
        <w:gridCol w:w="3595"/>
        <w:gridCol w:w="4860"/>
      </w:tblGrid>
      <w:tr w:rsidRPr="0077512C" w:rsidR="0049235C" w:rsidTr="005F4072" w14:paraId="7505163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77512C" w:rsidR="0049235C" w:rsidP="009B7ED8" w:rsidRDefault="0049235C" w14:paraId="21AF2B0C" w14:textId="678079B7">
            <w:proofErr w:type="spellStart"/>
            <w:r>
              <w:t>Acroform</w:t>
            </w:r>
            <w:proofErr w:type="spellEnd"/>
          </w:p>
        </w:tc>
        <w:tc>
          <w:tcPr>
            <w:tcW w:w="4860" w:type="dxa"/>
          </w:tcPr>
          <w:p w:rsidRPr="0049235C" w:rsidR="0049235C" w:rsidP="009B7ED8" w:rsidRDefault="0049235C" w14:paraId="58133C81" w14:textId="1D41830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Adobe </w:t>
            </w:r>
            <w:r w:rsidRPr="0049235C">
              <w:rPr>
                <w:b w:val="0"/>
                <w:bCs w:val="0"/>
              </w:rPr>
              <w:t>Acrobat Forms</w:t>
            </w:r>
            <w:r w:rsidR="00893C47">
              <w:rPr>
                <w:b w:val="0"/>
                <w:bCs w:val="0"/>
              </w:rPr>
              <w:t xml:space="preserve"> that contain form fields</w:t>
            </w:r>
          </w:p>
        </w:tc>
      </w:tr>
      <w:tr w:rsidRPr="0077512C" w:rsidR="00BE62D8" w:rsidTr="005F4072" w14:paraId="494F7F9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77512C" w:rsidR="00BE62D8" w:rsidP="009B7ED8" w:rsidRDefault="00BE62D8" w14:paraId="6E4F9260" w14:textId="77777777">
            <w:r w:rsidRPr="0077512C">
              <w:t>API</w:t>
            </w:r>
          </w:p>
        </w:tc>
        <w:tc>
          <w:tcPr>
            <w:tcW w:w="4860" w:type="dxa"/>
          </w:tcPr>
          <w:p w:rsidRPr="005F4072" w:rsidR="00BE62D8" w:rsidP="009B7ED8" w:rsidRDefault="00BE62D8" w14:paraId="7DAF4DFB" w14:textId="77777777">
            <w:pPr>
              <w:cnfStyle w:val="000000100000" w:firstRow="0" w:lastRow="0" w:firstColumn="0" w:lastColumn="0" w:oddVBand="0" w:evenVBand="0" w:oddHBand="1" w:evenHBand="0" w:firstRowFirstColumn="0" w:firstRowLastColumn="0" w:lastRowFirstColumn="0" w:lastRowLastColumn="0"/>
              <w:rPr>
                <w:b/>
                <w:bCs/>
              </w:rPr>
            </w:pPr>
            <w:r w:rsidRPr="005F4072">
              <w:t>Application Programming Interface</w:t>
            </w:r>
          </w:p>
        </w:tc>
      </w:tr>
      <w:tr w:rsidRPr="0077512C" w:rsidR="00BE62D8" w:rsidTr="005F4072" w14:paraId="69FC7A8C" w14:textId="77777777">
        <w:tc>
          <w:tcPr>
            <w:cnfStyle w:val="001000000000" w:firstRow="0" w:lastRow="0" w:firstColumn="1" w:lastColumn="0" w:oddVBand="0" w:evenVBand="0" w:oddHBand="0" w:evenHBand="0" w:firstRowFirstColumn="0" w:firstRowLastColumn="0" w:lastRowFirstColumn="0" w:lastRowLastColumn="0"/>
            <w:tcW w:w="3595" w:type="dxa"/>
          </w:tcPr>
          <w:p w:rsidRPr="0077512C" w:rsidR="00BE62D8" w:rsidP="009B7ED8" w:rsidRDefault="00BE62D8" w14:paraId="09DF4D08" w14:textId="77777777">
            <w:r>
              <w:t>BOSA</w:t>
            </w:r>
          </w:p>
        </w:tc>
        <w:tc>
          <w:tcPr>
            <w:tcW w:w="4860" w:type="dxa"/>
          </w:tcPr>
          <w:p w:rsidR="00BE62D8" w:rsidP="009B7ED8" w:rsidRDefault="00BE62D8" w14:paraId="569AD8B6" w14:textId="77777777">
            <w:pPr>
              <w:cnfStyle w:val="000000000000" w:firstRow="0" w:lastRow="0" w:firstColumn="0" w:lastColumn="0" w:oddVBand="0" w:evenVBand="0" w:oddHBand="0" w:evenHBand="0" w:firstRowFirstColumn="0" w:firstRowLastColumn="0" w:lastRowFirstColumn="0" w:lastRowLastColumn="0"/>
            </w:pPr>
            <w:r w:rsidRPr="00925D28">
              <w:t xml:space="preserve">FOD </w:t>
            </w:r>
            <w:proofErr w:type="spellStart"/>
            <w:r w:rsidRPr="00925D28">
              <w:t>Beleid</w:t>
            </w:r>
            <w:proofErr w:type="spellEnd"/>
            <w:r w:rsidRPr="00925D28">
              <w:t xml:space="preserve"> </w:t>
            </w:r>
            <w:proofErr w:type="spellStart"/>
            <w:r w:rsidRPr="00925D28">
              <w:t>en</w:t>
            </w:r>
            <w:proofErr w:type="spellEnd"/>
            <w:r>
              <w:t xml:space="preserve"> </w:t>
            </w:r>
            <w:proofErr w:type="spellStart"/>
            <w:r w:rsidRPr="00925D28">
              <w:t>Ondersteuning</w:t>
            </w:r>
            <w:proofErr w:type="spellEnd"/>
            <w:r>
              <w:t xml:space="preserve">/SPF </w:t>
            </w:r>
            <w:proofErr w:type="spellStart"/>
            <w:r>
              <w:t>Stratégie</w:t>
            </w:r>
            <w:proofErr w:type="spellEnd"/>
            <w:r>
              <w:t xml:space="preserve"> et </w:t>
            </w:r>
            <w:proofErr w:type="spellStart"/>
            <w:r>
              <w:t>Appui</w:t>
            </w:r>
            <w:proofErr w:type="spellEnd"/>
            <w:r>
              <w:t xml:space="preserve"> </w:t>
            </w:r>
          </w:p>
          <w:p w:rsidRPr="0077512C" w:rsidR="00BE62D8" w:rsidP="009B7ED8" w:rsidRDefault="00BE62D8" w14:paraId="0D78AFC9" w14:textId="77777777">
            <w:pPr>
              <w:cnfStyle w:val="000000000000" w:firstRow="0" w:lastRow="0" w:firstColumn="0" w:lastColumn="0" w:oddVBand="0" w:evenVBand="0" w:oddHBand="0" w:evenHBand="0" w:firstRowFirstColumn="0" w:firstRowLastColumn="0" w:lastRowFirstColumn="0" w:lastRowLastColumn="0"/>
            </w:pPr>
          </w:p>
        </w:tc>
      </w:tr>
      <w:tr w:rsidRPr="0077512C" w:rsidR="00DB3F91" w:rsidTr="005F4072" w14:paraId="65F41F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DB3F91" w:rsidP="009B7ED8" w:rsidRDefault="00B06328" w14:paraId="1A436447" w14:textId="29CED4D7">
            <w:r w:rsidRPr="0016184D">
              <w:t>BRCA</w:t>
            </w:r>
          </w:p>
        </w:tc>
        <w:tc>
          <w:tcPr>
            <w:tcW w:w="4860" w:type="dxa"/>
          </w:tcPr>
          <w:p w:rsidRPr="00925D28" w:rsidR="00DB3F91" w:rsidP="009B7ED8" w:rsidRDefault="007D69CC" w14:paraId="266AB024" w14:textId="207B7460">
            <w:pPr>
              <w:cnfStyle w:val="000000100000" w:firstRow="0" w:lastRow="0" w:firstColumn="0" w:lastColumn="0" w:oddVBand="0" w:evenVBand="0" w:oddHBand="1" w:evenHBand="0" w:firstRowFirstColumn="0" w:firstRowLastColumn="0" w:lastRowFirstColumn="0" w:lastRowLastColumn="0"/>
            </w:pPr>
            <w:r w:rsidRPr="007D69CC">
              <w:t>Belgium Root Certification Authority</w:t>
            </w:r>
          </w:p>
        </w:tc>
      </w:tr>
      <w:tr w:rsidRPr="0077512C" w:rsidR="00BE62D8" w:rsidTr="005F4072" w14:paraId="51D7780F" w14:textId="77777777">
        <w:tc>
          <w:tcPr>
            <w:cnfStyle w:val="001000000000" w:firstRow="0" w:lastRow="0" w:firstColumn="1" w:lastColumn="0" w:oddVBand="0" w:evenVBand="0" w:oddHBand="0" w:evenHBand="0" w:firstRowFirstColumn="0" w:firstRowLastColumn="0" w:lastRowFirstColumn="0" w:lastRowLastColumn="0"/>
            <w:tcW w:w="3595" w:type="dxa"/>
          </w:tcPr>
          <w:p w:rsidRPr="0077512C" w:rsidR="00BE62D8" w:rsidP="009B7ED8" w:rsidRDefault="00BE62D8" w14:paraId="15F64679" w14:textId="77777777">
            <w:r w:rsidRPr="008E2E63">
              <w:t>CI/CD</w:t>
            </w:r>
            <w:r w:rsidRPr="008E2E63">
              <w:tab/>
            </w:r>
          </w:p>
        </w:tc>
        <w:tc>
          <w:tcPr>
            <w:tcW w:w="4860" w:type="dxa"/>
          </w:tcPr>
          <w:p w:rsidRPr="0077512C" w:rsidR="00BE62D8" w:rsidP="009B7ED8" w:rsidRDefault="00BE62D8" w14:paraId="23FA3BDE" w14:textId="77777777">
            <w:pPr>
              <w:cnfStyle w:val="000000000000" w:firstRow="0" w:lastRow="0" w:firstColumn="0" w:lastColumn="0" w:oddVBand="0" w:evenVBand="0" w:oddHBand="0" w:evenHBand="0" w:firstRowFirstColumn="0" w:firstRowLastColumn="0" w:lastRowFirstColumn="0" w:lastRowLastColumn="0"/>
            </w:pPr>
            <w:r>
              <w:t>C</w:t>
            </w:r>
            <w:r w:rsidRPr="008E2E63">
              <w:t xml:space="preserve">ontinuous </w:t>
            </w:r>
            <w:r>
              <w:t>I</w:t>
            </w:r>
            <w:r w:rsidRPr="008E2E63">
              <w:t>ntegration (CI) and</w:t>
            </w:r>
            <w:r>
              <w:t xml:space="preserve"> C</w:t>
            </w:r>
            <w:r w:rsidRPr="008E2E63">
              <w:t xml:space="preserve">ontinuous </w:t>
            </w:r>
            <w:r>
              <w:t>D</w:t>
            </w:r>
            <w:r w:rsidRPr="008E2E63">
              <w:t>elivery</w:t>
            </w:r>
            <w:r>
              <w:t xml:space="preserve"> (CD)</w:t>
            </w:r>
          </w:p>
        </w:tc>
      </w:tr>
      <w:tr w:rsidRPr="0077512C" w:rsidR="00BE62D8" w:rsidTr="005F4072" w14:paraId="69AB813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77512C" w:rsidR="00BE62D8" w:rsidP="009B7ED8" w:rsidRDefault="00BE62D8" w14:paraId="5225AB12" w14:textId="77777777">
            <w:r w:rsidRPr="0051285A">
              <w:rPr>
                <w:lang w:val="de-DE"/>
              </w:rPr>
              <w:t>CLI</w:t>
            </w:r>
          </w:p>
        </w:tc>
        <w:tc>
          <w:tcPr>
            <w:tcW w:w="4860" w:type="dxa"/>
          </w:tcPr>
          <w:p w:rsidRPr="0051285A" w:rsidR="00BE62D8" w:rsidP="009B7ED8" w:rsidRDefault="00BE62D8" w14:paraId="0A20A04B" w14:textId="77777777">
            <w:pPr>
              <w:cnfStyle w:val="000000100000" w:firstRow="0" w:lastRow="0" w:firstColumn="0" w:lastColumn="0" w:oddVBand="0" w:evenVBand="0" w:oddHBand="1" w:evenHBand="0" w:firstRowFirstColumn="0" w:firstRowLastColumn="0" w:lastRowFirstColumn="0" w:lastRowLastColumn="0"/>
              <w:rPr>
                <w:lang w:val="de-DE"/>
              </w:rPr>
            </w:pPr>
            <w:r>
              <w:rPr>
                <w:lang w:val="de-DE"/>
              </w:rPr>
              <w:t>C</w:t>
            </w:r>
            <w:r w:rsidRPr="00925D28">
              <w:rPr>
                <w:lang w:val="de-DE"/>
              </w:rPr>
              <w:t xml:space="preserve">ommand </w:t>
            </w:r>
            <w:r>
              <w:rPr>
                <w:lang w:val="de-DE"/>
              </w:rPr>
              <w:t>L</w:t>
            </w:r>
            <w:r w:rsidRPr="00925D28">
              <w:rPr>
                <w:lang w:val="de-DE"/>
              </w:rPr>
              <w:t xml:space="preserve">ine </w:t>
            </w:r>
            <w:r>
              <w:rPr>
                <w:lang w:val="de-DE"/>
              </w:rPr>
              <w:t>I</w:t>
            </w:r>
            <w:r w:rsidRPr="00925D28">
              <w:rPr>
                <w:lang w:val="de-DE"/>
              </w:rPr>
              <w:t>nterface</w:t>
            </w:r>
          </w:p>
          <w:p w:rsidRPr="0077512C" w:rsidR="00BE62D8" w:rsidP="009B7ED8" w:rsidRDefault="00BE62D8" w14:paraId="20B20D0D" w14:textId="77777777">
            <w:pPr>
              <w:cnfStyle w:val="000000100000" w:firstRow="0" w:lastRow="0" w:firstColumn="0" w:lastColumn="0" w:oddVBand="0" w:evenVBand="0" w:oddHBand="1" w:evenHBand="0" w:firstRowFirstColumn="0" w:firstRowLastColumn="0" w:lastRowFirstColumn="0" w:lastRowLastColumn="0"/>
            </w:pPr>
          </w:p>
        </w:tc>
      </w:tr>
      <w:tr w:rsidRPr="0077512C" w:rsidR="00BE62D8" w:rsidTr="005F4072" w14:paraId="7D452BB9" w14:textId="77777777">
        <w:tc>
          <w:tcPr>
            <w:cnfStyle w:val="001000000000" w:firstRow="0" w:lastRow="0" w:firstColumn="1" w:lastColumn="0" w:oddVBand="0" w:evenVBand="0" w:oddHBand="0" w:evenHBand="0" w:firstRowFirstColumn="0" w:firstRowLastColumn="0" w:lastRowFirstColumn="0" w:lastRowLastColumn="0"/>
            <w:tcW w:w="3595" w:type="dxa"/>
          </w:tcPr>
          <w:p w:rsidRPr="0077512C" w:rsidR="00BE62D8" w:rsidP="009B7ED8" w:rsidRDefault="00BE62D8" w14:paraId="7388FE7B" w14:textId="77777777">
            <w:r w:rsidRPr="004536E4">
              <w:t>CRL &amp; CRT</w:t>
            </w:r>
          </w:p>
        </w:tc>
        <w:tc>
          <w:tcPr>
            <w:tcW w:w="4860" w:type="dxa"/>
          </w:tcPr>
          <w:p w:rsidRPr="0077512C" w:rsidR="00BE62D8" w:rsidP="009B7ED8" w:rsidRDefault="00BE62D8" w14:paraId="6997BD47" w14:textId="77777777">
            <w:pPr>
              <w:cnfStyle w:val="000000000000" w:firstRow="0" w:lastRow="0" w:firstColumn="0" w:lastColumn="0" w:oddVBand="0" w:evenVBand="0" w:oddHBand="0" w:evenHBand="0" w:firstRowFirstColumn="0" w:firstRowLastColumn="0" w:lastRowFirstColumn="0" w:lastRowLastColumn="0"/>
            </w:pPr>
            <w:r w:rsidRPr="008F1965">
              <w:t>Certificate Revocation List</w:t>
            </w:r>
          </w:p>
        </w:tc>
      </w:tr>
      <w:tr w:rsidRPr="0077512C" w:rsidR="00BE62D8" w:rsidTr="005F4072" w14:paraId="2CDA0F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77512C" w:rsidR="00BE62D8" w:rsidP="009B7ED8" w:rsidRDefault="00BE62D8" w14:paraId="61AB5DBA" w14:textId="77777777">
            <w:r w:rsidRPr="004536E4">
              <w:t>CSR</w:t>
            </w:r>
          </w:p>
        </w:tc>
        <w:tc>
          <w:tcPr>
            <w:tcW w:w="4860" w:type="dxa"/>
          </w:tcPr>
          <w:p w:rsidR="00BE62D8" w:rsidP="009B7ED8" w:rsidRDefault="00BE62D8" w14:paraId="06379CCA" w14:textId="77777777">
            <w:pPr>
              <w:cnfStyle w:val="000000100000" w:firstRow="0" w:lastRow="0" w:firstColumn="0" w:lastColumn="0" w:oddVBand="0" w:evenVBand="0" w:oddHBand="1" w:evenHBand="0" w:firstRowFirstColumn="0" w:firstRowLastColumn="0" w:lastRowFirstColumn="0" w:lastRowLastColumn="0"/>
            </w:pPr>
            <w:r w:rsidRPr="00765806">
              <w:t>Certificate Signing Reques</w:t>
            </w:r>
            <w:r>
              <w:t>t</w:t>
            </w:r>
          </w:p>
          <w:p w:rsidRPr="0077512C" w:rsidR="00BE62D8" w:rsidP="009B7ED8" w:rsidRDefault="00BE62D8" w14:paraId="1E869A4C" w14:textId="77777777">
            <w:pPr>
              <w:cnfStyle w:val="000000100000" w:firstRow="0" w:lastRow="0" w:firstColumn="0" w:lastColumn="0" w:oddVBand="0" w:evenVBand="0" w:oddHBand="1" w:evenHBand="0" w:firstRowFirstColumn="0" w:firstRowLastColumn="0" w:lastRowFirstColumn="0" w:lastRowLastColumn="0"/>
            </w:pPr>
          </w:p>
        </w:tc>
      </w:tr>
      <w:tr w:rsidRPr="0077512C" w:rsidR="00BE62D8" w:rsidTr="005F4072" w14:paraId="0A494B06" w14:textId="77777777">
        <w:tc>
          <w:tcPr>
            <w:cnfStyle w:val="001000000000" w:firstRow="0" w:lastRow="0" w:firstColumn="1" w:lastColumn="0" w:oddVBand="0" w:evenVBand="0" w:oddHBand="0" w:evenHBand="0" w:firstRowFirstColumn="0" w:firstRowLastColumn="0" w:lastRowFirstColumn="0" w:lastRowLastColumn="0"/>
            <w:tcW w:w="3595" w:type="dxa"/>
          </w:tcPr>
          <w:p w:rsidRPr="0077512C" w:rsidR="00BE62D8" w:rsidP="009B7ED8" w:rsidRDefault="00BE62D8" w14:paraId="449E1706" w14:textId="77777777">
            <w:r w:rsidRPr="004536E4">
              <w:t>CVE</w:t>
            </w:r>
          </w:p>
        </w:tc>
        <w:tc>
          <w:tcPr>
            <w:tcW w:w="4860" w:type="dxa"/>
          </w:tcPr>
          <w:p w:rsidR="00BE62D8" w:rsidP="009B7ED8" w:rsidRDefault="00BE62D8" w14:paraId="7FE6274E" w14:textId="77777777">
            <w:pPr>
              <w:cnfStyle w:val="000000000000" w:firstRow="0" w:lastRow="0" w:firstColumn="0" w:lastColumn="0" w:oddVBand="0" w:evenVBand="0" w:oddHBand="0" w:evenHBand="0" w:firstRowFirstColumn="0" w:firstRowLastColumn="0" w:lastRowFirstColumn="0" w:lastRowLastColumn="0"/>
            </w:pPr>
            <w:r w:rsidRPr="00765806">
              <w:t>Common Vulnerabilities and Exposures</w:t>
            </w:r>
          </w:p>
          <w:p w:rsidRPr="0077512C" w:rsidR="00BE62D8" w:rsidP="009B7ED8" w:rsidRDefault="00BE62D8" w14:paraId="3B7ECB48" w14:textId="77777777">
            <w:pPr>
              <w:cnfStyle w:val="000000000000" w:firstRow="0" w:lastRow="0" w:firstColumn="0" w:lastColumn="0" w:oddVBand="0" w:evenVBand="0" w:oddHBand="0" w:evenHBand="0" w:firstRowFirstColumn="0" w:firstRowLastColumn="0" w:lastRowFirstColumn="0" w:lastRowLastColumn="0"/>
            </w:pPr>
          </w:p>
        </w:tc>
      </w:tr>
      <w:tr w:rsidRPr="0077512C" w:rsidR="00BE62D8" w:rsidTr="005F4072" w14:paraId="0B6583C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77512C" w:rsidR="00BE62D8" w:rsidP="009B7ED8" w:rsidRDefault="00BE62D8" w14:paraId="38CFCBB2" w14:textId="77777777">
            <w:r w:rsidRPr="00AB4193">
              <w:rPr>
                <w:lang w:val="fr-FR"/>
              </w:rPr>
              <w:t>DSS</w:t>
            </w:r>
          </w:p>
        </w:tc>
        <w:tc>
          <w:tcPr>
            <w:tcW w:w="4860" w:type="dxa"/>
          </w:tcPr>
          <w:p w:rsidRPr="00AB4193" w:rsidR="00BE62D8" w:rsidP="009B7ED8" w:rsidRDefault="00BE62D8" w14:paraId="16C62D14" w14:textId="77777777">
            <w:pPr>
              <w:cnfStyle w:val="000000100000" w:firstRow="0" w:lastRow="0" w:firstColumn="0" w:lastColumn="0" w:oddVBand="0" w:evenVBand="0" w:oddHBand="1" w:evenHBand="0" w:firstRowFirstColumn="0" w:firstRowLastColumn="0" w:lastRowFirstColumn="0" w:lastRowLastColumn="0"/>
              <w:rPr>
                <w:lang w:val="fr-FR"/>
              </w:rPr>
            </w:pPr>
            <w:r w:rsidRPr="00AB4193">
              <w:rPr>
                <w:lang w:val="fr-FR"/>
              </w:rPr>
              <w:t>Digital Signature Service</w:t>
            </w:r>
          </w:p>
          <w:p w:rsidRPr="0077512C" w:rsidR="00BE62D8" w:rsidP="009B7ED8" w:rsidRDefault="00BE62D8" w14:paraId="4BBC21B2" w14:textId="77777777">
            <w:pPr>
              <w:cnfStyle w:val="000000100000" w:firstRow="0" w:lastRow="0" w:firstColumn="0" w:lastColumn="0" w:oddVBand="0" w:evenVBand="0" w:oddHBand="1" w:evenHBand="0" w:firstRowFirstColumn="0" w:firstRowLastColumn="0" w:lastRowFirstColumn="0" w:lastRowLastColumn="0"/>
            </w:pPr>
          </w:p>
        </w:tc>
      </w:tr>
      <w:tr w:rsidRPr="0077512C" w:rsidR="00BE62D8" w:rsidTr="005F4072" w14:paraId="2940EF7E" w14:textId="77777777">
        <w:tc>
          <w:tcPr>
            <w:cnfStyle w:val="001000000000" w:firstRow="0" w:lastRow="0" w:firstColumn="1" w:lastColumn="0" w:oddVBand="0" w:evenVBand="0" w:oddHBand="0" w:evenHBand="0" w:firstRowFirstColumn="0" w:firstRowLastColumn="0" w:lastRowFirstColumn="0" w:lastRowLastColumn="0"/>
            <w:tcW w:w="3595" w:type="dxa"/>
          </w:tcPr>
          <w:p w:rsidRPr="00AB4193" w:rsidR="00BE62D8" w:rsidP="009B7ED8" w:rsidRDefault="0016184D" w14:paraId="507E3D04" w14:textId="6B739948">
            <w:pPr>
              <w:rPr>
                <w:lang w:val="fr-FR"/>
              </w:rPr>
            </w:pPr>
            <w:r w:rsidRPr="00F5462B">
              <w:t>Eid</w:t>
            </w:r>
          </w:p>
        </w:tc>
        <w:tc>
          <w:tcPr>
            <w:tcW w:w="4860" w:type="dxa"/>
          </w:tcPr>
          <w:p w:rsidRPr="00F5462B" w:rsidR="00BE62D8" w:rsidP="009B7ED8" w:rsidRDefault="00BE62D8" w14:paraId="15F7B1B9" w14:textId="77777777">
            <w:pPr>
              <w:cnfStyle w:val="000000000000" w:firstRow="0" w:lastRow="0" w:firstColumn="0" w:lastColumn="0" w:oddVBand="0" w:evenVBand="0" w:oddHBand="0" w:evenHBand="0" w:firstRowFirstColumn="0" w:firstRowLastColumn="0" w:lastRowFirstColumn="0" w:lastRowLastColumn="0"/>
            </w:pPr>
            <w:r w:rsidRPr="00F5462B">
              <w:t xml:space="preserve">electronic ID </w:t>
            </w:r>
          </w:p>
          <w:p w:rsidRPr="00AB4193" w:rsidR="00BE62D8" w:rsidP="009B7ED8" w:rsidRDefault="00BE62D8" w14:paraId="5A69D5EE" w14:textId="77777777">
            <w:pPr>
              <w:cnfStyle w:val="000000000000" w:firstRow="0" w:lastRow="0" w:firstColumn="0" w:lastColumn="0" w:oddVBand="0" w:evenVBand="0" w:oddHBand="0" w:evenHBand="0" w:firstRowFirstColumn="0" w:firstRowLastColumn="0" w:lastRowFirstColumn="0" w:lastRowLastColumn="0"/>
              <w:rPr>
                <w:lang w:val="fr-FR"/>
              </w:rPr>
            </w:pPr>
          </w:p>
        </w:tc>
      </w:tr>
      <w:tr w:rsidRPr="0077512C" w:rsidR="00BE62D8" w:rsidTr="005F4072" w14:paraId="329779A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AB4193" w:rsidR="00BE62D8" w:rsidP="009B7ED8" w:rsidRDefault="00BE62D8" w14:paraId="3B307B0F" w14:textId="77777777">
            <w:pPr>
              <w:rPr>
                <w:lang w:val="fr-FR"/>
              </w:rPr>
            </w:pPr>
            <w:proofErr w:type="spellStart"/>
            <w:r>
              <w:lastRenderedPageBreak/>
              <w:t>eIDAS</w:t>
            </w:r>
            <w:proofErr w:type="spellEnd"/>
            <w:r>
              <w:t xml:space="preserve"> Regulation</w:t>
            </w:r>
          </w:p>
        </w:tc>
        <w:tc>
          <w:tcPr>
            <w:tcW w:w="4860" w:type="dxa"/>
          </w:tcPr>
          <w:p w:rsidRPr="0077512C" w:rsidR="00BE62D8" w:rsidP="009B7ED8" w:rsidRDefault="00BE62D8" w14:paraId="4DEDB076" w14:textId="77777777">
            <w:pPr>
              <w:cnfStyle w:val="000000100000" w:firstRow="0" w:lastRow="0" w:firstColumn="0" w:lastColumn="0" w:oddVBand="0" w:evenVBand="0" w:oddHBand="1" w:evenHBand="0" w:firstRowFirstColumn="0" w:firstRowLastColumn="0" w:lastRowFirstColumn="0" w:lastRowLastColumn="0"/>
            </w:pPr>
            <w:r w:rsidRPr="00925D28">
              <w:t>Regulation on electronic identification and trust services</w:t>
            </w:r>
          </w:p>
        </w:tc>
      </w:tr>
      <w:tr w:rsidRPr="0077512C" w:rsidR="00BE62D8" w:rsidTr="005F4072" w14:paraId="1EDF5D02" w14:textId="77777777">
        <w:tc>
          <w:tcPr>
            <w:cnfStyle w:val="001000000000" w:firstRow="0" w:lastRow="0" w:firstColumn="1" w:lastColumn="0" w:oddVBand="0" w:evenVBand="0" w:oddHBand="0" w:evenHBand="0" w:firstRowFirstColumn="0" w:firstRowLastColumn="0" w:lastRowFirstColumn="0" w:lastRowLastColumn="0"/>
            <w:tcW w:w="3595" w:type="dxa"/>
          </w:tcPr>
          <w:p w:rsidRPr="00AB4193" w:rsidR="00BE62D8" w:rsidP="009B7ED8" w:rsidRDefault="00BE62D8" w14:paraId="7823E7BE" w14:textId="77777777">
            <w:pPr>
              <w:rPr>
                <w:lang w:val="fr-FR"/>
              </w:rPr>
            </w:pPr>
            <w:r w:rsidRPr="00F5462B">
              <w:t>FPS</w:t>
            </w:r>
          </w:p>
        </w:tc>
        <w:tc>
          <w:tcPr>
            <w:tcW w:w="4860" w:type="dxa"/>
          </w:tcPr>
          <w:p w:rsidRPr="00F5462B" w:rsidR="00BE62D8" w:rsidP="009B7ED8" w:rsidRDefault="00BE62D8" w14:paraId="147E5492" w14:textId="77777777">
            <w:pPr>
              <w:cnfStyle w:val="000000000000" w:firstRow="0" w:lastRow="0" w:firstColumn="0" w:lastColumn="0" w:oddVBand="0" w:evenVBand="0" w:oddHBand="0" w:evenHBand="0" w:firstRowFirstColumn="0" w:firstRowLastColumn="0" w:lastRowFirstColumn="0" w:lastRowLastColumn="0"/>
            </w:pPr>
            <w:r w:rsidRPr="00F5462B">
              <w:t xml:space="preserve">Federal Public Service </w:t>
            </w:r>
          </w:p>
          <w:p w:rsidRPr="00AB4193" w:rsidR="00BE62D8" w:rsidP="009B7ED8" w:rsidRDefault="00BE62D8" w14:paraId="4D7F11EC" w14:textId="77777777">
            <w:pPr>
              <w:cnfStyle w:val="000000000000" w:firstRow="0" w:lastRow="0" w:firstColumn="0" w:lastColumn="0" w:oddVBand="0" w:evenVBand="0" w:oddHBand="0" w:evenHBand="0" w:firstRowFirstColumn="0" w:firstRowLastColumn="0" w:lastRowFirstColumn="0" w:lastRowLastColumn="0"/>
              <w:rPr>
                <w:lang w:val="fr-FR"/>
              </w:rPr>
            </w:pPr>
          </w:p>
        </w:tc>
      </w:tr>
      <w:tr w:rsidRPr="0077512C" w:rsidR="00BE62D8" w:rsidTr="005F4072" w14:paraId="3C9797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AB4193" w:rsidR="00BE62D8" w:rsidP="009B7ED8" w:rsidRDefault="00BE62D8" w14:paraId="79FFDA22" w14:textId="77777777">
            <w:pPr>
              <w:rPr>
                <w:lang w:val="fr-FR"/>
              </w:rPr>
            </w:pPr>
            <w:r>
              <w:t>FTS</w:t>
            </w:r>
          </w:p>
        </w:tc>
        <w:tc>
          <w:tcPr>
            <w:tcW w:w="4860" w:type="dxa"/>
          </w:tcPr>
          <w:p w:rsidR="00BE62D8" w:rsidP="009B7ED8" w:rsidRDefault="00BE62D8" w14:paraId="67604455" w14:textId="77777777">
            <w:pPr>
              <w:cnfStyle w:val="000000100000" w:firstRow="0" w:lastRow="0" w:firstColumn="0" w:lastColumn="0" w:oddVBand="0" w:evenVBand="0" w:oddHBand="1" w:evenHBand="0" w:firstRowFirstColumn="0" w:firstRowLastColumn="0" w:lastRowFirstColumn="0" w:lastRowLastColumn="0"/>
            </w:pPr>
            <w:r>
              <w:t xml:space="preserve">Federal Trust Services </w:t>
            </w:r>
          </w:p>
          <w:p w:rsidRPr="00AB4193" w:rsidR="00BE62D8" w:rsidP="009B7ED8" w:rsidRDefault="00BE62D8" w14:paraId="732A65FD" w14:textId="77777777">
            <w:pPr>
              <w:cnfStyle w:val="000000100000" w:firstRow="0" w:lastRow="0" w:firstColumn="0" w:lastColumn="0" w:oddVBand="0" w:evenVBand="0" w:oddHBand="1" w:evenHBand="0" w:firstRowFirstColumn="0" w:firstRowLastColumn="0" w:lastRowFirstColumn="0" w:lastRowLastColumn="0"/>
              <w:rPr>
                <w:lang w:val="fr-FR"/>
              </w:rPr>
            </w:pPr>
          </w:p>
        </w:tc>
      </w:tr>
      <w:tr w:rsidRPr="0077512C" w:rsidR="00BE62D8" w:rsidTr="005F4072" w14:paraId="037203B4" w14:textId="77777777">
        <w:tc>
          <w:tcPr>
            <w:cnfStyle w:val="001000000000" w:firstRow="0" w:lastRow="0" w:firstColumn="1" w:lastColumn="0" w:oddVBand="0" w:evenVBand="0" w:oddHBand="0" w:evenHBand="0" w:firstRowFirstColumn="0" w:firstRowLastColumn="0" w:lastRowFirstColumn="0" w:lastRowLastColumn="0"/>
            <w:tcW w:w="3595" w:type="dxa"/>
          </w:tcPr>
          <w:p w:rsidRPr="00AB4193" w:rsidR="00BE62D8" w:rsidP="009B7ED8" w:rsidRDefault="00BE62D8" w14:paraId="1E999FB2" w14:textId="77777777">
            <w:pPr>
              <w:rPr>
                <w:lang w:val="fr-FR"/>
              </w:rPr>
            </w:pPr>
            <w:r w:rsidRPr="004536E4">
              <w:t>INT</w:t>
            </w:r>
          </w:p>
        </w:tc>
        <w:tc>
          <w:tcPr>
            <w:tcW w:w="4860" w:type="dxa"/>
          </w:tcPr>
          <w:p w:rsidR="00BE62D8" w:rsidP="009B7ED8" w:rsidRDefault="00BE62D8" w14:paraId="06903ABF" w14:textId="25AB82B7">
            <w:pPr>
              <w:cnfStyle w:val="000000000000" w:firstRow="0" w:lastRow="0" w:firstColumn="0" w:lastColumn="0" w:oddVBand="0" w:evenVBand="0" w:oddHBand="0" w:evenHBand="0" w:firstRowFirstColumn="0" w:firstRowLastColumn="0" w:lastRowFirstColumn="0" w:lastRowLastColumn="0"/>
            </w:pPr>
            <w:r w:rsidRPr="004536E4">
              <w:t>Integration</w:t>
            </w:r>
            <w:r w:rsidR="00990610">
              <w:t xml:space="preserve"> (environment)</w:t>
            </w:r>
          </w:p>
          <w:p w:rsidRPr="00AB4193" w:rsidR="00BE62D8" w:rsidP="009B7ED8" w:rsidRDefault="00BE62D8" w14:paraId="662A6503" w14:textId="77777777">
            <w:pPr>
              <w:cnfStyle w:val="000000000000" w:firstRow="0" w:lastRow="0" w:firstColumn="0" w:lastColumn="0" w:oddVBand="0" w:evenVBand="0" w:oddHBand="0" w:evenHBand="0" w:firstRowFirstColumn="0" w:firstRowLastColumn="0" w:lastRowFirstColumn="0" w:lastRowLastColumn="0"/>
              <w:rPr>
                <w:lang w:val="fr-FR"/>
              </w:rPr>
            </w:pPr>
          </w:p>
        </w:tc>
      </w:tr>
      <w:tr w:rsidRPr="0077512C" w:rsidR="008C1E78" w:rsidTr="005F4072" w14:paraId="78B3DE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4536E4" w:rsidR="008C1E78" w:rsidP="009B7ED8" w:rsidRDefault="008C1E78" w14:paraId="7F8F238D" w14:textId="62D63161">
            <w:r w:rsidRPr="0068644D">
              <w:t>I</w:t>
            </w:r>
            <w:r w:rsidRPr="0068644D" w:rsidR="007548CC">
              <w:t>d</w:t>
            </w:r>
            <w:r w:rsidRPr="0068644D">
              <w:t>P</w:t>
            </w:r>
          </w:p>
        </w:tc>
        <w:tc>
          <w:tcPr>
            <w:tcW w:w="4860" w:type="dxa"/>
          </w:tcPr>
          <w:p w:rsidRPr="004536E4" w:rsidR="008C1E78" w:rsidP="009B7ED8" w:rsidRDefault="0018376A" w14:paraId="3153D8E0" w14:textId="31A9B2A3">
            <w:pPr>
              <w:cnfStyle w:val="000000100000" w:firstRow="0" w:lastRow="0" w:firstColumn="0" w:lastColumn="0" w:oddVBand="0" w:evenVBand="0" w:oddHBand="1" w:evenHBand="0" w:firstRowFirstColumn="0" w:firstRowLastColumn="0" w:lastRowFirstColumn="0" w:lastRowLastColumn="0"/>
            </w:pPr>
            <w:r>
              <w:t>I</w:t>
            </w:r>
            <w:r w:rsidRPr="0018376A">
              <w:t xml:space="preserve">dentity </w:t>
            </w:r>
            <w:r>
              <w:t>P</w:t>
            </w:r>
            <w:r w:rsidRPr="0018376A">
              <w:t>rovider is a service that stores and verifies user identity</w:t>
            </w:r>
          </w:p>
        </w:tc>
      </w:tr>
      <w:tr w:rsidRPr="0077512C" w:rsidR="00BE62D8" w:rsidTr="005F4072" w14:paraId="50B0277D" w14:textId="77777777">
        <w:tc>
          <w:tcPr>
            <w:cnfStyle w:val="001000000000" w:firstRow="0" w:lastRow="0" w:firstColumn="1" w:lastColumn="0" w:oddVBand="0" w:evenVBand="0" w:oddHBand="0" w:evenHBand="0" w:firstRowFirstColumn="0" w:firstRowLastColumn="0" w:lastRowFirstColumn="0" w:lastRowLastColumn="0"/>
            <w:tcW w:w="3595" w:type="dxa"/>
          </w:tcPr>
          <w:p w:rsidRPr="004536E4" w:rsidR="00BE62D8" w:rsidP="009B7ED8" w:rsidRDefault="00BE62D8" w14:paraId="4804BB2D" w14:textId="77777777">
            <w:r>
              <w:t>IP</w:t>
            </w:r>
          </w:p>
        </w:tc>
        <w:tc>
          <w:tcPr>
            <w:tcW w:w="4860" w:type="dxa"/>
          </w:tcPr>
          <w:p w:rsidR="00BE62D8" w:rsidP="009B7ED8" w:rsidRDefault="00BE62D8" w14:paraId="788D7C52" w14:textId="77777777">
            <w:pPr>
              <w:cnfStyle w:val="000000000000" w:firstRow="0" w:lastRow="0" w:firstColumn="0" w:lastColumn="0" w:oddVBand="0" w:evenVBand="0" w:oddHBand="0" w:evenHBand="0" w:firstRowFirstColumn="0" w:firstRowLastColumn="0" w:lastRowFirstColumn="0" w:lastRowLastColumn="0"/>
            </w:pPr>
            <w:r w:rsidRPr="00925D28">
              <w:t>Internet Protocol</w:t>
            </w:r>
          </w:p>
          <w:p w:rsidRPr="004536E4" w:rsidR="00BE62D8" w:rsidP="009B7ED8" w:rsidRDefault="00BE62D8" w14:paraId="66E740DC" w14:textId="77777777">
            <w:pPr>
              <w:cnfStyle w:val="000000000000" w:firstRow="0" w:lastRow="0" w:firstColumn="0" w:lastColumn="0" w:oddVBand="0" w:evenVBand="0" w:oddHBand="0" w:evenHBand="0" w:firstRowFirstColumn="0" w:firstRowLastColumn="0" w:lastRowFirstColumn="0" w:lastRowLastColumn="0"/>
            </w:pPr>
          </w:p>
        </w:tc>
      </w:tr>
      <w:tr w:rsidRPr="0077512C" w:rsidR="00BE62D8" w:rsidTr="005F4072" w14:paraId="3B4C3C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4536E4" w:rsidR="00BE62D8" w:rsidP="009B7ED8" w:rsidRDefault="00BE62D8" w14:paraId="10E7D203" w14:textId="77777777">
            <w:r w:rsidRPr="004536E4">
              <w:t>JSON</w:t>
            </w:r>
          </w:p>
        </w:tc>
        <w:tc>
          <w:tcPr>
            <w:tcW w:w="4860" w:type="dxa"/>
          </w:tcPr>
          <w:p w:rsidR="00BE62D8" w:rsidP="009B7ED8" w:rsidRDefault="00BE62D8" w14:paraId="28706A46" w14:textId="77777777">
            <w:pPr>
              <w:cnfStyle w:val="000000100000" w:firstRow="0" w:lastRow="0" w:firstColumn="0" w:lastColumn="0" w:oddVBand="0" w:evenVBand="0" w:oddHBand="1" w:evenHBand="0" w:firstRowFirstColumn="0" w:firstRowLastColumn="0" w:lastRowFirstColumn="0" w:lastRowLastColumn="0"/>
            </w:pPr>
            <w:r w:rsidRPr="00876FF8">
              <w:t>JavaScript Object Notation</w:t>
            </w:r>
          </w:p>
          <w:p w:rsidRPr="004536E4" w:rsidR="00BE62D8" w:rsidP="009B7ED8" w:rsidRDefault="00BE62D8" w14:paraId="7BA9C735" w14:textId="77777777">
            <w:pPr>
              <w:cnfStyle w:val="000000100000" w:firstRow="0" w:lastRow="0" w:firstColumn="0" w:lastColumn="0" w:oddVBand="0" w:evenVBand="0" w:oddHBand="1" w:evenHBand="0" w:firstRowFirstColumn="0" w:firstRowLastColumn="0" w:lastRowFirstColumn="0" w:lastRowLastColumn="0"/>
            </w:pPr>
          </w:p>
        </w:tc>
      </w:tr>
      <w:tr w:rsidRPr="0077512C" w:rsidR="00BE62D8" w:rsidTr="005F4072" w14:paraId="221619A3" w14:textId="77777777">
        <w:tc>
          <w:tcPr>
            <w:cnfStyle w:val="001000000000" w:firstRow="0" w:lastRow="0" w:firstColumn="1" w:lastColumn="0" w:oddVBand="0" w:evenVBand="0" w:oddHBand="0" w:evenHBand="0" w:firstRowFirstColumn="0" w:firstRowLastColumn="0" w:lastRowFirstColumn="0" w:lastRowLastColumn="0"/>
            <w:tcW w:w="3595" w:type="dxa"/>
          </w:tcPr>
          <w:p w:rsidRPr="004536E4" w:rsidR="00BE62D8" w:rsidP="009B7ED8" w:rsidRDefault="00BE62D8" w14:paraId="76C96579" w14:textId="77777777">
            <w:r w:rsidRPr="004536E4">
              <w:t>LTA</w:t>
            </w:r>
          </w:p>
        </w:tc>
        <w:tc>
          <w:tcPr>
            <w:tcW w:w="4860" w:type="dxa"/>
          </w:tcPr>
          <w:p w:rsidR="00BE62D8" w:rsidP="009B7ED8" w:rsidRDefault="00BE62D8" w14:paraId="2746C0F4" w14:textId="77777777">
            <w:pPr>
              <w:cnfStyle w:val="000000000000" w:firstRow="0" w:lastRow="0" w:firstColumn="0" w:lastColumn="0" w:oddVBand="0" w:evenVBand="0" w:oddHBand="0" w:evenHBand="0" w:firstRowFirstColumn="0" w:firstRowLastColumn="0" w:lastRowFirstColumn="0" w:lastRowLastColumn="0"/>
            </w:pPr>
            <w:r>
              <w:t xml:space="preserve">Long-Term Authentication </w:t>
            </w:r>
          </w:p>
          <w:p w:rsidRPr="004536E4" w:rsidR="00BE62D8" w:rsidP="009B7ED8" w:rsidRDefault="00BE62D8" w14:paraId="60651CFE" w14:textId="77777777">
            <w:pPr>
              <w:cnfStyle w:val="000000000000" w:firstRow="0" w:lastRow="0" w:firstColumn="0" w:lastColumn="0" w:oddVBand="0" w:evenVBand="0" w:oddHBand="0" w:evenHBand="0" w:firstRowFirstColumn="0" w:firstRowLastColumn="0" w:lastRowFirstColumn="0" w:lastRowLastColumn="0"/>
            </w:pPr>
          </w:p>
        </w:tc>
      </w:tr>
      <w:tr w:rsidRPr="0077512C" w:rsidR="00BE62D8" w:rsidTr="005F4072" w14:paraId="72CC0B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4536E4" w:rsidR="00BE62D8" w:rsidP="009B7ED8" w:rsidRDefault="00BE62D8" w14:paraId="44E24221" w14:textId="77777777">
            <w:r>
              <w:t>MS</w:t>
            </w:r>
          </w:p>
        </w:tc>
        <w:tc>
          <w:tcPr>
            <w:tcW w:w="4860" w:type="dxa"/>
          </w:tcPr>
          <w:p w:rsidRPr="004536E4" w:rsidR="00BE62D8" w:rsidP="009B7ED8" w:rsidRDefault="00BE62D8" w14:paraId="370FC381" w14:textId="77777777">
            <w:pPr>
              <w:cnfStyle w:val="000000100000" w:firstRow="0" w:lastRow="0" w:firstColumn="0" w:lastColumn="0" w:oddVBand="0" w:evenVBand="0" w:oddHBand="1" w:evenHBand="0" w:firstRowFirstColumn="0" w:firstRowLastColumn="0" w:lastRowFirstColumn="0" w:lastRowLastColumn="0"/>
            </w:pPr>
            <w:r>
              <w:t>Microsoft</w:t>
            </w:r>
          </w:p>
        </w:tc>
      </w:tr>
      <w:tr w:rsidRPr="0077512C" w:rsidR="003663EA" w:rsidTr="005F4072" w14:paraId="47BFF5EB" w14:textId="77777777">
        <w:tc>
          <w:tcPr>
            <w:cnfStyle w:val="001000000000" w:firstRow="0" w:lastRow="0" w:firstColumn="1" w:lastColumn="0" w:oddVBand="0" w:evenVBand="0" w:oddHBand="0" w:evenHBand="0" w:firstRowFirstColumn="0" w:firstRowLastColumn="0" w:lastRowFirstColumn="0" w:lastRowLastColumn="0"/>
            <w:tcW w:w="3595" w:type="dxa"/>
          </w:tcPr>
          <w:p w:rsidR="003663EA" w:rsidP="009B7ED8" w:rsidRDefault="003663EA" w14:paraId="033F8DBF" w14:textId="2073F043">
            <w:r>
              <w:t>NPM</w:t>
            </w:r>
          </w:p>
        </w:tc>
        <w:tc>
          <w:tcPr>
            <w:tcW w:w="4860" w:type="dxa"/>
          </w:tcPr>
          <w:p w:rsidR="003663EA" w:rsidP="009B7ED8" w:rsidRDefault="00CA64C9" w14:paraId="382D9528" w14:textId="750C4140">
            <w:pPr>
              <w:cnfStyle w:val="000000000000" w:firstRow="0" w:lastRow="0" w:firstColumn="0" w:lastColumn="0" w:oddVBand="0" w:evenVBand="0" w:oddHBand="0" w:evenHBand="0" w:firstRowFirstColumn="0" w:firstRowLastColumn="0" w:lastRowFirstColumn="0" w:lastRowLastColumn="0"/>
            </w:pPr>
            <w:r w:rsidRPr="00CA64C9">
              <w:t>Node Package Manager</w:t>
            </w:r>
          </w:p>
        </w:tc>
      </w:tr>
      <w:tr w:rsidRPr="0077512C" w:rsidR="00BE62D8" w:rsidTr="005F4072" w14:paraId="4E8083F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4536E4" w:rsidR="00BE62D8" w:rsidP="009B7ED8" w:rsidRDefault="00BE62D8" w14:paraId="18E991B8" w14:textId="77777777">
            <w:r w:rsidRPr="004536E4">
              <w:t>OWASP</w:t>
            </w:r>
          </w:p>
        </w:tc>
        <w:tc>
          <w:tcPr>
            <w:tcW w:w="4860" w:type="dxa"/>
          </w:tcPr>
          <w:p w:rsidR="00BE62D8" w:rsidP="009B7ED8" w:rsidRDefault="00BE62D8" w14:paraId="5388029B" w14:textId="77777777">
            <w:pPr>
              <w:cnfStyle w:val="000000100000" w:firstRow="0" w:lastRow="0" w:firstColumn="0" w:lastColumn="0" w:oddVBand="0" w:evenVBand="0" w:oddHBand="1" w:evenHBand="0" w:firstRowFirstColumn="0" w:firstRowLastColumn="0" w:lastRowFirstColumn="0" w:lastRowLastColumn="0"/>
            </w:pPr>
            <w:r w:rsidRPr="00F5462B">
              <w:t>Open Web Application Security Project</w:t>
            </w:r>
          </w:p>
          <w:p w:rsidRPr="0077512C" w:rsidR="00BE62D8" w:rsidP="009B7ED8" w:rsidRDefault="00BE62D8" w14:paraId="23D8C815" w14:textId="77777777">
            <w:pPr>
              <w:cnfStyle w:val="000000100000" w:firstRow="0" w:lastRow="0" w:firstColumn="0" w:lastColumn="0" w:oddVBand="0" w:evenVBand="0" w:oddHBand="1" w:evenHBand="0" w:firstRowFirstColumn="0" w:firstRowLastColumn="0" w:lastRowFirstColumn="0" w:lastRowLastColumn="0"/>
              <w:rPr>
                <w:lang w:val="en-US"/>
              </w:rPr>
            </w:pPr>
          </w:p>
        </w:tc>
      </w:tr>
      <w:tr w:rsidRPr="0077512C" w:rsidR="00BE62D8" w:rsidTr="005F4072" w14:paraId="1FEF8AC4" w14:textId="77777777">
        <w:tc>
          <w:tcPr>
            <w:cnfStyle w:val="001000000000" w:firstRow="0" w:lastRow="0" w:firstColumn="1" w:lastColumn="0" w:oddVBand="0" w:evenVBand="0" w:oddHBand="0" w:evenHBand="0" w:firstRowFirstColumn="0" w:firstRowLastColumn="0" w:lastRowFirstColumn="0" w:lastRowLastColumn="0"/>
            <w:tcW w:w="3595" w:type="dxa"/>
          </w:tcPr>
          <w:p w:rsidRPr="004536E4" w:rsidR="00BE62D8" w:rsidP="009B7ED8" w:rsidRDefault="00BE62D8" w14:paraId="3352F591" w14:textId="77777777">
            <w:r w:rsidRPr="00D92A42">
              <w:rPr>
                <w:rFonts w:eastAsia="Calibri" w:cstheme="minorHAnsi"/>
              </w:rPr>
              <w:lastRenderedPageBreak/>
              <w:t>PGP</w:t>
            </w:r>
            <w:r>
              <w:rPr>
                <w:rFonts w:eastAsia="Calibri" w:cstheme="minorHAnsi"/>
              </w:rPr>
              <w:t>/GPG</w:t>
            </w:r>
          </w:p>
        </w:tc>
        <w:tc>
          <w:tcPr>
            <w:tcW w:w="4860" w:type="dxa"/>
          </w:tcPr>
          <w:p w:rsidRPr="00945AB7" w:rsidR="00BE62D8" w:rsidP="009B7ED8" w:rsidRDefault="00BE62D8" w14:paraId="6E21C0D5" w14:textId="003E7EB1">
            <w:pP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 xml:space="preserve">Key </w:t>
            </w:r>
            <w:r w:rsidRPr="0027613D">
              <w:rPr>
                <w:rFonts w:eastAsia="Calibri" w:cstheme="minorHAnsi"/>
              </w:rPr>
              <w:t>Pretty Good Privacy (PGP)</w:t>
            </w:r>
            <w:r>
              <w:rPr>
                <w:rFonts w:eastAsia="Calibri" w:cstheme="minorHAnsi"/>
              </w:rPr>
              <w:t>/</w:t>
            </w:r>
            <w:r w:rsidRPr="0027613D">
              <w:rPr>
                <w:rFonts w:eastAsia="Calibri" w:cstheme="minorHAnsi"/>
              </w:rPr>
              <w:t xml:space="preserve"> GnuPG is a security program used to decrypt</w:t>
            </w:r>
            <w:r>
              <w:rPr>
                <w:rFonts w:eastAsia="Calibri" w:cstheme="minorHAnsi"/>
              </w:rPr>
              <w:t xml:space="preserve">, </w:t>
            </w:r>
            <w:proofErr w:type="gramStart"/>
            <w:r w:rsidRPr="0027613D">
              <w:rPr>
                <w:rFonts w:eastAsia="Calibri" w:cstheme="minorHAnsi"/>
              </w:rPr>
              <w:t>encrypt</w:t>
            </w:r>
            <w:proofErr w:type="gramEnd"/>
            <w:r>
              <w:rPr>
                <w:rFonts w:eastAsia="Calibri" w:cstheme="minorHAnsi"/>
              </w:rPr>
              <w:t xml:space="preserve"> and authenticate</w:t>
            </w:r>
          </w:p>
        </w:tc>
      </w:tr>
      <w:tr w:rsidRPr="0077512C" w:rsidR="00BE62D8" w:rsidTr="005F4072" w14:paraId="02442A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D92A42" w:rsidR="00BE62D8" w:rsidP="009B7ED8" w:rsidRDefault="00BE62D8" w14:paraId="43AB3D85" w14:textId="77777777">
            <w:pPr>
              <w:rPr>
                <w:rFonts w:eastAsia="Calibri" w:cstheme="minorHAnsi"/>
              </w:rPr>
            </w:pPr>
            <w:r>
              <w:t>PKI</w:t>
            </w:r>
          </w:p>
        </w:tc>
        <w:tc>
          <w:tcPr>
            <w:tcW w:w="4860" w:type="dxa"/>
          </w:tcPr>
          <w:p w:rsidR="00BE62D8" w:rsidP="009B7ED8" w:rsidRDefault="00BE62D8" w14:paraId="1B63F9A0" w14:textId="77777777">
            <w:pPr>
              <w:cnfStyle w:val="000000100000" w:firstRow="0" w:lastRow="0" w:firstColumn="0" w:lastColumn="0" w:oddVBand="0" w:evenVBand="0" w:oddHBand="1" w:evenHBand="0" w:firstRowFirstColumn="0" w:firstRowLastColumn="0" w:lastRowFirstColumn="0" w:lastRowLastColumn="0"/>
            </w:pPr>
            <w:r w:rsidRPr="008E2E63">
              <w:t>Public Key Infrastructure</w:t>
            </w:r>
          </w:p>
          <w:p w:rsidR="00BE62D8" w:rsidP="009B7ED8" w:rsidRDefault="00BE62D8" w14:paraId="656C2E96" w14:textId="77777777">
            <w:pPr>
              <w:cnfStyle w:val="000000100000" w:firstRow="0" w:lastRow="0" w:firstColumn="0" w:lastColumn="0" w:oddVBand="0" w:evenVBand="0" w:oddHBand="1" w:evenHBand="0" w:firstRowFirstColumn="0" w:firstRowLastColumn="0" w:lastRowFirstColumn="0" w:lastRowLastColumn="0"/>
              <w:rPr>
                <w:rFonts w:eastAsia="Calibri" w:cstheme="minorHAnsi"/>
              </w:rPr>
            </w:pPr>
          </w:p>
        </w:tc>
      </w:tr>
      <w:tr w:rsidRPr="0077512C" w:rsidR="00BE62D8" w:rsidTr="005F4072" w14:paraId="0DE902EE" w14:textId="77777777">
        <w:tc>
          <w:tcPr>
            <w:cnfStyle w:val="001000000000" w:firstRow="0" w:lastRow="0" w:firstColumn="1" w:lastColumn="0" w:oddVBand="0" w:evenVBand="0" w:oddHBand="0" w:evenHBand="0" w:firstRowFirstColumn="0" w:firstRowLastColumn="0" w:lastRowFirstColumn="0" w:lastRowLastColumn="0"/>
            <w:tcW w:w="3595" w:type="dxa"/>
          </w:tcPr>
          <w:p w:rsidRPr="00D92A42" w:rsidR="00BE62D8" w:rsidP="009B7ED8" w:rsidRDefault="00BE62D8" w14:paraId="0C2F984C" w14:textId="77777777">
            <w:pPr>
              <w:rPr>
                <w:rFonts w:eastAsia="Calibri" w:cstheme="minorHAnsi"/>
              </w:rPr>
            </w:pPr>
            <w:r w:rsidRPr="004536E4">
              <w:t>PROD</w:t>
            </w:r>
          </w:p>
        </w:tc>
        <w:tc>
          <w:tcPr>
            <w:tcW w:w="4860" w:type="dxa"/>
          </w:tcPr>
          <w:p w:rsidR="00BE62D8" w:rsidP="009B7ED8" w:rsidRDefault="00BE62D8" w14:paraId="18F2590E" w14:textId="2A82922C">
            <w:pPr>
              <w:cnfStyle w:val="000000000000" w:firstRow="0" w:lastRow="0" w:firstColumn="0" w:lastColumn="0" w:oddVBand="0" w:evenVBand="0" w:oddHBand="0" w:evenHBand="0" w:firstRowFirstColumn="0" w:firstRowLastColumn="0" w:lastRowFirstColumn="0" w:lastRowLastColumn="0"/>
            </w:pPr>
            <w:r w:rsidRPr="004536E4">
              <w:t>Production</w:t>
            </w:r>
            <w:r w:rsidR="00990610">
              <w:t xml:space="preserve"> (environment)</w:t>
            </w:r>
          </w:p>
          <w:p w:rsidR="00BE62D8" w:rsidP="009B7ED8" w:rsidRDefault="00BE62D8" w14:paraId="244F3676" w14:textId="77777777">
            <w:pPr>
              <w:cnfStyle w:val="000000000000" w:firstRow="0" w:lastRow="0" w:firstColumn="0" w:lastColumn="0" w:oddVBand="0" w:evenVBand="0" w:oddHBand="0" w:evenHBand="0" w:firstRowFirstColumn="0" w:firstRowLastColumn="0" w:lastRowFirstColumn="0" w:lastRowLastColumn="0"/>
              <w:rPr>
                <w:rFonts w:eastAsia="Calibri" w:cstheme="minorHAnsi"/>
              </w:rPr>
            </w:pPr>
          </w:p>
        </w:tc>
      </w:tr>
      <w:tr w:rsidRPr="0077512C" w:rsidR="00BE62D8" w:rsidTr="005F4072" w14:paraId="3E4FCC4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D92A42" w:rsidR="00BE62D8" w:rsidP="009B7ED8" w:rsidRDefault="00BE62D8" w14:paraId="3F222D2E" w14:textId="77777777">
            <w:pPr>
              <w:rPr>
                <w:rFonts w:eastAsia="Calibri" w:cstheme="minorHAnsi"/>
              </w:rPr>
            </w:pPr>
            <w:r w:rsidRPr="004536E4">
              <w:t>QA</w:t>
            </w:r>
          </w:p>
        </w:tc>
        <w:tc>
          <w:tcPr>
            <w:tcW w:w="4860" w:type="dxa"/>
          </w:tcPr>
          <w:p w:rsidR="00BE62D8" w:rsidP="009B7ED8" w:rsidRDefault="00BE62D8" w14:paraId="1D2C0F33" w14:textId="31D921BD">
            <w:pPr>
              <w:cnfStyle w:val="000000100000" w:firstRow="0" w:lastRow="0" w:firstColumn="0" w:lastColumn="0" w:oddVBand="0" w:evenVBand="0" w:oddHBand="1" w:evenHBand="0" w:firstRowFirstColumn="0" w:firstRowLastColumn="0" w:lastRowFirstColumn="0" w:lastRowLastColumn="0"/>
              <w:rPr>
                <w:rFonts w:eastAsia="Calibri" w:cstheme="minorHAnsi"/>
              </w:rPr>
            </w:pPr>
            <w:r w:rsidRPr="004536E4">
              <w:t>Quality</w:t>
            </w:r>
            <w:r w:rsidR="00990610">
              <w:t xml:space="preserve"> (environment)</w:t>
            </w:r>
          </w:p>
        </w:tc>
      </w:tr>
      <w:tr w:rsidRPr="0077512C" w:rsidR="00B7057C" w:rsidTr="005F4072" w14:paraId="4EDFA91C" w14:textId="77777777">
        <w:tc>
          <w:tcPr>
            <w:cnfStyle w:val="001000000000" w:firstRow="0" w:lastRow="0" w:firstColumn="1" w:lastColumn="0" w:oddVBand="0" w:evenVBand="0" w:oddHBand="0" w:evenHBand="0" w:firstRowFirstColumn="0" w:firstRowLastColumn="0" w:lastRowFirstColumn="0" w:lastRowLastColumn="0"/>
            <w:tcW w:w="3595" w:type="dxa"/>
          </w:tcPr>
          <w:p w:rsidRPr="004536E4" w:rsidR="00B7057C" w:rsidP="009B7ED8" w:rsidRDefault="00B7057C" w14:paraId="6434F249" w14:textId="743696AF">
            <w:r>
              <w:t>RFC</w:t>
            </w:r>
          </w:p>
        </w:tc>
        <w:tc>
          <w:tcPr>
            <w:tcW w:w="4860" w:type="dxa"/>
          </w:tcPr>
          <w:p w:rsidRPr="004536E4" w:rsidR="00B7057C" w:rsidP="009B7ED8" w:rsidRDefault="00B7057C" w14:paraId="5E3FC118" w14:textId="66E66C24">
            <w:pPr>
              <w:cnfStyle w:val="000000000000" w:firstRow="0" w:lastRow="0" w:firstColumn="0" w:lastColumn="0" w:oddVBand="0" w:evenVBand="0" w:oddHBand="0" w:evenHBand="0" w:firstRowFirstColumn="0" w:firstRowLastColumn="0" w:lastRowFirstColumn="0" w:lastRowLastColumn="0"/>
            </w:pPr>
            <w:r>
              <w:t>Revocation Freshness Constraint</w:t>
            </w:r>
          </w:p>
        </w:tc>
      </w:tr>
      <w:tr w:rsidRPr="0077512C" w:rsidR="00C638C6" w:rsidTr="005F4072" w14:paraId="5A90590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4536E4" w:rsidR="00C638C6" w:rsidP="009B7ED8" w:rsidRDefault="00C638C6" w14:paraId="79F93162" w14:textId="3C04FF8A">
            <w:r>
              <w:t>SAST</w:t>
            </w:r>
          </w:p>
        </w:tc>
        <w:tc>
          <w:tcPr>
            <w:tcW w:w="4860" w:type="dxa"/>
          </w:tcPr>
          <w:p w:rsidRPr="004536E4" w:rsidR="00C638C6" w:rsidP="009B7ED8" w:rsidRDefault="00C638C6" w14:paraId="67E86C51" w14:textId="2D656020">
            <w:pPr>
              <w:cnfStyle w:val="000000100000" w:firstRow="0" w:lastRow="0" w:firstColumn="0" w:lastColumn="0" w:oddVBand="0" w:evenVBand="0" w:oddHBand="1" w:evenHBand="0" w:firstRowFirstColumn="0" w:firstRowLastColumn="0" w:lastRowFirstColumn="0" w:lastRowLastColumn="0"/>
            </w:pPr>
            <w:r w:rsidRPr="00C638C6">
              <w:t>Static Application Security Testing</w:t>
            </w:r>
          </w:p>
        </w:tc>
      </w:tr>
      <w:tr w:rsidRPr="0077512C" w:rsidR="00BE62D8" w:rsidTr="005F4072" w14:paraId="0374BEDE" w14:textId="77777777">
        <w:tc>
          <w:tcPr>
            <w:cnfStyle w:val="001000000000" w:firstRow="0" w:lastRow="0" w:firstColumn="1" w:lastColumn="0" w:oddVBand="0" w:evenVBand="0" w:oddHBand="0" w:evenHBand="0" w:firstRowFirstColumn="0" w:firstRowLastColumn="0" w:lastRowFirstColumn="0" w:lastRowLastColumn="0"/>
            <w:tcW w:w="3595" w:type="dxa"/>
          </w:tcPr>
          <w:p w:rsidRPr="004536E4" w:rsidR="00BE62D8" w:rsidP="009B7ED8" w:rsidRDefault="00BE62D8" w14:paraId="165C94D7" w14:textId="77777777">
            <w:r w:rsidRPr="00D92A42">
              <w:t>SPA</w:t>
            </w:r>
          </w:p>
        </w:tc>
        <w:tc>
          <w:tcPr>
            <w:tcW w:w="4860" w:type="dxa"/>
          </w:tcPr>
          <w:p w:rsidR="00BE62D8" w:rsidP="009B7ED8" w:rsidRDefault="00BE62D8" w14:paraId="78C6B5CC" w14:textId="77777777">
            <w:pPr>
              <w:cnfStyle w:val="000000000000" w:firstRow="0" w:lastRow="0" w:firstColumn="0" w:lastColumn="0" w:oddVBand="0" w:evenVBand="0" w:oddHBand="0" w:evenHBand="0" w:firstRowFirstColumn="0" w:firstRowLastColumn="0" w:lastRowFirstColumn="0" w:lastRowLastColumn="0"/>
            </w:pPr>
            <w:r>
              <w:t>Single-Page Application</w:t>
            </w:r>
          </w:p>
          <w:p w:rsidRPr="004536E4" w:rsidR="00BE62D8" w:rsidP="009B7ED8" w:rsidRDefault="00BE62D8" w14:paraId="7A394E10" w14:textId="77777777">
            <w:pPr>
              <w:cnfStyle w:val="000000000000" w:firstRow="0" w:lastRow="0" w:firstColumn="0" w:lastColumn="0" w:oddVBand="0" w:evenVBand="0" w:oddHBand="0" w:evenHBand="0" w:firstRowFirstColumn="0" w:firstRowLastColumn="0" w:lastRowFirstColumn="0" w:lastRowLastColumn="0"/>
            </w:pPr>
          </w:p>
        </w:tc>
      </w:tr>
      <w:tr w:rsidRPr="0077512C" w:rsidR="00BE62D8" w:rsidTr="005F4072" w14:paraId="4BF3B2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4536E4" w:rsidR="00BE62D8" w:rsidP="009B7ED8" w:rsidRDefault="0016184D" w14:paraId="30CAF249" w14:textId="57593F68">
            <w:r>
              <w:rPr>
                <w:rFonts w:eastAsia="Calibri" w:cstheme="minorHAnsi"/>
                <w:szCs w:val="21"/>
              </w:rPr>
              <w:t>S</w:t>
            </w:r>
            <w:r w:rsidRPr="00D92A42" w:rsidR="00BE62D8">
              <w:rPr>
                <w:rFonts w:eastAsia="Calibri" w:cstheme="minorHAnsi"/>
                <w:szCs w:val="21"/>
              </w:rPr>
              <w:t>tdin</w:t>
            </w:r>
          </w:p>
        </w:tc>
        <w:tc>
          <w:tcPr>
            <w:tcW w:w="4860" w:type="dxa"/>
          </w:tcPr>
          <w:p w:rsidR="00BE62D8" w:rsidP="009B7ED8" w:rsidRDefault="00BE62D8" w14:paraId="74BDB7BA" w14:textId="77777777">
            <w:pPr>
              <w:cnfStyle w:val="000000100000" w:firstRow="0" w:lastRow="0" w:firstColumn="0" w:lastColumn="0" w:oddVBand="0" w:evenVBand="0" w:oddHBand="1" w:evenHBand="0" w:firstRowFirstColumn="0" w:firstRowLastColumn="0" w:lastRowFirstColumn="0" w:lastRowLastColumn="0"/>
              <w:rPr>
                <w:rFonts w:eastAsia="Calibri" w:cstheme="minorHAnsi"/>
                <w:szCs w:val="21"/>
              </w:rPr>
            </w:pPr>
            <w:r w:rsidRPr="00D92A42">
              <w:rPr>
                <w:rFonts w:eastAsia="Calibri" w:cstheme="minorHAnsi"/>
                <w:szCs w:val="21"/>
              </w:rPr>
              <w:t>standard input</w:t>
            </w:r>
          </w:p>
          <w:p w:rsidRPr="004536E4" w:rsidR="00BE62D8" w:rsidP="009B7ED8" w:rsidRDefault="00BE62D8" w14:paraId="2D3E5947" w14:textId="77777777">
            <w:pPr>
              <w:cnfStyle w:val="000000100000" w:firstRow="0" w:lastRow="0" w:firstColumn="0" w:lastColumn="0" w:oddVBand="0" w:evenVBand="0" w:oddHBand="1" w:evenHBand="0" w:firstRowFirstColumn="0" w:firstRowLastColumn="0" w:lastRowFirstColumn="0" w:lastRowLastColumn="0"/>
            </w:pPr>
          </w:p>
        </w:tc>
      </w:tr>
      <w:tr w:rsidRPr="0077512C" w:rsidR="00BE62D8" w:rsidTr="005F4072" w14:paraId="61F7038C" w14:textId="77777777">
        <w:tc>
          <w:tcPr>
            <w:cnfStyle w:val="001000000000" w:firstRow="0" w:lastRow="0" w:firstColumn="1" w:lastColumn="0" w:oddVBand="0" w:evenVBand="0" w:oddHBand="0" w:evenHBand="0" w:firstRowFirstColumn="0" w:firstRowLastColumn="0" w:lastRowFirstColumn="0" w:lastRowLastColumn="0"/>
            <w:tcW w:w="3595" w:type="dxa"/>
          </w:tcPr>
          <w:p w:rsidRPr="004536E4" w:rsidR="00BE62D8" w:rsidP="009B7ED8" w:rsidRDefault="0016184D" w14:paraId="5F0A9A64" w14:textId="285CFA5B">
            <w:proofErr w:type="spellStart"/>
            <w:r w:rsidRPr="00D92A42">
              <w:rPr>
                <w:rFonts w:eastAsia="Calibri" w:cstheme="minorHAnsi"/>
                <w:szCs w:val="21"/>
              </w:rPr>
              <w:t>S</w:t>
            </w:r>
            <w:r w:rsidRPr="00D92A42" w:rsidR="00BE62D8">
              <w:rPr>
                <w:rFonts w:eastAsia="Calibri" w:cstheme="minorHAnsi"/>
                <w:szCs w:val="21"/>
              </w:rPr>
              <w:t>tdout</w:t>
            </w:r>
            <w:proofErr w:type="spellEnd"/>
          </w:p>
        </w:tc>
        <w:tc>
          <w:tcPr>
            <w:tcW w:w="4860" w:type="dxa"/>
          </w:tcPr>
          <w:p w:rsidR="00BE62D8" w:rsidP="009B7ED8" w:rsidRDefault="00BE62D8" w14:paraId="34D1D74E" w14:textId="77777777">
            <w:pPr>
              <w:cnfStyle w:val="000000000000" w:firstRow="0" w:lastRow="0" w:firstColumn="0" w:lastColumn="0" w:oddVBand="0" w:evenVBand="0" w:oddHBand="0" w:evenHBand="0" w:firstRowFirstColumn="0" w:firstRowLastColumn="0" w:lastRowFirstColumn="0" w:lastRowLastColumn="0"/>
            </w:pPr>
            <w:r w:rsidRPr="00D92A42">
              <w:rPr>
                <w:rFonts w:eastAsia="Calibri" w:cstheme="minorHAnsi"/>
                <w:szCs w:val="21"/>
              </w:rPr>
              <w:t>standard output</w:t>
            </w:r>
          </w:p>
          <w:p w:rsidRPr="004536E4" w:rsidR="00BE62D8" w:rsidP="009B7ED8" w:rsidRDefault="00BE62D8" w14:paraId="713D912B" w14:textId="77777777">
            <w:pPr>
              <w:cnfStyle w:val="000000000000" w:firstRow="0" w:lastRow="0" w:firstColumn="0" w:lastColumn="0" w:oddVBand="0" w:evenVBand="0" w:oddHBand="0" w:evenHBand="0" w:firstRowFirstColumn="0" w:firstRowLastColumn="0" w:lastRowFirstColumn="0" w:lastRowLastColumn="0"/>
            </w:pPr>
          </w:p>
        </w:tc>
      </w:tr>
      <w:tr w:rsidRPr="0077512C" w:rsidR="00BE62D8" w:rsidTr="005F4072" w14:paraId="59C30DC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4536E4" w:rsidR="00BE62D8" w:rsidP="009B7ED8" w:rsidRDefault="00BE62D8" w14:paraId="5C500579" w14:textId="77777777">
            <w:r w:rsidRPr="004536E4">
              <w:t>TA</w:t>
            </w:r>
          </w:p>
        </w:tc>
        <w:tc>
          <w:tcPr>
            <w:tcW w:w="4860" w:type="dxa"/>
          </w:tcPr>
          <w:p w:rsidRPr="004536E4" w:rsidR="00BE62D8" w:rsidP="009B7ED8" w:rsidRDefault="00BE62D8" w14:paraId="04EED737" w14:textId="234C53CE">
            <w:pPr>
              <w:cnfStyle w:val="000000100000" w:firstRow="0" w:lastRow="0" w:firstColumn="0" w:lastColumn="0" w:oddVBand="0" w:evenVBand="0" w:oddHBand="1" w:evenHBand="0" w:firstRowFirstColumn="0" w:firstRowLastColumn="0" w:lastRowFirstColumn="0" w:lastRowLastColumn="0"/>
            </w:pPr>
            <w:r w:rsidRPr="004536E4">
              <w:t>T</w:t>
            </w:r>
            <w:r>
              <w:t>est</w:t>
            </w:r>
            <w:r w:rsidRPr="004536E4">
              <w:t xml:space="preserve"> and Acceptance</w:t>
            </w:r>
            <w:r w:rsidR="00B7057C">
              <w:t xml:space="preserve"> (environment)</w:t>
            </w:r>
          </w:p>
        </w:tc>
      </w:tr>
      <w:tr w:rsidRPr="0077512C" w:rsidR="00BE62D8" w:rsidTr="005F4072" w14:paraId="1B03B1DD" w14:textId="77777777">
        <w:tc>
          <w:tcPr>
            <w:cnfStyle w:val="001000000000" w:firstRow="0" w:lastRow="0" w:firstColumn="1" w:lastColumn="0" w:oddVBand="0" w:evenVBand="0" w:oddHBand="0" w:evenHBand="0" w:firstRowFirstColumn="0" w:firstRowLastColumn="0" w:lastRowFirstColumn="0" w:lastRowLastColumn="0"/>
            <w:tcW w:w="3595" w:type="dxa"/>
          </w:tcPr>
          <w:p w:rsidRPr="004536E4" w:rsidR="00BE62D8" w:rsidP="009B7ED8" w:rsidRDefault="00BE62D8" w14:paraId="2AF573D9" w14:textId="77777777">
            <w:r>
              <w:t>URL</w:t>
            </w:r>
          </w:p>
        </w:tc>
        <w:tc>
          <w:tcPr>
            <w:tcW w:w="4860" w:type="dxa"/>
          </w:tcPr>
          <w:p w:rsidR="00BE62D8" w:rsidP="009B7ED8" w:rsidRDefault="00BE62D8" w14:paraId="256A27C5" w14:textId="77777777">
            <w:pPr>
              <w:cnfStyle w:val="000000000000" w:firstRow="0" w:lastRow="0" w:firstColumn="0" w:lastColumn="0" w:oddVBand="0" w:evenVBand="0" w:oddHBand="0" w:evenHBand="0" w:firstRowFirstColumn="0" w:firstRowLastColumn="0" w:lastRowFirstColumn="0" w:lastRowLastColumn="0"/>
            </w:pPr>
            <w:r w:rsidRPr="00765806">
              <w:t>Uniform Resource Locator</w:t>
            </w:r>
          </w:p>
          <w:p w:rsidRPr="004536E4" w:rsidR="00BE62D8" w:rsidP="009B7ED8" w:rsidRDefault="00BE62D8" w14:paraId="74848588" w14:textId="77777777">
            <w:pPr>
              <w:cnfStyle w:val="000000000000" w:firstRow="0" w:lastRow="0" w:firstColumn="0" w:lastColumn="0" w:oddVBand="0" w:evenVBand="0" w:oddHBand="0" w:evenHBand="0" w:firstRowFirstColumn="0" w:firstRowLastColumn="0" w:lastRowFirstColumn="0" w:lastRowLastColumn="0"/>
            </w:pPr>
          </w:p>
        </w:tc>
      </w:tr>
      <w:tr w:rsidRPr="0077512C" w:rsidR="00BE62D8" w:rsidTr="005F4072" w14:paraId="2DB9CA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E62D8" w:rsidP="009B7ED8" w:rsidRDefault="00BE62D8" w14:paraId="77CB1DB5" w14:textId="77777777">
            <w:proofErr w:type="spellStart"/>
            <w:r w:rsidRPr="004536E4">
              <w:t>Xades</w:t>
            </w:r>
            <w:proofErr w:type="spellEnd"/>
          </w:p>
        </w:tc>
        <w:tc>
          <w:tcPr>
            <w:tcW w:w="4860" w:type="dxa"/>
          </w:tcPr>
          <w:p w:rsidR="00BE62D8" w:rsidP="009B7ED8" w:rsidRDefault="00BE62D8" w14:paraId="463FB252" w14:textId="77777777">
            <w:pPr>
              <w:cnfStyle w:val="000000100000" w:firstRow="0" w:lastRow="0" w:firstColumn="0" w:lastColumn="0" w:oddVBand="0" w:evenVBand="0" w:oddHBand="1" w:evenHBand="0" w:firstRowFirstColumn="0" w:firstRowLastColumn="0" w:lastRowFirstColumn="0" w:lastRowLastColumn="0"/>
            </w:pPr>
            <w:r w:rsidRPr="00AB4193">
              <w:t>XML Advanced Electronic Signatures</w:t>
            </w:r>
          </w:p>
          <w:p w:rsidRPr="00765806" w:rsidR="00BE62D8" w:rsidP="009B7ED8" w:rsidRDefault="00BE62D8" w14:paraId="14A8E083" w14:textId="77777777">
            <w:pPr>
              <w:cnfStyle w:val="000000100000" w:firstRow="0" w:lastRow="0" w:firstColumn="0" w:lastColumn="0" w:oddVBand="0" w:evenVBand="0" w:oddHBand="1" w:evenHBand="0" w:firstRowFirstColumn="0" w:firstRowLastColumn="0" w:lastRowFirstColumn="0" w:lastRowLastColumn="0"/>
            </w:pPr>
          </w:p>
        </w:tc>
      </w:tr>
      <w:tr w:rsidRPr="0077512C" w:rsidR="00BE62D8" w:rsidTr="005F4072" w14:paraId="5DBC6B7A" w14:textId="77777777">
        <w:tc>
          <w:tcPr>
            <w:cnfStyle w:val="001000000000" w:firstRow="0" w:lastRow="0" w:firstColumn="1" w:lastColumn="0" w:oddVBand="0" w:evenVBand="0" w:oddHBand="0" w:evenHBand="0" w:firstRowFirstColumn="0" w:firstRowLastColumn="0" w:lastRowFirstColumn="0" w:lastRowLastColumn="0"/>
            <w:tcW w:w="3595" w:type="dxa"/>
          </w:tcPr>
          <w:p w:rsidR="00BE62D8" w:rsidP="009B7ED8" w:rsidRDefault="00BE62D8" w14:paraId="4B9D19BB" w14:textId="77777777">
            <w:r w:rsidRPr="004536E4">
              <w:lastRenderedPageBreak/>
              <w:t>XML</w:t>
            </w:r>
          </w:p>
        </w:tc>
        <w:tc>
          <w:tcPr>
            <w:tcW w:w="4860" w:type="dxa"/>
          </w:tcPr>
          <w:p w:rsidR="00BE62D8" w:rsidP="009B7ED8" w:rsidRDefault="00BE62D8" w14:paraId="64F0FAD7" w14:textId="77777777">
            <w:pPr>
              <w:cnfStyle w:val="000000000000" w:firstRow="0" w:lastRow="0" w:firstColumn="0" w:lastColumn="0" w:oddVBand="0" w:evenVBand="0" w:oddHBand="0" w:evenHBand="0" w:firstRowFirstColumn="0" w:firstRowLastColumn="0" w:lastRowFirstColumn="0" w:lastRowLastColumn="0"/>
            </w:pPr>
            <w:r w:rsidRPr="00AB4193">
              <w:t>Extensible Markup Language</w:t>
            </w:r>
          </w:p>
          <w:p w:rsidRPr="00765806" w:rsidR="00BE62D8" w:rsidP="009B7ED8" w:rsidRDefault="00BE62D8" w14:paraId="0BD3F721" w14:textId="77777777">
            <w:pPr>
              <w:cnfStyle w:val="000000000000" w:firstRow="0" w:lastRow="0" w:firstColumn="0" w:lastColumn="0" w:oddVBand="0" w:evenVBand="0" w:oddHBand="0" w:evenHBand="0" w:firstRowFirstColumn="0" w:firstRowLastColumn="0" w:lastRowFirstColumn="0" w:lastRowLastColumn="0"/>
            </w:pPr>
          </w:p>
        </w:tc>
      </w:tr>
      <w:tr w:rsidRPr="0077512C" w:rsidR="00BE62D8" w:rsidTr="005F4072" w14:paraId="32AA9C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E62D8" w:rsidP="009B7ED8" w:rsidRDefault="00BE62D8" w14:paraId="207413E5" w14:textId="77777777">
            <w:r>
              <w:t>ZIP</w:t>
            </w:r>
          </w:p>
        </w:tc>
        <w:tc>
          <w:tcPr>
            <w:tcW w:w="4860" w:type="dxa"/>
          </w:tcPr>
          <w:p w:rsidR="00BE62D8" w:rsidP="009B7ED8" w:rsidRDefault="00BE62D8" w14:paraId="202BF33D" w14:textId="77777777">
            <w:pPr>
              <w:cnfStyle w:val="000000100000" w:firstRow="0" w:lastRow="0" w:firstColumn="0" w:lastColumn="0" w:oddVBand="0" w:evenVBand="0" w:oddHBand="1" w:evenHBand="0" w:firstRowFirstColumn="0" w:firstRowLastColumn="0" w:lastRowFirstColumn="0" w:lastRowLastColumn="0"/>
            </w:pPr>
            <w:r>
              <w:t xml:space="preserve">File format used for data compression and </w:t>
            </w:r>
            <w:proofErr w:type="gramStart"/>
            <w:r>
              <w:t>archiving</w:t>
            </w:r>
            <w:proofErr w:type="gramEnd"/>
          </w:p>
          <w:p w:rsidRPr="00765806" w:rsidR="00BE62D8" w:rsidP="009B7ED8" w:rsidRDefault="00BE62D8" w14:paraId="511F23BB" w14:textId="77777777">
            <w:pPr>
              <w:cnfStyle w:val="000000100000" w:firstRow="0" w:lastRow="0" w:firstColumn="0" w:lastColumn="0" w:oddVBand="0" w:evenVBand="0" w:oddHBand="1" w:evenHBand="0" w:firstRowFirstColumn="0" w:firstRowLastColumn="0" w:lastRowFirstColumn="0" w:lastRowLastColumn="0"/>
            </w:pPr>
          </w:p>
        </w:tc>
      </w:tr>
    </w:tbl>
    <w:p w:rsidRPr="00F00480" w:rsidR="00366D4D" w:rsidP="00366D4D" w:rsidRDefault="00366D4D" w14:paraId="3594191C" w14:textId="39C6D7AA">
      <w:pPr>
        <w:pStyle w:val="Heading2"/>
      </w:pPr>
      <w:bookmarkStart w:name="_Toc128484104" w:id="3"/>
      <w:r w:rsidRPr="00F00480">
        <w:t>Summary</w:t>
      </w:r>
      <w:bookmarkEnd w:id="2"/>
      <w:bookmarkEnd w:id="3"/>
    </w:p>
    <w:p w:rsidRPr="00C057CE" w:rsidR="00D95719" w:rsidP="00D95719" w:rsidRDefault="00D95719" w14:paraId="29EB29B5" w14:textId="0CE3B4C6">
      <w:pPr>
        <w:pStyle w:val="Heading2"/>
      </w:pPr>
      <w:bookmarkStart w:name="_Toc128484105" w:id="4"/>
      <w:r w:rsidRPr="00F00480">
        <w:t>Introduction</w:t>
      </w:r>
      <w:bookmarkEnd w:id="4"/>
    </w:p>
    <w:p w:rsidRPr="00C057CE" w:rsidR="00BC228B" w:rsidP="00BC228B" w:rsidRDefault="00366D4D" w14:paraId="71BC7486" w14:textId="600D3286">
      <w:pPr>
        <w:jc w:val="both"/>
      </w:pPr>
      <w:r w:rsidRPr="00C057CE">
        <w:t>T</w:t>
      </w:r>
      <w:r w:rsidRPr="00C057CE" w:rsidR="00C85FEE">
        <w:t xml:space="preserve">he </w:t>
      </w:r>
      <w:r w:rsidRPr="00C057CE">
        <w:t>BOSA signature solution ‘Federal Trust Services’ (FTS)</w:t>
      </w:r>
      <w:r w:rsidRPr="00C057CE" w:rsidR="007B54E0">
        <w:t xml:space="preserve"> </w:t>
      </w:r>
      <w:r w:rsidRPr="00C057CE" w:rsidR="00444A29">
        <w:t xml:space="preserve">is a web application </w:t>
      </w:r>
      <w:r w:rsidRPr="00C057CE" w:rsidR="00373ACA">
        <w:t xml:space="preserve">that </w:t>
      </w:r>
      <w:r w:rsidRPr="00C057CE" w:rsidR="00D537FB">
        <w:t xml:space="preserve">allows for </w:t>
      </w:r>
      <w:r w:rsidRPr="00C057CE" w:rsidR="00373ACA">
        <w:t>process</w:t>
      </w:r>
      <w:r w:rsidRPr="00C057CE" w:rsidR="00D537FB">
        <w:t>ing of</w:t>
      </w:r>
      <w:r w:rsidRPr="00C057CE" w:rsidR="00373ACA">
        <w:t xml:space="preserve"> files</w:t>
      </w:r>
      <w:r w:rsidRPr="00C057CE" w:rsidR="00D537FB">
        <w:t xml:space="preserve"> that are ready to be signed</w:t>
      </w:r>
      <w:r w:rsidRPr="00C057CE" w:rsidR="00373ACA">
        <w:t xml:space="preserve"> </w:t>
      </w:r>
      <w:r w:rsidRPr="00C057CE" w:rsidR="003C5D7E">
        <w:t xml:space="preserve">by </w:t>
      </w:r>
      <w:r w:rsidRPr="00C057CE" w:rsidR="008F666D">
        <w:t>creat</w:t>
      </w:r>
      <w:r w:rsidRPr="00C057CE" w:rsidR="003C5D7E">
        <w:t>ing</w:t>
      </w:r>
      <w:r w:rsidRPr="00C057CE" w:rsidR="008F666D">
        <w:t xml:space="preserve"> a signing session</w:t>
      </w:r>
      <w:r w:rsidRPr="00C057CE" w:rsidR="0044165E">
        <w:t xml:space="preserve"> </w:t>
      </w:r>
      <w:r w:rsidRPr="00C057CE" w:rsidR="00AF4C4E">
        <w:t xml:space="preserve">and </w:t>
      </w:r>
      <w:r w:rsidRPr="00C057CE" w:rsidR="00C411DE">
        <w:t xml:space="preserve">the output </w:t>
      </w:r>
      <w:r w:rsidR="00B63E0D">
        <w:t>is</w:t>
      </w:r>
      <w:r w:rsidR="00971DF3">
        <w:t xml:space="preserve"> </w:t>
      </w:r>
      <w:r w:rsidRPr="00C057CE" w:rsidR="00C411DE">
        <w:t>downloaded</w:t>
      </w:r>
      <w:r w:rsidRPr="00C057CE" w:rsidR="00172149">
        <w:t xml:space="preserve"> in the e-government application</w:t>
      </w:r>
      <w:r w:rsidRPr="00C057CE" w:rsidR="00C411DE">
        <w:t xml:space="preserve">. </w:t>
      </w:r>
    </w:p>
    <w:p w:rsidRPr="00C057CE" w:rsidR="00AE53E6" w:rsidP="00427C05" w:rsidRDefault="00D94472" w14:paraId="246DDBB8" w14:textId="42AC4907">
      <w:pPr>
        <w:pStyle w:val="Heading2"/>
      </w:pPr>
      <w:bookmarkStart w:name="_Toc128484106" w:id="5"/>
      <w:r w:rsidRPr="00C057CE">
        <w:t xml:space="preserve">Deployment </w:t>
      </w:r>
      <w:r w:rsidRPr="00C057CE" w:rsidR="00AE53E6">
        <w:t>environments</w:t>
      </w:r>
      <w:r w:rsidRPr="00C057CE" w:rsidR="00DF0911">
        <w:t xml:space="preserve"> and main components</w:t>
      </w:r>
      <w:bookmarkEnd w:id="5"/>
    </w:p>
    <w:p w:rsidRPr="00C057CE" w:rsidR="00D336B0" w:rsidP="00BC228B" w:rsidRDefault="0022423F" w14:paraId="2A4C401E" w14:textId="699B8D1E">
      <w:pPr>
        <w:jc w:val="both"/>
      </w:pPr>
      <w:r w:rsidRPr="00C057CE">
        <w:t xml:space="preserve">FTS can be deployed through accessing the </w:t>
      </w:r>
      <w:proofErr w:type="spellStart"/>
      <w:r w:rsidRPr="00C057CE">
        <w:t>Openshift</w:t>
      </w:r>
      <w:proofErr w:type="spellEnd"/>
      <w:r w:rsidRPr="00C057CE">
        <w:t xml:space="preserve"> containers</w:t>
      </w:r>
      <w:r w:rsidRPr="00C057CE" w:rsidR="00104305">
        <w:t xml:space="preserve"> (</w:t>
      </w:r>
      <w:hyperlink w:history="1" r:id="rId11">
        <w:r w:rsidRPr="00C057CE" w:rsidR="00104305">
          <w:rPr>
            <w:rStyle w:val="Hyperlink"/>
          </w:rPr>
          <w:t>https://paas.gcloud.belgium.be/console/catalog</w:t>
        </w:r>
      </w:hyperlink>
      <w:r w:rsidRPr="00C057CE" w:rsidR="00104305">
        <w:t xml:space="preserve"> )</w:t>
      </w:r>
      <w:r w:rsidRPr="00C057CE" w:rsidR="00BF5D73">
        <w:t>, where 4 different environments can be seen:</w:t>
      </w:r>
    </w:p>
    <w:p w:rsidRPr="00C057CE" w:rsidR="00263B7F" w:rsidRDefault="00263B7F" w14:paraId="6A5DAB65" w14:textId="5735626E">
      <w:pPr>
        <w:pStyle w:val="ListParagraph"/>
        <w:numPr>
          <w:ilvl w:val="0"/>
          <w:numId w:val="5"/>
        </w:numPr>
        <w:jc w:val="both"/>
      </w:pPr>
      <w:r w:rsidRPr="00C057CE">
        <w:t>TA</w:t>
      </w:r>
      <w:r w:rsidRPr="00C057CE" w:rsidR="000E79F8">
        <w:t xml:space="preserve"> </w:t>
      </w:r>
      <w:r w:rsidRPr="00C057CE" w:rsidR="00C40CE3">
        <w:t xml:space="preserve">used by developers </w:t>
      </w:r>
      <w:r w:rsidRPr="00C057CE" w:rsidR="000A06FB">
        <w:t xml:space="preserve">to test code </w:t>
      </w:r>
      <w:r w:rsidRPr="00C057CE" w:rsidR="008770B5">
        <w:t>that is</w:t>
      </w:r>
      <w:r w:rsidRPr="00C057CE">
        <w:t xml:space="preserve"> </w:t>
      </w:r>
      <w:r w:rsidRPr="00C057CE" w:rsidR="008770B5">
        <w:t xml:space="preserve">automatically </w:t>
      </w:r>
      <w:r w:rsidRPr="00C057CE">
        <w:t>deployed from commits to “developer” code branch.</w:t>
      </w:r>
    </w:p>
    <w:p w:rsidRPr="00C057CE" w:rsidR="00263B7F" w:rsidRDefault="00263B7F" w14:paraId="26852C8B" w14:textId="71650E78">
      <w:pPr>
        <w:pStyle w:val="ListParagraph"/>
        <w:numPr>
          <w:ilvl w:val="0"/>
          <w:numId w:val="5"/>
        </w:numPr>
        <w:jc w:val="both"/>
      </w:pPr>
      <w:r w:rsidRPr="00C057CE">
        <w:t>QA</w:t>
      </w:r>
      <w:r w:rsidR="00B63E0D">
        <w:t xml:space="preserve"> </w:t>
      </w:r>
      <w:r w:rsidRPr="00C057CE" w:rsidR="003C1E32">
        <w:t xml:space="preserve">used by developers </w:t>
      </w:r>
      <w:r w:rsidRPr="00C057CE" w:rsidR="00E561B6">
        <w:t xml:space="preserve">to test with </w:t>
      </w:r>
      <w:r w:rsidRPr="00C057CE" w:rsidR="00A21923">
        <w:t>clients’ application</w:t>
      </w:r>
      <w:r w:rsidRPr="00C057CE" w:rsidR="00F30263">
        <w:t>s</w:t>
      </w:r>
      <w:r w:rsidRPr="00C057CE" w:rsidR="00A21923">
        <w:t xml:space="preserve"> and the </w:t>
      </w:r>
      <w:r w:rsidRPr="00C057CE" w:rsidR="00D65B0A">
        <w:t xml:space="preserve">code </w:t>
      </w:r>
      <w:r w:rsidRPr="00C057CE" w:rsidR="002326B5">
        <w:t xml:space="preserve">is automatically </w:t>
      </w:r>
      <w:r w:rsidRPr="00C057CE">
        <w:t>deployed from commits to “master” code branch.</w:t>
      </w:r>
    </w:p>
    <w:p w:rsidRPr="00C057CE" w:rsidR="00263B7F" w:rsidRDefault="00263B7F" w14:paraId="5E0A84B8" w14:textId="1A5CACE7">
      <w:pPr>
        <w:pStyle w:val="ListParagraph"/>
        <w:numPr>
          <w:ilvl w:val="0"/>
          <w:numId w:val="5"/>
        </w:numPr>
        <w:jc w:val="both"/>
      </w:pPr>
      <w:r w:rsidRPr="00C057CE">
        <w:t>INT</w:t>
      </w:r>
      <w:r w:rsidRPr="00C057CE" w:rsidR="00A34F6F">
        <w:t xml:space="preserve"> </w:t>
      </w:r>
      <w:r w:rsidRPr="00C057CE">
        <w:t xml:space="preserve">deployed </w:t>
      </w:r>
      <w:r w:rsidRPr="00C057CE" w:rsidR="00E913A3">
        <w:t xml:space="preserve">manually </w:t>
      </w:r>
      <w:r w:rsidRPr="00C057CE">
        <w:t>from stable release</w:t>
      </w:r>
      <w:r w:rsidRPr="00C057CE" w:rsidR="00E913A3">
        <w:t xml:space="preserve"> based on a tag (pre-production)</w:t>
      </w:r>
      <w:r w:rsidRPr="00C057CE">
        <w:t>.</w:t>
      </w:r>
    </w:p>
    <w:p w:rsidRPr="00C057CE" w:rsidR="00BF5D73" w:rsidRDefault="00263B7F" w14:paraId="16DD8D63" w14:textId="2A4321F4">
      <w:pPr>
        <w:pStyle w:val="ListParagraph"/>
        <w:numPr>
          <w:ilvl w:val="0"/>
          <w:numId w:val="5"/>
        </w:numPr>
        <w:jc w:val="both"/>
      </w:pPr>
      <w:r w:rsidRPr="00C057CE">
        <w:t>PROD</w:t>
      </w:r>
      <w:r w:rsidRPr="00C057CE" w:rsidR="00A34F6F">
        <w:t xml:space="preserve"> </w:t>
      </w:r>
      <w:r w:rsidRPr="00C057CE" w:rsidR="00E913A3">
        <w:t>deployed manually from stable release based on a tag</w:t>
      </w:r>
      <w:r w:rsidRPr="00C057CE">
        <w:t xml:space="preserve">. </w:t>
      </w:r>
    </w:p>
    <w:p w:rsidRPr="00C057CE" w:rsidR="007C2691" w:rsidP="00366D4D" w:rsidRDefault="0058068C" w14:paraId="6EE5DBDD" w14:textId="6B657583">
      <w:r w:rsidRPr="00C057CE">
        <w:t xml:space="preserve">The basic development model </w:t>
      </w:r>
      <w:r w:rsidRPr="00C057CE" w:rsidR="007B3BB4">
        <w:t xml:space="preserve">is a </w:t>
      </w:r>
      <w:r w:rsidRPr="00C057CE" w:rsidR="00B65A47">
        <w:t xml:space="preserve">GIT </w:t>
      </w:r>
      <w:r w:rsidRPr="00C057CE" w:rsidR="007B3BB4">
        <w:t xml:space="preserve">CI/CD </w:t>
      </w:r>
      <w:r w:rsidRPr="00C057CE" w:rsidR="003B0DC1">
        <w:t>Docker</w:t>
      </w:r>
      <w:r w:rsidRPr="00C057CE" w:rsidR="007B3BB4">
        <w:t>-based automation</w:t>
      </w:r>
      <w:r w:rsidRPr="00C057CE" w:rsidR="006A3D4E">
        <w:t>. T</w:t>
      </w:r>
      <w:r w:rsidRPr="00C057CE" w:rsidR="00D84520">
        <w:t xml:space="preserve">he main </w:t>
      </w:r>
      <w:r w:rsidRPr="00C057CE" w:rsidR="003B0DC1">
        <w:t xml:space="preserve">Docker </w:t>
      </w:r>
      <w:r w:rsidRPr="00C057CE" w:rsidR="00053DD8">
        <w:t>container</w:t>
      </w:r>
      <w:r w:rsidRPr="00C057CE" w:rsidR="00DB0DA8">
        <w:t>s</w:t>
      </w:r>
      <w:r w:rsidRPr="00C057CE" w:rsidR="00D84520">
        <w:t xml:space="preserve"> for </w:t>
      </w:r>
      <w:r w:rsidRPr="00C057CE" w:rsidR="007C2691">
        <w:t>deployment are:</w:t>
      </w:r>
    </w:p>
    <w:p w:rsidRPr="00C057CE" w:rsidR="00E7583D" w:rsidRDefault="007C2691" w14:paraId="32BEFDCB" w14:textId="0B731CBB">
      <w:pPr>
        <w:pStyle w:val="ListParagraph"/>
        <w:numPr>
          <w:ilvl w:val="0"/>
          <w:numId w:val="6"/>
        </w:numPr>
      </w:pPr>
      <w:proofErr w:type="spellStart"/>
      <w:r w:rsidRPr="00C057CE">
        <w:lastRenderedPageBreak/>
        <w:t>G</w:t>
      </w:r>
      <w:r w:rsidRPr="00C057CE" w:rsidR="002150CB">
        <w:t>ui</w:t>
      </w:r>
      <w:proofErr w:type="spellEnd"/>
      <w:r w:rsidRPr="00C057CE" w:rsidR="002150CB">
        <w:t>-</w:t>
      </w:r>
      <w:r w:rsidRPr="00C057CE">
        <w:t>sign</w:t>
      </w:r>
      <w:r w:rsidRPr="00C057CE" w:rsidR="00325735">
        <w:t>: a</w:t>
      </w:r>
      <w:r w:rsidRPr="00C057CE" w:rsidR="00B26E53">
        <w:t xml:space="preserve"> front-end </w:t>
      </w:r>
      <w:r w:rsidR="00142D64">
        <w:t>w</w:t>
      </w:r>
      <w:r w:rsidRPr="00C057CE" w:rsidR="00B26E53">
        <w:t>eb application</w:t>
      </w:r>
      <w:r w:rsidRPr="00C057CE" w:rsidR="00325735">
        <w:t xml:space="preserve"> </w:t>
      </w:r>
      <w:r w:rsidRPr="00C057CE" w:rsidR="00C4691A">
        <w:t>for signing of documents</w:t>
      </w:r>
      <w:r w:rsidRPr="00C057CE" w:rsidR="00152C34">
        <w:t xml:space="preserve"> with </w:t>
      </w:r>
      <w:proofErr w:type="spellStart"/>
      <w:r w:rsidRPr="00C057CE" w:rsidR="00152C34">
        <w:t>eIDs</w:t>
      </w:r>
      <w:proofErr w:type="spellEnd"/>
      <w:r w:rsidRPr="00C057CE" w:rsidR="000A2D8D">
        <w:t xml:space="preserve">. </w:t>
      </w:r>
      <w:r w:rsidRPr="00C057CE" w:rsidR="00E7583D">
        <w:t xml:space="preserve">It interacts with the </w:t>
      </w:r>
      <w:proofErr w:type="spellStart"/>
      <w:r w:rsidRPr="00C057CE" w:rsidR="00E7583D">
        <w:t>eID</w:t>
      </w:r>
      <w:proofErr w:type="spellEnd"/>
      <w:r w:rsidRPr="00C057CE" w:rsidR="00E7583D">
        <w:t xml:space="preserve"> card through the browser extension and </w:t>
      </w:r>
      <w:proofErr w:type="spellStart"/>
      <w:r w:rsidRPr="00C057CE" w:rsidR="00E7583D">
        <w:t>BeID</w:t>
      </w:r>
      <w:proofErr w:type="spellEnd"/>
      <w:r w:rsidRPr="00C057CE" w:rsidR="00E7583D">
        <w:t xml:space="preserve"> Connect.</w:t>
      </w:r>
    </w:p>
    <w:p w:rsidRPr="00C057CE" w:rsidR="007C2691" w:rsidRDefault="007C2691" w14:paraId="043D0E46" w14:textId="514C7294">
      <w:pPr>
        <w:pStyle w:val="ListParagraph"/>
        <w:numPr>
          <w:ilvl w:val="0"/>
          <w:numId w:val="6"/>
        </w:numPr>
      </w:pPr>
      <w:r w:rsidRPr="00C057CE">
        <w:t>Sign validation</w:t>
      </w:r>
      <w:r w:rsidRPr="00C057CE" w:rsidR="009C4207">
        <w:t>:</w:t>
      </w:r>
      <w:r w:rsidRPr="00C057CE">
        <w:t xml:space="preserve"> </w:t>
      </w:r>
      <w:r w:rsidRPr="00C057CE" w:rsidR="009C4207">
        <w:t xml:space="preserve">the </w:t>
      </w:r>
      <w:r w:rsidRPr="00C057CE" w:rsidR="004B4FE0">
        <w:t>back-end</w:t>
      </w:r>
      <w:r w:rsidRPr="00C057CE" w:rsidR="009C4207">
        <w:t xml:space="preserve"> application </w:t>
      </w:r>
      <w:r w:rsidRPr="00C057CE">
        <w:t>that validates the signatures</w:t>
      </w:r>
      <w:r w:rsidRPr="00C057CE" w:rsidR="00F521A9">
        <w:t xml:space="preserve"> and timestamp</w:t>
      </w:r>
      <w:r w:rsidRPr="00C057CE" w:rsidR="00E72B21">
        <w:t xml:space="preserve">s the </w:t>
      </w:r>
      <w:proofErr w:type="gramStart"/>
      <w:r w:rsidRPr="00C057CE" w:rsidR="00E72B21">
        <w:t>files</w:t>
      </w:r>
      <w:proofErr w:type="gramEnd"/>
    </w:p>
    <w:p w:rsidRPr="00C057CE" w:rsidR="00945058" w:rsidRDefault="00945058" w14:paraId="6BEC2EB9" w14:textId="6E0C7C34">
      <w:pPr>
        <w:pStyle w:val="ListParagraph"/>
        <w:numPr>
          <w:ilvl w:val="0"/>
          <w:numId w:val="6"/>
        </w:numPr>
      </w:pPr>
      <w:r w:rsidRPr="00C057CE">
        <w:t xml:space="preserve">A browser extension, a mandatory technical bridge between the front-end and the </w:t>
      </w:r>
      <w:proofErr w:type="spellStart"/>
      <w:r w:rsidRPr="00C057CE">
        <w:t>BeID</w:t>
      </w:r>
      <w:proofErr w:type="spellEnd"/>
      <w:r w:rsidRPr="00C057CE">
        <w:t xml:space="preserve"> Connect</w:t>
      </w:r>
    </w:p>
    <w:p w:rsidR="00945058" w:rsidRDefault="00945058" w14:paraId="3C17B9FE" w14:textId="4B4E5090">
      <w:pPr>
        <w:pStyle w:val="ListParagraph"/>
        <w:numPr>
          <w:ilvl w:val="0"/>
          <w:numId w:val="6"/>
        </w:numPr>
      </w:pPr>
      <w:proofErr w:type="spellStart"/>
      <w:r w:rsidRPr="00C057CE">
        <w:t>BeID</w:t>
      </w:r>
      <w:proofErr w:type="spellEnd"/>
      <w:r w:rsidRPr="00C057CE">
        <w:t xml:space="preserve"> Connect, an “OS native”</w:t>
      </w:r>
      <w:r w:rsidRPr="00AA179E" w:rsidR="00AA179E">
        <w:rPr>
          <w:rStyle w:val="FootnoteReference"/>
          <w:rFonts w:eastAsia="Calibri" w:cstheme="minorHAnsi"/>
          <w:szCs w:val="21"/>
        </w:rPr>
        <w:t xml:space="preserve"> </w:t>
      </w:r>
      <w:r w:rsidRPr="00C057CE" w:rsidR="00AA179E">
        <w:rPr>
          <w:rStyle w:val="FootnoteReference"/>
          <w:rFonts w:eastAsia="Calibri" w:cstheme="minorHAnsi"/>
          <w:szCs w:val="21"/>
        </w:rPr>
        <w:footnoteReference w:id="2"/>
      </w:r>
      <w:r w:rsidRPr="00C057CE">
        <w:t xml:space="preserve"> application that interfaces with the underlying OS services to access the smart </w:t>
      </w:r>
      <w:proofErr w:type="gramStart"/>
      <w:r w:rsidRPr="00C057CE">
        <w:t>cards</w:t>
      </w:r>
      <w:proofErr w:type="gramEnd"/>
    </w:p>
    <w:p w:rsidRPr="003B5766" w:rsidR="00A858CF" w:rsidRDefault="00447F29" w14:paraId="16756F9E" w14:textId="58F29778">
      <w:pPr>
        <w:pStyle w:val="ListParagraph"/>
        <w:numPr>
          <w:ilvl w:val="0"/>
          <w:numId w:val="6"/>
        </w:numPr>
        <w:rPr>
          <w:highlight w:val="yellow"/>
        </w:rPr>
      </w:pPr>
      <w:proofErr w:type="spellStart"/>
      <w:r w:rsidRPr="003B5766">
        <w:rPr>
          <w:highlight w:val="yellow"/>
        </w:rPr>
        <w:t>Gui-idp</w:t>
      </w:r>
      <w:proofErr w:type="spellEnd"/>
      <w:r w:rsidRPr="003B5766">
        <w:rPr>
          <w:highlight w:val="yellow"/>
        </w:rPr>
        <w:t xml:space="preserve"> </w:t>
      </w:r>
    </w:p>
    <w:p w:rsidRPr="003B5766" w:rsidR="00447F29" w:rsidRDefault="00447F29" w14:paraId="6DA9C569" w14:textId="37B2656B">
      <w:pPr>
        <w:pStyle w:val="ListParagraph"/>
        <w:numPr>
          <w:ilvl w:val="0"/>
          <w:numId w:val="6"/>
        </w:numPr>
        <w:rPr>
          <w:highlight w:val="yellow"/>
        </w:rPr>
      </w:pPr>
      <w:r w:rsidRPr="003B5766">
        <w:rPr>
          <w:highlight w:val="yellow"/>
        </w:rPr>
        <w:t>IDP</w:t>
      </w:r>
    </w:p>
    <w:p w:rsidRPr="00FA0460" w:rsidR="00447F29" w:rsidRDefault="00447F29" w14:paraId="51E99DF9" w14:textId="748F342F">
      <w:pPr>
        <w:pStyle w:val="ListParagraph"/>
        <w:numPr>
          <w:ilvl w:val="0"/>
          <w:numId w:val="6"/>
        </w:numPr>
      </w:pPr>
      <w:proofErr w:type="spellStart"/>
      <w:r w:rsidRPr="003B5766">
        <w:rPr>
          <w:highlight w:val="yellow"/>
        </w:rPr>
        <w:t>eSealing</w:t>
      </w:r>
      <w:proofErr w:type="spellEnd"/>
    </w:p>
    <w:p w:rsidRPr="00C057CE" w:rsidR="00072A13" w:rsidP="00072A13" w:rsidRDefault="00072A13" w14:paraId="1F5C791C" w14:textId="6A1469CB">
      <w:pPr>
        <w:ind w:left="360"/>
      </w:pPr>
      <w:r w:rsidRPr="00C057CE">
        <w:t>Other important components are:</w:t>
      </w:r>
    </w:p>
    <w:p w:rsidRPr="00C057CE" w:rsidR="007C2691" w:rsidRDefault="007C2691" w14:paraId="4E07B682" w14:textId="7D032AE4">
      <w:pPr>
        <w:pStyle w:val="ListParagraph"/>
        <w:numPr>
          <w:ilvl w:val="0"/>
          <w:numId w:val="6"/>
        </w:numPr>
      </w:pPr>
      <w:proofErr w:type="spellStart"/>
      <w:r w:rsidRPr="00C057CE">
        <w:t>Mintest</w:t>
      </w:r>
      <w:proofErr w:type="spellEnd"/>
      <w:r w:rsidRPr="00C057CE" w:rsidR="00327847">
        <w:t>:</w:t>
      </w:r>
      <w:r w:rsidRPr="00C057CE">
        <w:t xml:space="preserve"> </w:t>
      </w:r>
      <w:r w:rsidRPr="00C057CE" w:rsidR="00327847">
        <w:t xml:space="preserve">a </w:t>
      </w:r>
      <w:r w:rsidRPr="00C057CE" w:rsidR="00C57B0D">
        <w:t>front-end/back</w:t>
      </w:r>
      <w:r w:rsidRPr="00C057CE" w:rsidR="001C4EAC">
        <w:t>-</w:t>
      </w:r>
      <w:r w:rsidRPr="00C057CE" w:rsidR="00C57B0D">
        <w:t xml:space="preserve">end </w:t>
      </w:r>
      <w:r w:rsidRPr="00C057CE" w:rsidR="00327847">
        <w:t xml:space="preserve">web application </w:t>
      </w:r>
      <w:r w:rsidRPr="00C057CE">
        <w:t>that allows</w:t>
      </w:r>
      <w:r w:rsidRPr="00C057CE" w:rsidR="00543E02">
        <w:t xml:space="preserve"> for testing of the system</w:t>
      </w:r>
      <w:r w:rsidRPr="00C057CE">
        <w:t>.</w:t>
      </w:r>
    </w:p>
    <w:p w:rsidRPr="00C057CE" w:rsidR="00551CA4" w:rsidRDefault="00551CA4" w14:paraId="05EF51E3" w14:textId="49E6ED9D">
      <w:pPr>
        <w:pStyle w:val="ListParagraph"/>
        <w:numPr>
          <w:ilvl w:val="0"/>
          <w:numId w:val="6"/>
        </w:numPr>
      </w:pPr>
      <w:r w:rsidRPr="00C057CE">
        <w:t xml:space="preserve">A download server, where the </w:t>
      </w:r>
      <w:proofErr w:type="spellStart"/>
      <w:r w:rsidRPr="00C057CE">
        <w:t>BeID</w:t>
      </w:r>
      <w:proofErr w:type="spellEnd"/>
      <w:r w:rsidRPr="00C057CE">
        <w:t xml:space="preserve"> Connect application and some browser extensions can be </w:t>
      </w:r>
      <w:proofErr w:type="gramStart"/>
      <w:r w:rsidRPr="00C057CE">
        <w:t>downloaded</w:t>
      </w:r>
      <w:proofErr w:type="gramEnd"/>
    </w:p>
    <w:p w:rsidRPr="00C057CE" w:rsidR="00AD0842" w:rsidP="008059F3" w:rsidRDefault="00EA2F12" w14:paraId="45971AB4" w14:textId="01A5942A">
      <w:r w:rsidRPr="00C057CE">
        <w:t xml:space="preserve">Gitlab is one of the </w:t>
      </w:r>
      <w:r w:rsidRPr="00C057CE" w:rsidR="00CD36DF">
        <w:t xml:space="preserve">BOSA </w:t>
      </w:r>
      <w:r w:rsidRPr="00C057CE">
        <w:t xml:space="preserve">code repositories </w:t>
      </w:r>
      <w:r w:rsidRPr="00C057CE" w:rsidR="00CD36DF">
        <w:t xml:space="preserve">and it has </w:t>
      </w:r>
      <w:r w:rsidRPr="00C057CE" w:rsidR="00FA781B">
        <w:t>multiple</w:t>
      </w:r>
      <w:r w:rsidRPr="00C057CE" w:rsidR="00CD36DF">
        <w:t xml:space="preserve"> branches</w:t>
      </w:r>
      <w:r w:rsidRPr="00C057CE" w:rsidR="00FA781B">
        <w:t>.</w:t>
      </w:r>
      <w:r w:rsidRPr="00C057CE" w:rsidR="00154930">
        <w:t xml:space="preserve"> </w:t>
      </w:r>
      <w:r w:rsidRPr="00C057CE" w:rsidR="00E61640">
        <w:t xml:space="preserve">The TA environment tracks the </w:t>
      </w:r>
      <w:r w:rsidRPr="00C057CE" w:rsidR="008C7821">
        <w:t xml:space="preserve">latest version of the </w:t>
      </w:r>
      <w:r w:rsidRPr="00C057CE" w:rsidR="00E61640">
        <w:t>“develop” branch</w:t>
      </w:r>
      <w:r w:rsidRPr="00C057CE" w:rsidR="00766922">
        <w:t>, while t</w:t>
      </w:r>
      <w:r w:rsidRPr="00C057CE" w:rsidR="00E61640">
        <w:t>he QA environment tracks the “master” branch</w:t>
      </w:r>
      <w:r w:rsidRPr="00C057CE" w:rsidR="0043119D">
        <w:t xml:space="preserve">. </w:t>
      </w:r>
    </w:p>
    <w:p w:rsidRPr="00C057CE" w:rsidR="0016647D" w:rsidP="0016647D" w:rsidRDefault="00DA48EC" w14:textId="21C18EF5" w14:paraId="3107641F">
      <w:pPr>
        <w:pStyle w:val="Heading2"/>
      </w:pPr>
      <w:bookmarkStart w:name="_Toc128484107" w:id="6"/>
      <w:r w:rsidRPr="00C057CE">
        <w:rPr>
          <w:noProof/>
          <w:u w:val="single"/>
        </w:rPr>
        <w:lastRenderedPageBreak/>
        <w:drawing>
          <wp:anchor distT="0" distB="0" distL="114300" distR="114300" simplePos="0" relativeHeight="251658240" behindDoc="1" locked="0" layoutInCell="1" allowOverlap="1" wp14:anchorId="79923C1F" wp14:editId="47F83D0F">
            <wp:simplePos x="0" y="0"/>
            <wp:positionH relativeFrom="margin">
              <wp:align>right</wp:align>
            </wp:positionH>
            <wp:positionV relativeFrom="paragraph">
              <wp:posOffset>723900</wp:posOffset>
            </wp:positionV>
            <wp:extent cx="6117336" cy="4544568"/>
            <wp:effectExtent l="0" t="0" r="0" b="889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17336" cy="4544568"/>
                    </a:xfrm>
                    <a:prstGeom prst="rect">
                      <a:avLst/>
                    </a:prstGeom>
                  </pic:spPr>
                </pic:pic>
              </a:graphicData>
            </a:graphic>
            <wp14:sizeRelH relativeFrom="margin">
              <wp14:pctWidth>0</wp14:pctWidth>
            </wp14:sizeRelH>
            <wp14:sizeRelV relativeFrom="margin">
              <wp14:pctHeight>0</wp14:pctHeight>
            </wp14:sizeRelV>
          </wp:anchor>
        </w:drawing>
      </w:r>
      <w:r w:rsidRPr="00C057CE" w:rsidR="000B5E55">
        <w:rPr/>
        <w:t>Business</w:t>
      </w:r>
      <w:r w:rsidRPr="00C057CE" w:rsidR="008223E7">
        <w:rPr/>
        <w:t xml:space="preserve"> </w:t>
      </w:r>
      <w:r w:rsidRPr="00C057CE" w:rsidR="000B5E55">
        <w:rPr/>
        <w:t>overview</w:t>
      </w:r>
      <w:r w:rsidRPr="00C057CE" w:rsidR="00C74307">
        <w:rPr/>
        <w:t xml:space="preserve"> of signing</w:t>
      </w:r>
      <w:bookmarkEnd w:id="6"/>
    </w:p>
    <w:p w:rsidRPr="00C057CE" w:rsidR="000B5E55" w:rsidP="006B7089" w:rsidRDefault="000B5E55" w14:paraId="330028F1" w14:textId="5669B9BD">
      <w:pPr>
        <w:pStyle w:val="Quote"/>
        <w:framePr w:vSpace="317" w:wrap="notBeside"/>
      </w:pPr>
      <w:r w:rsidRPr="00C057CE">
        <w:t>Explanation of the steps:</w:t>
      </w:r>
    </w:p>
    <w:p w:rsidRPr="00C057CE" w:rsidR="008223E7" w:rsidP="008223E7" w:rsidRDefault="008223E7" w14:paraId="1139B75E" w14:textId="18BF7607">
      <w:r w:rsidRPr="00C057CE">
        <w:t xml:space="preserve">User with </w:t>
      </w:r>
      <w:proofErr w:type="spellStart"/>
      <w:r w:rsidRPr="00C057CE">
        <w:t>eID</w:t>
      </w:r>
      <w:proofErr w:type="spellEnd"/>
      <w:r w:rsidRPr="00C057CE">
        <w:t xml:space="preserve"> wants to sign a </w:t>
      </w:r>
      <w:proofErr w:type="gramStart"/>
      <w:r w:rsidRPr="00C057CE">
        <w:t>document</w:t>
      </w:r>
      <w:proofErr w:type="gramEnd"/>
    </w:p>
    <w:p w:rsidRPr="00C057CE" w:rsidR="008223E7" w:rsidP="00B06260" w:rsidRDefault="008223E7" w14:paraId="057A3E3A" w14:textId="18CE4D7A">
      <w:pPr>
        <w:spacing w:after="0"/>
        <w:ind w:left="360"/>
      </w:pPr>
      <w:r w:rsidRPr="00C057CE">
        <w:t xml:space="preserve">1. The browser </w:t>
      </w:r>
      <w:r w:rsidRPr="00C057CE" w:rsidR="00B06260">
        <w:t>c</w:t>
      </w:r>
      <w:r w:rsidRPr="00C057CE">
        <w:t xml:space="preserve">alls the e-gov application to sign the documents </w:t>
      </w:r>
    </w:p>
    <w:p w:rsidRPr="00C057CE" w:rsidR="00B06260" w:rsidP="00A60607" w:rsidRDefault="008223E7" w14:paraId="1A6192E5" w14:textId="4BD91B5F">
      <w:pPr>
        <w:spacing w:after="0"/>
        <w:ind w:left="360"/>
      </w:pPr>
      <w:r w:rsidRPr="00C057CE">
        <w:t xml:space="preserve">2. The e-gov application (FPS) creates </w:t>
      </w:r>
      <w:r w:rsidRPr="00C057CE" w:rsidR="00AE59CC">
        <w:t xml:space="preserve">a </w:t>
      </w:r>
      <w:r w:rsidRPr="00C057CE">
        <w:t xml:space="preserve">signing session </w:t>
      </w:r>
      <w:r w:rsidRPr="00C057CE" w:rsidR="008A2B43">
        <w:t xml:space="preserve">that requests the </w:t>
      </w:r>
      <w:r w:rsidRPr="00C057CE">
        <w:t xml:space="preserve">creation of </w:t>
      </w:r>
      <w:r w:rsidRPr="00C057CE" w:rsidR="00224153">
        <w:t xml:space="preserve">a </w:t>
      </w:r>
      <w:r w:rsidRPr="00C057CE">
        <w:t xml:space="preserve">Token </w:t>
      </w:r>
      <w:r w:rsidRPr="00C057CE" w:rsidR="00224153">
        <w:t>from</w:t>
      </w:r>
      <w:r w:rsidRPr="00C057CE">
        <w:t xml:space="preserve"> the Federal Trust Services</w:t>
      </w:r>
    </w:p>
    <w:p w:rsidRPr="00C057CE" w:rsidR="00A60607" w:rsidP="00A60607" w:rsidRDefault="00A60607" w14:paraId="3DB67F66" w14:textId="3872E397">
      <w:pPr>
        <w:spacing w:after="0"/>
        <w:ind w:left="360"/>
      </w:pPr>
      <w:r w:rsidRPr="00C057CE">
        <w:t xml:space="preserve">3. </w:t>
      </w:r>
      <w:r w:rsidRPr="00C057CE" w:rsidR="00224153">
        <w:t>If the browser extension</w:t>
      </w:r>
      <w:r w:rsidRPr="00C057CE" w:rsidR="0079724D">
        <w:t xml:space="preserve"> is not already installed, the browser is redirected to d</w:t>
      </w:r>
      <w:r w:rsidRPr="00C057CE">
        <w:t>ownloa</w:t>
      </w:r>
      <w:r w:rsidRPr="00C057CE" w:rsidR="002F25E2">
        <w:t>d</w:t>
      </w:r>
      <w:r w:rsidRPr="00C057CE">
        <w:t xml:space="preserve"> the browser extension for the </w:t>
      </w:r>
      <w:proofErr w:type="spellStart"/>
      <w:r w:rsidRPr="00C057CE">
        <w:t>eID</w:t>
      </w:r>
      <w:proofErr w:type="spellEnd"/>
      <w:r w:rsidRPr="00C057CE">
        <w:t xml:space="preserve"> software from the BOSA download server</w:t>
      </w:r>
    </w:p>
    <w:p w:rsidRPr="00C057CE" w:rsidR="008223E7" w:rsidP="008223E7" w:rsidRDefault="00F65259" w14:paraId="6ED5DF24" w14:textId="2BDF2466">
      <w:pPr>
        <w:spacing w:after="0"/>
        <w:ind w:left="360"/>
      </w:pPr>
      <w:r w:rsidRPr="00C057CE">
        <w:t>4</w:t>
      </w:r>
      <w:r w:rsidRPr="00C057CE" w:rsidR="008223E7">
        <w:t>. In the Federal Trust Services, the following steps are followed:</w:t>
      </w:r>
    </w:p>
    <w:p w:rsidRPr="00C057CE" w:rsidR="008223E7" w:rsidP="008223E7" w:rsidRDefault="008223E7" w14:paraId="1DDE49C9" w14:textId="69936279">
      <w:pPr>
        <w:spacing w:after="0"/>
        <w:ind w:left="360"/>
      </w:pPr>
      <w:r w:rsidRPr="00C057CE">
        <w:tab/>
      </w:r>
      <w:r w:rsidRPr="00C057CE">
        <w:t xml:space="preserve">a. the user reviews the document about to be </w:t>
      </w:r>
      <w:proofErr w:type="gramStart"/>
      <w:r w:rsidRPr="00C057CE">
        <w:t>signed</w:t>
      </w:r>
      <w:r w:rsidRPr="00C057CE" w:rsidR="003715CD">
        <w:t>;</w:t>
      </w:r>
      <w:proofErr w:type="gramEnd"/>
    </w:p>
    <w:p w:rsidRPr="00C057CE" w:rsidR="008223E7" w:rsidP="008223E7" w:rsidRDefault="008223E7" w14:paraId="73C17876" w14:textId="77777777">
      <w:pPr>
        <w:spacing w:after="0"/>
        <w:ind w:left="360"/>
      </w:pPr>
      <w:r w:rsidRPr="00C057CE">
        <w:tab/>
      </w:r>
      <w:r w:rsidRPr="00C057CE">
        <w:t xml:space="preserve">b. the user confirms that he/she read the document and then, the user inserts PIN code for </w:t>
      </w:r>
      <w:proofErr w:type="spellStart"/>
      <w:r w:rsidRPr="00C057CE">
        <w:t>eID</w:t>
      </w:r>
      <w:proofErr w:type="spellEnd"/>
      <w:r w:rsidRPr="00C057CE">
        <w:t xml:space="preserve"> to sign the </w:t>
      </w:r>
      <w:proofErr w:type="gramStart"/>
      <w:r w:rsidRPr="00C057CE">
        <w:t>document</w:t>
      </w:r>
      <w:proofErr w:type="gramEnd"/>
      <w:r w:rsidRPr="00C057CE">
        <w:t xml:space="preserve"> </w:t>
      </w:r>
    </w:p>
    <w:p w:rsidRPr="00C057CE" w:rsidR="004A735F" w:rsidP="008223E7" w:rsidRDefault="00F65259" w14:paraId="6C26F22B" w14:textId="32B064C2">
      <w:pPr>
        <w:spacing w:after="0"/>
        <w:ind w:left="360"/>
      </w:pPr>
      <w:r w:rsidRPr="00C057CE">
        <w:t>5</w:t>
      </w:r>
      <w:r w:rsidRPr="00C057CE" w:rsidR="008223E7">
        <w:t xml:space="preserve">. </w:t>
      </w:r>
      <w:r w:rsidRPr="00C057CE" w:rsidR="004A735F">
        <w:t xml:space="preserve">The signed document returns to the user’s browser (optional step) </w:t>
      </w:r>
    </w:p>
    <w:p w:rsidRPr="00C057CE" w:rsidR="008223E7" w:rsidP="006A14BD" w:rsidRDefault="00F65259" w14:paraId="00F91682" w14:textId="2E982CEE">
      <w:pPr>
        <w:ind w:left="360"/>
      </w:pPr>
      <w:r w:rsidRPr="00C057CE">
        <w:lastRenderedPageBreak/>
        <w:t>6</w:t>
      </w:r>
      <w:r w:rsidRPr="00C057CE" w:rsidR="004A735F">
        <w:t xml:space="preserve">. </w:t>
      </w:r>
      <w:r w:rsidRPr="00C057CE" w:rsidR="008223E7">
        <w:t xml:space="preserve">The </w:t>
      </w:r>
      <w:r w:rsidRPr="00C057CE" w:rsidR="005C2285">
        <w:t xml:space="preserve">browser is redirected to the </w:t>
      </w:r>
      <w:r w:rsidRPr="00C057CE" w:rsidR="008223E7">
        <w:t xml:space="preserve">e-gov application, where the </w:t>
      </w:r>
      <w:r w:rsidRPr="00C057CE" w:rsidR="005C2285">
        <w:t xml:space="preserve">signed </w:t>
      </w:r>
      <w:r w:rsidRPr="00C057CE" w:rsidR="008223E7">
        <w:t xml:space="preserve">document </w:t>
      </w:r>
      <w:r w:rsidRPr="00C057CE" w:rsidR="005C2285">
        <w:t>is downloaded</w:t>
      </w:r>
    </w:p>
    <w:p w:rsidRPr="00C057CE" w:rsidR="008223E7" w:rsidP="0088076B" w:rsidRDefault="00D71213" w14:paraId="5A39198D" w14:textId="28F1C44A">
      <w:pPr>
        <w:pStyle w:val="Heading2"/>
      </w:pPr>
      <w:bookmarkStart w:name="_Toc128484108" w:id="7"/>
      <w:r w:rsidRPr="00C057CE">
        <w:t>Testing (</w:t>
      </w:r>
      <w:proofErr w:type="spellStart"/>
      <w:r w:rsidRPr="00C057CE">
        <w:t>Mintest</w:t>
      </w:r>
      <w:proofErr w:type="spellEnd"/>
      <w:r w:rsidRPr="00C057CE">
        <w:t>)</w:t>
      </w:r>
      <w:bookmarkEnd w:id="7"/>
    </w:p>
    <w:p w:rsidRPr="00C057CE" w:rsidR="00E117F1" w:rsidP="00E117F1" w:rsidRDefault="00E117F1" w14:paraId="22432E9C" w14:textId="0B168A35">
      <w:pPr>
        <w:pStyle w:val="Heading4"/>
        <w:suppressAutoHyphens w:val="0"/>
      </w:pPr>
      <w:r w:rsidRPr="00C057CE">
        <w:t xml:space="preserve">Introduction to </w:t>
      </w:r>
      <w:proofErr w:type="spellStart"/>
      <w:r w:rsidRPr="00C057CE">
        <w:t>Mintest</w:t>
      </w:r>
      <w:proofErr w:type="spellEnd"/>
    </w:p>
    <w:p w:rsidRPr="00C057CE" w:rsidR="00BA6B14" w:rsidP="00BA6B14" w:rsidRDefault="00BA6B14" w14:paraId="02B70A75" w14:textId="13904F69">
      <w:proofErr w:type="spellStart"/>
      <w:r w:rsidRPr="00C057CE">
        <w:t>Mintest</w:t>
      </w:r>
      <w:proofErr w:type="spellEnd"/>
      <w:r w:rsidRPr="00C057CE">
        <w:t xml:space="preserve"> has two functions:</w:t>
      </w:r>
    </w:p>
    <w:p w:rsidRPr="00C057CE" w:rsidR="00BA6B14" w:rsidRDefault="00BA6B14" w14:paraId="2E8F7AC3" w14:textId="516FC78D">
      <w:pPr>
        <w:pStyle w:val="ListParagraph"/>
        <w:numPr>
          <w:ilvl w:val="0"/>
          <w:numId w:val="9"/>
        </w:numPr>
      </w:pPr>
      <w:r w:rsidRPr="00C057CE">
        <w:t>As a test application for the “Front</w:t>
      </w:r>
      <w:r w:rsidRPr="00C057CE" w:rsidR="006A14BD">
        <w:t>-</w:t>
      </w:r>
      <w:r w:rsidRPr="00C057CE">
        <w:t>end integration”</w:t>
      </w:r>
    </w:p>
    <w:p w:rsidRPr="00C057CE" w:rsidR="00EC2117" w:rsidRDefault="00BA6B14" w14:paraId="686A662C" w14:textId="02AC8630">
      <w:pPr>
        <w:pStyle w:val="ListParagraph"/>
        <w:numPr>
          <w:ilvl w:val="0"/>
          <w:numId w:val="6"/>
        </w:numPr>
      </w:pPr>
      <w:r w:rsidRPr="00C057CE">
        <w:t>It serves as a minimalistic FPS (</w:t>
      </w:r>
      <w:r w:rsidRPr="00C057CE" w:rsidR="009E43E1">
        <w:t>e-gov</w:t>
      </w:r>
      <w:r w:rsidRPr="00C057CE">
        <w:t xml:space="preserve">) </w:t>
      </w:r>
      <w:proofErr w:type="gramStart"/>
      <w:r w:rsidRPr="00C057CE">
        <w:t>application</w:t>
      </w:r>
      <w:proofErr w:type="gramEnd"/>
    </w:p>
    <w:p w:rsidRPr="00C057CE" w:rsidR="0029483B" w:rsidRDefault="00EC2117" w14:paraId="37FEFCE0" w14:textId="112E0AAC">
      <w:pPr>
        <w:pStyle w:val="ListParagraph"/>
        <w:numPr>
          <w:ilvl w:val="0"/>
          <w:numId w:val="6"/>
        </w:numPr>
      </w:pPr>
      <w:r w:rsidRPr="00C057CE">
        <w:t>It is where s</w:t>
      </w:r>
      <w:r w:rsidRPr="00C057CE" w:rsidR="00BA6B14">
        <w:t>ome sanity checks are made to avoid creating impossible requests (</w:t>
      </w:r>
      <w:proofErr w:type="gramStart"/>
      <w:r w:rsidRPr="00C057CE" w:rsidR="00846B72">
        <w:t>E.g.</w:t>
      </w:r>
      <w:proofErr w:type="gramEnd"/>
      <w:r w:rsidRPr="00C057CE" w:rsidR="00846B72">
        <w:t xml:space="preserve"> s</w:t>
      </w:r>
      <w:r w:rsidRPr="00C057CE" w:rsidR="00BA6B14">
        <w:t>igning an XML with a visible signature</w:t>
      </w:r>
      <w:r w:rsidRPr="00C057CE">
        <w:t xml:space="preserve"> etc</w:t>
      </w:r>
      <w:r w:rsidRPr="00C057CE" w:rsidR="00BA6B14">
        <w:t xml:space="preserve">) but it is </w:t>
      </w:r>
      <w:r w:rsidRPr="00C057CE">
        <w:t>also</w:t>
      </w:r>
      <w:r w:rsidRPr="00C057CE" w:rsidR="00BA6B14">
        <w:t xml:space="preserve"> possible to create invalid requests that will be rejected by </w:t>
      </w:r>
      <w:r w:rsidRPr="00C057CE" w:rsidR="0029483B">
        <w:t>S</w:t>
      </w:r>
      <w:r w:rsidRPr="00C057CE" w:rsidR="00BA6B14">
        <w:t>ing-validation</w:t>
      </w:r>
    </w:p>
    <w:p w:rsidRPr="00C057CE" w:rsidR="00BA6B14" w:rsidRDefault="00BA6B14" w14:paraId="145A407D" w14:textId="0EB7508D">
      <w:pPr>
        <w:pStyle w:val="ListParagraph"/>
        <w:numPr>
          <w:ilvl w:val="0"/>
          <w:numId w:val="9"/>
        </w:numPr>
      </w:pPr>
      <w:r w:rsidRPr="00C057CE">
        <w:t>As a CRL &amp; CRT server for the unit tests</w:t>
      </w:r>
      <w:r w:rsidRPr="00C057CE" w:rsidR="00A1483C">
        <w:t>. It is important to note that</w:t>
      </w:r>
      <w:r w:rsidRPr="00C057CE" w:rsidR="00935E3C">
        <w:t xml:space="preserve"> </w:t>
      </w:r>
      <w:proofErr w:type="gramStart"/>
      <w:r w:rsidRPr="00C057CE" w:rsidR="00935E3C">
        <w:t>i</w:t>
      </w:r>
      <w:r w:rsidRPr="00C057CE">
        <w:t>n order to</w:t>
      </w:r>
      <w:proofErr w:type="gramEnd"/>
      <w:r w:rsidRPr="00C057CE">
        <w:t xml:space="preserve"> run </w:t>
      </w:r>
      <w:r w:rsidRPr="00C057CE" w:rsidR="00935E3C">
        <w:t>S</w:t>
      </w:r>
      <w:r w:rsidRPr="00C057CE">
        <w:t>ign-validation unit tests in local or TA</w:t>
      </w:r>
      <w:r w:rsidRPr="00C057CE" w:rsidR="00935E3C">
        <w:t>,</w:t>
      </w:r>
      <w:r w:rsidRPr="00C057CE">
        <w:t xml:space="preserve"> </w:t>
      </w:r>
      <w:proofErr w:type="spellStart"/>
      <w:r w:rsidRPr="00C057CE" w:rsidR="00935E3C">
        <w:t>M</w:t>
      </w:r>
      <w:r w:rsidRPr="00C057CE">
        <w:t>intest</w:t>
      </w:r>
      <w:proofErr w:type="spellEnd"/>
      <w:r w:rsidRPr="00C057CE">
        <w:t xml:space="preserve"> TA must be running</w:t>
      </w:r>
      <w:r w:rsidRPr="00C057CE" w:rsidR="00A1483C">
        <w:t>.</w:t>
      </w:r>
    </w:p>
    <w:p w:rsidRPr="00C057CE" w:rsidR="00BA6B14" w:rsidP="00400186" w:rsidRDefault="00E931B1" w14:paraId="7D269F54" w14:textId="3A971D5B">
      <w:pPr>
        <w:pStyle w:val="Heading4"/>
        <w:suppressAutoHyphens w:val="0"/>
      </w:pPr>
      <w:proofErr w:type="spellStart"/>
      <w:r w:rsidRPr="00C057CE">
        <w:t>Mintest</w:t>
      </w:r>
      <w:proofErr w:type="spellEnd"/>
      <w:r w:rsidRPr="00C057CE">
        <w:t xml:space="preserve"> as a </w:t>
      </w:r>
      <w:r w:rsidRPr="00C057CE" w:rsidR="00BA6B14">
        <w:t>Test application</w:t>
      </w:r>
    </w:p>
    <w:p w:rsidRPr="00C057CE" w:rsidR="00BA6B14" w:rsidP="00BA6B14" w:rsidRDefault="00BA6B14" w14:paraId="4DBB6748" w14:textId="2E7C20A4">
      <w:r w:rsidRPr="00C057CE">
        <w:t xml:space="preserve">It is divided </w:t>
      </w:r>
      <w:r w:rsidRPr="00C057CE" w:rsidR="00E145B0">
        <w:t>in</w:t>
      </w:r>
      <w:r w:rsidRPr="00C057CE">
        <w:t xml:space="preserve"> two parts:</w:t>
      </w:r>
    </w:p>
    <w:p w:rsidRPr="00C057CE" w:rsidR="00BA6B14" w:rsidRDefault="00BA6B14" w14:paraId="2F3BB48E" w14:textId="7C9C7813">
      <w:pPr>
        <w:pStyle w:val="ListParagraph"/>
        <w:numPr>
          <w:ilvl w:val="0"/>
          <w:numId w:val="10"/>
        </w:numPr>
      </w:pPr>
      <w:r w:rsidRPr="00C057CE">
        <w:t>A list of prepared use case for “single click” testing</w:t>
      </w:r>
    </w:p>
    <w:p w:rsidRPr="00C057CE" w:rsidR="00BA6B14" w:rsidRDefault="00BA6B14" w14:paraId="7477CDC0" w14:textId="30E49E2B">
      <w:pPr>
        <w:pStyle w:val="ListParagraph"/>
        <w:numPr>
          <w:ilvl w:val="0"/>
          <w:numId w:val="10"/>
        </w:numPr>
      </w:pPr>
      <w:r w:rsidRPr="00C057CE">
        <w:t xml:space="preserve">A more general testcase editor to create custom </w:t>
      </w:r>
      <w:proofErr w:type="gramStart"/>
      <w:r w:rsidRPr="00C057CE">
        <w:t>requests</w:t>
      </w:r>
      <w:proofErr w:type="gramEnd"/>
    </w:p>
    <w:p w:rsidRPr="00C057CE" w:rsidR="00211D62" w:rsidP="009D156F" w:rsidRDefault="00211D62" w14:paraId="3664FB68" w14:textId="727EFCED">
      <w:pPr>
        <w:pStyle w:val="Quote"/>
        <w:framePr w:wrap="notBeside"/>
      </w:pPr>
      <w:r w:rsidRPr="00C057CE">
        <w:t>How does it work?</w:t>
      </w:r>
    </w:p>
    <w:p w:rsidRPr="00C057CE" w:rsidR="00096CDF" w:rsidRDefault="00211D62" w14:paraId="4C444B14" w14:textId="17F1CE82">
      <w:pPr>
        <w:pStyle w:val="ListParagraph"/>
        <w:numPr>
          <w:ilvl w:val="0"/>
          <w:numId w:val="11"/>
        </w:numPr>
      </w:pPr>
      <w:r w:rsidRPr="00C057CE">
        <w:t xml:space="preserve">When clicked the “one click” links or the “submit” button </w:t>
      </w:r>
      <w:proofErr w:type="spellStart"/>
      <w:r w:rsidRPr="00C057CE">
        <w:t>Mintest</w:t>
      </w:r>
      <w:proofErr w:type="spellEnd"/>
      <w:r w:rsidRPr="00C057CE">
        <w:t xml:space="preserve"> front</w:t>
      </w:r>
      <w:r w:rsidRPr="00C057CE" w:rsidR="00786148">
        <w:t>-</w:t>
      </w:r>
      <w:r w:rsidRPr="00C057CE">
        <w:t>end call</w:t>
      </w:r>
      <w:r w:rsidRPr="00C057CE" w:rsidR="00612B2C">
        <w:t>s</w:t>
      </w:r>
      <w:r w:rsidRPr="00C057CE">
        <w:t xml:space="preserve"> its back</w:t>
      </w:r>
      <w:r w:rsidRPr="00C057CE" w:rsidR="00786148">
        <w:t>-</w:t>
      </w:r>
      <w:r w:rsidRPr="00C057CE">
        <w:t xml:space="preserve">end with a URL </w:t>
      </w:r>
      <w:r w:rsidRPr="00C057CE" w:rsidR="00612B2C">
        <w:t>similar to</w:t>
      </w:r>
      <w:r w:rsidRPr="00C057CE">
        <w:t xml:space="preserve"> </w:t>
      </w:r>
      <w:r w:rsidRPr="00C057CE" w:rsidR="00786148">
        <w:t xml:space="preserve">the following: </w:t>
      </w:r>
      <w:hyperlink w:history="1" r:id="rId13">
        <w:r w:rsidRPr="00C057CE" w:rsidR="00096CDF">
          <w:rPr>
            <w:rStyle w:val="Hyperlink"/>
          </w:rPr>
          <w:t>http://localhost:8081/sign?json=@o'outDownload'@strue@S'previewDocuments'@sfalse@S'requestDocumentReadConfirm'@strue@S'outFilePath'@s'Xades_JUST.xml'@S'outXsltPath'@s'JUST.xslt'@S'signProfile'@s'MDOC_XADES_LTA'@S'signTimeout'@s9999@S'policy'@s@o'id'@s'http://signinfo.eda.just.fgov.be/SignaturePolicy/pdf/PrivateSeal/BE_Justice_Signature_Policy_PrivateSeal_Hum_v0.12_202204_Fr.pdf'@S'digestAlgorithm'@s'SHA512'@S'description'@s'null'@c@S'inputs'@s@O@o'filePath'@s'test.pdf'@S'xmlEltId'@s'ID1'@c@S@o'filePath'@s'annexeRefs.xml'@S'xmlEltId'@s'ID2'@c@S@o'filePath'@s'nd_test.pdf'@S'xmlEltId'@s'ID3'@c@C@c</w:t>
        </w:r>
      </w:hyperlink>
    </w:p>
    <w:p w:rsidRPr="00C057CE" w:rsidR="00096CDF" w:rsidRDefault="00211D62" w14:paraId="21315BEF" w14:textId="77777777">
      <w:pPr>
        <w:pStyle w:val="ListParagraph"/>
        <w:numPr>
          <w:ilvl w:val="0"/>
          <w:numId w:val="11"/>
        </w:numPr>
      </w:pPr>
      <w:r w:rsidRPr="00C057CE">
        <w:t xml:space="preserve">When the URL reaches </w:t>
      </w:r>
      <w:proofErr w:type="spellStart"/>
      <w:r w:rsidRPr="00C057CE" w:rsidR="00786148">
        <w:t>M</w:t>
      </w:r>
      <w:r w:rsidRPr="00C057CE">
        <w:t>intest</w:t>
      </w:r>
      <w:proofErr w:type="spellEnd"/>
      <w:r w:rsidRPr="00C057CE">
        <w:t xml:space="preserve"> back-end it will:</w:t>
      </w:r>
    </w:p>
    <w:p w:rsidRPr="00C057CE" w:rsidR="00096CDF" w:rsidRDefault="00211D62" w14:paraId="30DED076" w14:textId="77777777">
      <w:pPr>
        <w:pStyle w:val="ListParagraph"/>
        <w:numPr>
          <w:ilvl w:val="1"/>
          <w:numId w:val="11"/>
        </w:numPr>
      </w:pPr>
      <w:r w:rsidRPr="00C057CE">
        <w:t>Decode the URL</w:t>
      </w:r>
    </w:p>
    <w:p w:rsidRPr="00C057CE" w:rsidR="00096CDF" w:rsidRDefault="00211D62" w14:paraId="0FA527B3" w14:textId="1F61D737">
      <w:pPr>
        <w:pStyle w:val="ListParagraph"/>
        <w:numPr>
          <w:ilvl w:val="1"/>
          <w:numId w:val="11"/>
        </w:numPr>
      </w:pPr>
      <w:r w:rsidRPr="00C057CE">
        <w:t xml:space="preserve">Copy all the input files (here: test.pdf, annexeRefs.xml, nd_test.pdf) from the URL from its resources to the S3 Configured </w:t>
      </w:r>
      <w:proofErr w:type="gramStart"/>
      <w:r w:rsidRPr="00C057CE">
        <w:t>bucket</w:t>
      </w:r>
      <w:proofErr w:type="gramEnd"/>
    </w:p>
    <w:p w:rsidRPr="00C057CE" w:rsidR="00211D62" w:rsidRDefault="00211D62" w14:paraId="4D358CCF" w14:textId="1425F7EE">
      <w:pPr>
        <w:pStyle w:val="ListParagraph"/>
        <w:numPr>
          <w:ilvl w:val="1"/>
          <w:numId w:val="11"/>
        </w:numPr>
      </w:pPr>
      <w:r w:rsidRPr="00C057CE">
        <w:lastRenderedPageBreak/>
        <w:t>Convert all parameters to a proper sign-validation JSON request for the “</w:t>
      </w:r>
      <w:proofErr w:type="spellStart"/>
      <w:r w:rsidRPr="00C057CE">
        <w:t>getTokenForDocument</w:t>
      </w:r>
      <w:proofErr w:type="spellEnd"/>
      <w:r w:rsidRPr="00C057CE">
        <w:t xml:space="preserve">(s)” </w:t>
      </w:r>
      <w:proofErr w:type="gramStart"/>
      <w:r w:rsidRPr="00C057CE">
        <w:t>request</w:t>
      </w:r>
      <w:proofErr w:type="gramEnd"/>
    </w:p>
    <w:p w:rsidRPr="00C057CE" w:rsidR="00E3485B" w:rsidP="00211D62" w:rsidRDefault="00E3485B" w14:paraId="27DD4028" w14:textId="44ECDB37">
      <w:r w:rsidRPr="00C057CE">
        <w:t>In the example,</w:t>
      </w:r>
      <w:r w:rsidRPr="00C057CE" w:rsidR="00211D62">
        <w:t xml:space="preserve"> the request is for: </w:t>
      </w:r>
    </w:p>
    <w:p w:rsidRPr="00C057CE" w:rsidR="00E3485B" w:rsidRDefault="00211D62" w14:paraId="5BAF7EAC" w14:textId="77777777">
      <w:pPr>
        <w:pStyle w:val="ListParagraph"/>
        <w:numPr>
          <w:ilvl w:val="0"/>
          <w:numId w:val="12"/>
        </w:numPr>
      </w:pPr>
      <w:r w:rsidRPr="00C057CE">
        <w:t xml:space="preserve">a Multi-Document </w:t>
      </w:r>
      <w:proofErr w:type="spellStart"/>
      <w:r w:rsidRPr="00C057CE">
        <w:t>Xades</w:t>
      </w:r>
      <w:proofErr w:type="spellEnd"/>
      <w:r w:rsidRPr="00C057CE">
        <w:t xml:space="preserve"> LTA </w:t>
      </w:r>
      <w:proofErr w:type="gramStart"/>
      <w:r w:rsidRPr="00C057CE">
        <w:t>signing</w:t>
      </w:r>
      <w:proofErr w:type="gramEnd"/>
      <w:r w:rsidRPr="00C057CE">
        <w:t xml:space="preserve"> </w:t>
      </w:r>
    </w:p>
    <w:p w:rsidRPr="00C057CE" w:rsidR="00211D62" w:rsidRDefault="00211D62" w14:paraId="3D180678" w14:textId="60709FCE">
      <w:pPr>
        <w:pStyle w:val="ListParagraph"/>
        <w:numPr>
          <w:ilvl w:val="0"/>
          <w:numId w:val="12"/>
        </w:numPr>
      </w:pPr>
      <w:r w:rsidRPr="00C057CE">
        <w:t>a custom policy</w:t>
      </w:r>
    </w:p>
    <w:p w:rsidRPr="00C057CE" w:rsidR="00211D62" w:rsidRDefault="00211D62" w14:paraId="35EC1A00" w14:textId="77777777">
      <w:pPr>
        <w:pStyle w:val="ListParagraph"/>
        <w:numPr>
          <w:ilvl w:val="0"/>
          <w:numId w:val="12"/>
        </w:numPr>
      </w:pPr>
      <w:r w:rsidRPr="00C057CE">
        <w:t>a read confirmation</w:t>
      </w:r>
    </w:p>
    <w:p w:rsidRPr="00C057CE" w:rsidR="00211D62" w:rsidRDefault="00211D62" w14:paraId="5F75AD3F" w14:textId="77777777">
      <w:pPr>
        <w:pStyle w:val="ListParagraph"/>
        <w:numPr>
          <w:ilvl w:val="0"/>
          <w:numId w:val="12"/>
        </w:numPr>
      </w:pPr>
      <w:r w:rsidRPr="00C057CE">
        <w:t>without document review</w:t>
      </w:r>
    </w:p>
    <w:p w:rsidRPr="00C057CE" w:rsidR="00211D62" w:rsidRDefault="00211D62" w14:paraId="29F9559F" w14:textId="6EBAFDD5">
      <w:pPr>
        <w:pStyle w:val="ListParagraph"/>
        <w:numPr>
          <w:ilvl w:val="0"/>
          <w:numId w:val="12"/>
        </w:numPr>
      </w:pPr>
      <w:r w:rsidRPr="00C057CE">
        <w:t xml:space="preserve">with an output file </w:t>
      </w:r>
      <w:proofErr w:type="gramStart"/>
      <w:r w:rsidRPr="00C057CE">
        <w:t>named :</w:t>
      </w:r>
      <w:proofErr w:type="gramEnd"/>
      <w:r w:rsidRPr="00C057CE">
        <w:t xml:space="preserve"> Xades_JUST.xml</w:t>
      </w:r>
    </w:p>
    <w:p w:rsidRPr="00C057CE" w:rsidR="00B437DA" w:rsidP="00B437DA" w:rsidRDefault="00B437DA" w14:paraId="16A8D7E2" w14:textId="77777777">
      <w:pPr>
        <w:pStyle w:val="ListParagraph"/>
        <w:numPr>
          <w:ilvl w:val="0"/>
          <w:numId w:val="0"/>
        </w:numPr>
        <w:ind w:left="720"/>
      </w:pPr>
    </w:p>
    <w:p w:rsidRPr="00C057CE" w:rsidR="00211D62" w:rsidRDefault="00211D62" w14:paraId="59E65B6E" w14:textId="24313074">
      <w:pPr>
        <w:pStyle w:val="ListParagraph"/>
        <w:numPr>
          <w:ilvl w:val="0"/>
          <w:numId w:val="11"/>
        </w:numPr>
      </w:pPr>
      <w:r w:rsidRPr="00C057CE">
        <w:t xml:space="preserve">Call </w:t>
      </w:r>
      <w:proofErr w:type="spellStart"/>
      <w:r w:rsidRPr="00C057CE">
        <w:t>getTokenForDocument</w:t>
      </w:r>
      <w:proofErr w:type="spellEnd"/>
      <w:r w:rsidRPr="00C057CE">
        <w:t xml:space="preserve">(s) and extract the returned </w:t>
      </w:r>
      <w:proofErr w:type="gramStart"/>
      <w:r w:rsidRPr="00C057CE">
        <w:t>Token</w:t>
      </w:r>
      <w:proofErr w:type="gramEnd"/>
    </w:p>
    <w:p w:rsidRPr="00C057CE" w:rsidR="0017735C" w:rsidRDefault="00211D62" w14:paraId="600B5A8A" w14:textId="60F01AD3">
      <w:pPr>
        <w:pStyle w:val="ListParagraph"/>
        <w:numPr>
          <w:ilvl w:val="0"/>
          <w:numId w:val="11"/>
        </w:numPr>
      </w:pPr>
      <w:r w:rsidRPr="00C057CE">
        <w:t xml:space="preserve">Redirect the browser to </w:t>
      </w:r>
      <w:proofErr w:type="spellStart"/>
      <w:r w:rsidRPr="00C057CE">
        <w:t>G</w:t>
      </w:r>
      <w:r w:rsidRPr="00C057CE" w:rsidR="00B437DA">
        <w:t>ui</w:t>
      </w:r>
      <w:proofErr w:type="spellEnd"/>
      <w:r w:rsidRPr="00C057CE">
        <w:t xml:space="preserve">-Sign with the Token and the “redirect URL” of </w:t>
      </w:r>
      <w:proofErr w:type="spellStart"/>
      <w:r w:rsidRPr="00C057CE" w:rsidR="00B437DA">
        <w:t>M</w:t>
      </w:r>
      <w:r w:rsidRPr="00C057CE">
        <w:t>intest</w:t>
      </w:r>
      <w:proofErr w:type="spellEnd"/>
      <w:r w:rsidRPr="00C057CE" w:rsidR="0017735C">
        <w:t xml:space="preserve">. </w:t>
      </w:r>
      <w:r w:rsidRPr="00C057CE">
        <w:t xml:space="preserve">When </w:t>
      </w:r>
      <w:proofErr w:type="spellStart"/>
      <w:r w:rsidRPr="00C057CE">
        <w:t>G</w:t>
      </w:r>
      <w:r w:rsidRPr="00C057CE" w:rsidR="009D156F">
        <w:t>ui</w:t>
      </w:r>
      <w:proofErr w:type="spellEnd"/>
      <w:r w:rsidRPr="00C057CE">
        <w:t xml:space="preserve">-Sign has signed the documents, it will redirect the browser to the “redirect </w:t>
      </w:r>
      <w:proofErr w:type="gramStart"/>
      <w:r w:rsidRPr="00C057CE">
        <w:t>URL”</w:t>
      </w:r>
      <w:proofErr w:type="gramEnd"/>
    </w:p>
    <w:p w:rsidRPr="00C057CE" w:rsidR="0017735C" w:rsidRDefault="00211D62" w14:paraId="03E84663" w14:textId="77777777">
      <w:pPr>
        <w:pStyle w:val="ListParagraph"/>
        <w:numPr>
          <w:ilvl w:val="0"/>
          <w:numId w:val="11"/>
        </w:numPr>
      </w:pPr>
      <w:r w:rsidRPr="00C057CE">
        <w:t xml:space="preserve">Control returns to </w:t>
      </w:r>
      <w:proofErr w:type="spellStart"/>
      <w:r w:rsidRPr="00C057CE" w:rsidR="0017735C">
        <w:t>M</w:t>
      </w:r>
      <w:r w:rsidRPr="00C057CE">
        <w:t>intest</w:t>
      </w:r>
      <w:proofErr w:type="spellEnd"/>
      <w:r w:rsidRPr="00C057CE">
        <w:t xml:space="preserve"> through the “redirect </w:t>
      </w:r>
      <w:proofErr w:type="gramStart"/>
      <w:r w:rsidRPr="00C057CE">
        <w:t>URL”</w:t>
      </w:r>
      <w:proofErr w:type="gramEnd"/>
    </w:p>
    <w:p w:rsidRPr="00C057CE" w:rsidR="0017735C" w:rsidRDefault="00211D62" w14:paraId="29B57F9A" w14:textId="77777777">
      <w:pPr>
        <w:pStyle w:val="ListParagraph"/>
        <w:numPr>
          <w:ilvl w:val="0"/>
          <w:numId w:val="11"/>
        </w:numPr>
      </w:pPr>
      <w:r w:rsidRPr="00C057CE">
        <w:t>It will then delete from S3 bucket:</w:t>
      </w:r>
    </w:p>
    <w:p w:rsidRPr="00C057CE" w:rsidR="0017735C" w:rsidRDefault="00211D62" w14:paraId="5087C401" w14:textId="77777777">
      <w:pPr>
        <w:pStyle w:val="ListParagraph"/>
        <w:numPr>
          <w:ilvl w:val="1"/>
          <w:numId w:val="11"/>
        </w:numPr>
      </w:pPr>
      <w:r w:rsidRPr="00C057CE">
        <w:t>Input file</w:t>
      </w:r>
      <w:r w:rsidRPr="00C057CE" w:rsidR="0017735C">
        <w:t xml:space="preserve">s </w:t>
      </w:r>
    </w:p>
    <w:p w:rsidRPr="00C057CE" w:rsidR="00211D62" w:rsidRDefault="00211D62" w14:paraId="59D1B8DE" w14:textId="055452AE">
      <w:pPr>
        <w:pStyle w:val="ListParagraph"/>
        <w:numPr>
          <w:ilvl w:val="1"/>
          <w:numId w:val="11"/>
        </w:numPr>
      </w:pPr>
      <w:r w:rsidRPr="00C057CE">
        <w:t>Output file</w:t>
      </w:r>
    </w:p>
    <w:p w:rsidRPr="00C057CE" w:rsidR="00211D62" w:rsidP="004779D0" w:rsidRDefault="0091096C" w14:paraId="5DADFF7A" w14:textId="7DB09B23">
      <w:pPr>
        <w:pStyle w:val="Heading4"/>
        <w:suppressAutoHyphens w:val="0"/>
      </w:pPr>
      <w:proofErr w:type="spellStart"/>
      <w:r w:rsidRPr="00C057CE">
        <w:t>Mintest</w:t>
      </w:r>
      <w:proofErr w:type="spellEnd"/>
      <w:r w:rsidRPr="00C057CE">
        <w:t xml:space="preserve"> as a </w:t>
      </w:r>
      <w:r w:rsidRPr="00C057CE" w:rsidR="00211D62">
        <w:t>CRL &amp; CRT server for Unit tests</w:t>
      </w:r>
    </w:p>
    <w:p w:rsidRPr="00C057CE" w:rsidR="00FE41BA" w:rsidP="00211D62" w:rsidRDefault="00211D62" w14:paraId="4623A3D6" w14:textId="28755AFC">
      <w:r w:rsidRPr="00C057CE">
        <w:t xml:space="preserve">For unit testing, custom certificates are created (see </w:t>
      </w:r>
      <w:r w:rsidRPr="00C057CE" w:rsidR="0091096C">
        <w:t xml:space="preserve">below in </w:t>
      </w:r>
      <w:r w:rsidRPr="00C057CE" w:rsidR="00ED6743">
        <w:t>T</w:t>
      </w:r>
      <w:r w:rsidRPr="00C057CE">
        <w:t>est</w:t>
      </w:r>
      <w:r w:rsidRPr="00C057CE" w:rsidR="00ED6743">
        <w:t xml:space="preserve"> PKI</w:t>
      </w:r>
      <w:r w:rsidRPr="00C057CE">
        <w:t>)</w:t>
      </w:r>
      <w:r w:rsidRPr="00C057CE" w:rsidR="00EA051A">
        <w:t xml:space="preserve"> and </w:t>
      </w:r>
      <w:proofErr w:type="gramStart"/>
      <w:r w:rsidRPr="00C057CE" w:rsidR="00EA051A">
        <w:t>i</w:t>
      </w:r>
      <w:r w:rsidRPr="00C057CE">
        <w:t>n order to</w:t>
      </w:r>
      <w:proofErr w:type="gramEnd"/>
      <w:r w:rsidRPr="00C057CE">
        <w:t xml:space="preserve"> cryptographically test them a CRL &amp; CRT repository is needed.</w:t>
      </w:r>
    </w:p>
    <w:p w:rsidRPr="00C057CE" w:rsidR="00211D62" w:rsidP="00211D62" w:rsidRDefault="00A52B66" w14:paraId="7C98B963" w14:textId="13EB54DF">
      <w:r w:rsidRPr="00C057CE">
        <w:t>T</w:t>
      </w:r>
      <w:r w:rsidRPr="00C057CE" w:rsidR="00211D62">
        <w:t xml:space="preserve">o avoid creating a custom, separate host to store two files, those files are stored in the </w:t>
      </w:r>
      <w:proofErr w:type="spellStart"/>
      <w:r w:rsidRPr="00C057CE">
        <w:t>M</w:t>
      </w:r>
      <w:r w:rsidRPr="00C057CE" w:rsidR="00211D62">
        <w:t>intest</w:t>
      </w:r>
      <w:proofErr w:type="spellEnd"/>
      <w:r w:rsidRPr="00C057CE" w:rsidR="00211D62">
        <w:t xml:space="preserve"> TA instance.</w:t>
      </w:r>
    </w:p>
    <w:p w:rsidRPr="00C057CE" w:rsidR="00211D62" w:rsidP="00211D62" w:rsidRDefault="00211D62" w14:paraId="4D94B103" w14:textId="17BF0162">
      <w:proofErr w:type="gramStart"/>
      <w:r w:rsidRPr="00C057CE">
        <w:t>Example :</w:t>
      </w:r>
      <w:proofErr w:type="gramEnd"/>
      <w:r w:rsidRPr="00C057CE">
        <w:t xml:space="preserve"> </w:t>
      </w:r>
      <w:hyperlink w:history="1" r:id="rId14">
        <w:r w:rsidRPr="00C057CE" w:rsidR="00ED45C8">
          <w:rPr>
            <w:rStyle w:val="Hyperlink"/>
          </w:rPr>
          <w:t>https://mintest.ta.fts.bosa.belgium.be/static/citizen202207.crl</w:t>
        </w:r>
      </w:hyperlink>
    </w:p>
    <w:p w:rsidRPr="00C057CE" w:rsidR="00ED45C8" w:rsidP="009732D9" w:rsidRDefault="009732D9" w14:paraId="6F8AF1DC" w14:textId="42BC1376">
      <w:pPr>
        <w:pStyle w:val="Heading4"/>
        <w:suppressAutoHyphens w:val="0"/>
      </w:pPr>
      <w:r w:rsidRPr="00C057CE">
        <w:t>Test PKI</w:t>
      </w:r>
    </w:p>
    <w:p w:rsidRPr="00C057CE" w:rsidR="00ED45C8" w:rsidP="00ED45C8" w:rsidRDefault="00E86B0C" w14:paraId="3DAC918A" w14:textId="4BD447B2">
      <w:r w:rsidRPr="00C057CE">
        <w:t xml:space="preserve">Testing also involves </w:t>
      </w:r>
      <w:r w:rsidRPr="00C057CE" w:rsidR="00ED45C8">
        <w:t xml:space="preserve">an </w:t>
      </w:r>
      <w:r w:rsidRPr="00C057CE" w:rsidR="009732D9">
        <w:t>easy-to-use</w:t>
      </w:r>
      <w:r w:rsidRPr="00C057CE" w:rsidR="00ED45C8">
        <w:t xml:space="preserve"> </w:t>
      </w:r>
      <w:r w:rsidRPr="00C057CE" w:rsidR="009732D9">
        <w:t>J</w:t>
      </w:r>
      <w:r w:rsidRPr="00C057CE" w:rsidR="00ED45C8">
        <w:t>ava implementation to create a test PKI</w:t>
      </w:r>
      <w:r w:rsidRPr="00C057CE">
        <w:t xml:space="preserve">. </w:t>
      </w:r>
    </w:p>
    <w:p w:rsidRPr="00C057CE" w:rsidR="00ED45C8" w:rsidP="00ED45C8" w:rsidRDefault="00FB151E" w14:paraId="74AFB236" w14:textId="6145B072">
      <w:r w:rsidRPr="00C057CE">
        <w:t>It enables the following possibilities</w:t>
      </w:r>
      <w:r w:rsidRPr="00C057CE" w:rsidR="00ED45C8">
        <w:t>:</w:t>
      </w:r>
    </w:p>
    <w:p w:rsidRPr="00C057CE" w:rsidR="00ED45C8" w:rsidRDefault="00FB151E" w14:paraId="326C0BC4" w14:textId="08C8B6F5">
      <w:pPr>
        <w:pStyle w:val="ListParagraph"/>
        <w:numPr>
          <w:ilvl w:val="0"/>
          <w:numId w:val="13"/>
        </w:numPr>
      </w:pPr>
      <w:r w:rsidRPr="00C057CE">
        <w:t>Creation of s</w:t>
      </w:r>
      <w:r w:rsidRPr="00C057CE" w:rsidR="00ED45C8">
        <w:t>elf</w:t>
      </w:r>
      <w:r w:rsidRPr="00C057CE">
        <w:t>-</w:t>
      </w:r>
      <w:r w:rsidRPr="00C057CE" w:rsidR="00ED45C8">
        <w:t>signed Root Cert</w:t>
      </w:r>
      <w:r w:rsidRPr="00C057CE" w:rsidR="00CC6B3F">
        <w:t>ificate</w:t>
      </w:r>
      <w:r w:rsidRPr="00C057CE" w:rsidR="00ED45C8">
        <w:t>s</w:t>
      </w:r>
    </w:p>
    <w:p w:rsidRPr="00C057CE" w:rsidR="00ED45C8" w:rsidRDefault="00FB151E" w14:paraId="4BF48502" w14:textId="51DB874E">
      <w:pPr>
        <w:pStyle w:val="ListParagraph"/>
        <w:numPr>
          <w:ilvl w:val="0"/>
          <w:numId w:val="13"/>
        </w:numPr>
      </w:pPr>
      <w:r w:rsidRPr="00C057CE">
        <w:t xml:space="preserve">Creation of </w:t>
      </w:r>
      <w:r w:rsidRPr="00C057CE" w:rsidR="00ED45C8">
        <w:t>chains of sub</w:t>
      </w:r>
      <w:r w:rsidRPr="00C057CE" w:rsidR="00CC6B3F">
        <w:t>-</w:t>
      </w:r>
      <w:r w:rsidRPr="00C057CE" w:rsidR="00ED45C8">
        <w:t>Cert</w:t>
      </w:r>
      <w:r w:rsidRPr="00C057CE" w:rsidR="00CC6B3F">
        <w:t>ificate</w:t>
      </w:r>
      <w:r w:rsidRPr="00C057CE" w:rsidR="00ED45C8">
        <w:t>s</w:t>
      </w:r>
    </w:p>
    <w:p w:rsidRPr="00C057CE" w:rsidR="00ED45C8" w:rsidRDefault="00FB151E" w14:paraId="45171A3B" w14:textId="2CC4B4BD">
      <w:pPr>
        <w:pStyle w:val="ListParagraph"/>
        <w:numPr>
          <w:ilvl w:val="0"/>
          <w:numId w:val="13"/>
        </w:numPr>
      </w:pPr>
      <w:r w:rsidRPr="00C057CE">
        <w:t xml:space="preserve">Creation of </w:t>
      </w:r>
      <w:r w:rsidRPr="00C057CE" w:rsidR="00ED45C8">
        <w:t>Keystores, CRLs, CSRs</w:t>
      </w:r>
      <w:r w:rsidRPr="00C057CE" w:rsidR="00CC6B3F">
        <w:t xml:space="preserve"> </w:t>
      </w:r>
    </w:p>
    <w:p w:rsidRPr="00C057CE" w:rsidR="00ED45C8" w:rsidP="00ED45C8" w:rsidRDefault="00ED45C8" w14:paraId="34856F34" w14:textId="07A813C5">
      <w:r w:rsidRPr="00C057CE">
        <w:t xml:space="preserve">The </w:t>
      </w:r>
      <w:r w:rsidRPr="00C057CE" w:rsidR="00AE5FFE">
        <w:t>S</w:t>
      </w:r>
      <w:r w:rsidRPr="00C057CE">
        <w:t xml:space="preserve">ign-validation unit tests depend on certificates created by this PKI, namely the </w:t>
      </w:r>
      <w:proofErr w:type="spellStart"/>
      <w:r w:rsidRPr="00C057CE">
        <w:t>CreateCitizenNonrep</w:t>
      </w:r>
      <w:proofErr w:type="spellEnd"/>
      <w:r w:rsidRPr="00C057CE">
        <w:t xml:space="preserve"> class</w:t>
      </w:r>
      <w:r w:rsidRPr="00C057CE" w:rsidR="00DB0CE2">
        <w:t>, which</w:t>
      </w:r>
      <w:r w:rsidRPr="00C057CE">
        <w:t xml:space="preserve"> will: </w:t>
      </w:r>
    </w:p>
    <w:p w:rsidRPr="00C057CE" w:rsidR="00ED45C8" w:rsidRDefault="00ED45C8" w14:paraId="130AEEDC" w14:textId="78C6B435">
      <w:pPr>
        <w:pStyle w:val="ListParagraph"/>
        <w:numPr>
          <w:ilvl w:val="0"/>
          <w:numId w:val="14"/>
        </w:numPr>
      </w:pPr>
      <w:r w:rsidRPr="00C057CE">
        <w:lastRenderedPageBreak/>
        <w:t>create a R</w:t>
      </w:r>
      <w:r w:rsidR="0052029B">
        <w:t>oot</w:t>
      </w:r>
      <w:r w:rsidRPr="00C057CE">
        <w:t xml:space="preserve"> </w:t>
      </w:r>
      <w:r w:rsidRPr="00C057CE" w:rsidR="00DB0CE2">
        <w:t>Certificate</w:t>
      </w:r>
    </w:p>
    <w:p w:rsidRPr="00C057CE" w:rsidR="00ED45C8" w:rsidRDefault="00ED45C8" w14:paraId="257A1C9B" w14:textId="0EDFA96E">
      <w:pPr>
        <w:pStyle w:val="ListParagraph"/>
        <w:numPr>
          <w:ilvl w:val="0"/>
          <w:numId w:val="14"/>
        </w:numPr>
      </w:pPr>
      <w:r w:rsidRPr="00C057CE">
        <w:t>create a sub</w:t>
      </w:r>
      <w:r w:rsidRPr="00C057CE" w:rsidR="00DB0CE2">
        <w:t xml:space="preserve">-Certificate </w:t>
      </w:r>
      <w:r w:rsidRPr="00C057CE">
        <w:t xml:space="preserve">for Issuing the Citizen </w:t>
      </w:r>
      <w:r w:rsidRPr="00C057CE" w:rsidR="00DB0CE2">
        <w:t>Certificate</w:t>
      </w:r>
    </w:p>
    <w:p w:rsidRPr="00C057CE" w:rsidR="00ED45C8" w:rsidRDefault="00ED45C8" w14:paraId="77A5859D" w14:textId="2C2E96E9">
      <w:pPr>
        <w:pStyle w:val="ListParagraph"/>
        <w:numPr>
          <w:ilvl w:val="0"/>
          <w:numId w:val="14"/>
        </w:numPr>
      </w:pPr>
      <w:r w:rsidRPr="00C057CE">
        <w:t xml:space="preserve">create a Citizen </w:t>
      </w:r>
      <w:r w:rsidRPr="00C057CE" w:rsidR="00DB0CE2">
        <w:t>C</w:t>
      </w:r>
      <w:r w:rsidRPr="00C057CE">
        <w:t xml:space="preserve">ertificate  </w:t>
      </w:r>
    </w:p>
    <w:p w:rsidRPr="00C057CE" w:rsidR="00ED45C8" w:rsidP="00ED45C8" w:rsidRDefault="00ED45C8" w14:paraId="2403C55C" w14:textId="7AA6679D">
      <w:r w:rsidRPr="00C057CE">
        <w:t>For “</w:t>
      </w:r>
      <w:r w:rsidRPr="00C057CE" w:rsidR="00986169">
        <w:t>S</w:t>
      </w:r>
      <w:r w:rsidRPr="00C057CE">
        <w:t>ign-validation”</w:t>
      </w:r>
      <w:r w:rsidRPr="00C057CE" w:rsidR="00986169">
        <w:t xml:space="preserve">, </w:t>
      </w:r>
      <w:r w:rsidRPr="00C057CE">
        <w:t>it will</w:t>
      </w:r>
      <w:r w:rsidRPr="00C057CE" w:rsidR="00986169">
        <w:t>:</w:t>
      </w:r>
    </w:p>
    <w:p w:rsidRPr="00C057CE" w:rsidR="00ED45C8" w:rsidRDefault="00986169" w14:paraId="6CB40131" w14:textId="1AA0DD97">
      <w:pPr>
        <w:pStyle w:val="ListParagraph"/>
        <w:numPr>
          <w:ilvl w:val="0"/>
          <w:numId w:val="15"/>
        </w:numPr>
      </w:pPr>
      <w:r w:rsidRPr="00C057CE">
        <w:t>C</w:t>
      </w:r>
      <w:r w:rsidRPr="00C057CE" w:rsidR="00ED45C8">
        <w:t xml:space="preserve">reate the Keystore with the Citizen </w:t>
      </w:r>
      <w:r w:rsidRPr="00C057CE">
        <w:t>Certificate</w:t>
      </w:r>
      <w:r w:rsidRPr="00C057CE" w:rsidR="00ED45C8">
        <w:t xml:space="preserve"> and its chain up to the </w:t>
      </w:r>
      <w:proofErr w:type="gramStart"/>
      <w:r w:rsidRPr="00C057CE">
        <w:t>R</w:t>
      </w:r>
      <w:r w:rsidR="0052029B">
        <w:t>oot</w:t>
      </w:r>
      <w:proofErr w:type="gramEnd"/>
    </w:p>
    <w:p w:rsidRPr="00C057CE" w:rsidR="00ED45C8" w:rsidRDefault="00ED45C8" w14:paraId="6E90B2C9" w14:textId="77777777">
      <w:pPr>
        <w:pStyle w:val="ListParagraph"/>
        <w:numPr>
          <w:ilvl w:val="1"/>
          <w:numId w:val="15"/>
        </w:numPr>
      </w:pPr>
      <w:r w:rsidRPr="00C057CE">
        <w:t xml:space="preserve">The Keystore will be stored in the project test </w:t>
      </w:r>
      <w:proofErr w:type="gramStart"/>
      <w:r w:rsidRPr="00C057CE">
        <w:t>resources</w:t>
      </w:r>
      <w:proofErr w:type="gramEnd"/>
    </w:p>
    <w:p w:rsidRPr="00C057CE" w:rsidR="00FB0C94" w:rsidRDefault="00ED45C8" w14:paraId="31CAFD53" w14:textId="177508D5">
      <w:pPr>
        <w:pStyle w:val="ListParagraph"/>
        <w:numPr>
          <w:ilvl w:val="0"/>
          <w:numId w:val="15"/>
        </w:numPr>
      </w:pPr>
      <w:r w:rsidRPr="00C057CE">
        <w:t>Replace the test “Root Trust” in the test keyring with the R</w:t>
      </w:r>
      <w:r w:rsidR="00443D85">
        <w:t>oot</w:t>
      </w:r>
      <w:r w:rsidRPr="00C057CE">
        <w:t xml:space="preserve"> </w:t>
      </w:r>
      <w:r w:rsidRPr="00C057CE" w:rsidR="00425EC4">
        <w:t>Certificate</w:t>
      </w:r>
    </w:p>
    <w:p w:rsidRPr="00C057CE" w:rsidR="00D040F8" w:rsidRDefault="00D040F8" w14:paraId="45EBD83F" w14:textId="3BF53C88">
      <w:pPr>
        <w:pStyle w:val="ListParagraph"/>
        <w:numPr>
          <w:ilvl w:val="1"/>
          <w:numId w:val="15"/>
        </w:numPr>
      </w:pPr>
      <w:r w:rsidRPr="00C057CE">
        <w:t xml:space="preserve">The test “Root Trust” is located in the main </w:t>
      </w:r>
      <w:proofErr w:type="gramStart"/>
      <w:r w:rsidRPr="00C057CE">
        <w:t>resources</w:t>
      </w:r>
      <w:proofErr w:type="gramEnd"/>
    </w:p>
    <w:p w:rsidRPr="00C057CE" w:rsidR="00ED45C8" w:rsidP="00CB74A7" w:rsidRDefault="00FB0C94" w14:paraId="5018B1CF" w14:textId="1B70177E">
      <w:r w:rsidRPr="00C057CE">
        <w:t>Regarding storage</w:t>
      </w:r>
      <w:r w:rsidRPr="00C057CE" w:rsidR="00CB74A7">
        <w:t>, f</w:t>
      </w:r>
      <w:r w:rsidRPr="00C057CE" w:rsidR="00ED45C8">
        <w:t>or the “</w:t>
      </w:r>
      <w:proofErr w:type="spellStart"/>
      <w:r w:rsidRPr="00C057CE">
        <w:t>M</w:t>
      </w:r>
      <w:r w:rsidRPr="00C057CE" w:rsidR="00ED45C8">
        <w:t>intest</w:t>
      </w:r>
      <w:proofErr w:type="spellEnd"/>
      <w:r w:rsidRPr="00C057CE" w:rsidR="00ED45C8">
        <w:t>” project</w:t>
      </w:r>
      <w:r w:rsidRPr="00C057CE" w:rsidR="00741D39">
        <w:t>,</w:t>
      </w:r>
      <w:r w:rsidRPr="00C057CE" w:rsidR="00ED45C8">
        <w:t xml:space="preserve"> it </w:t>
      </w:r>
      <w:r w:rsidRPr="00C057CE" w:rsidR="00CB74A7">
        <w:t>stores</w:t>
      </w:r>
      <w:r w:rsidRPr="00C057CE" w:rsidR="00741D39">
        <w:t xml:space="preserve"> </w:t>
      </w:r>
      <w:r w:rsidRPr="00C057CE" w:rsidR="00ED45C8">
        <w:t>in the “static” folder</w:t>
      </w:r>
      <w:r w:rsidRPr="00C057CE" w:rsidR="00CB74A7">
        <w:t>:</w:t>
      </w:r>
    </w:p>
    <w:p w:rsidRPr="00C057CE" w:rsidR="00CB74A7" w:rsidRDefault="00ED45C8" w14:paraId="39885A8D" w14:textId="54370079">
      <w:pPr>
        <w:pStyle w:val="ListParagraph"/>
        <w:numPr>
          <w:ilvl w:val="0"/>
          <w:numId w:val="15"/>
        </w:numPr>
      </w:pPr>
      <w:r w:rsidRPr="00C057CE">
        <w:t xml:space="preserve">an empty “Issuing </w:t>
      </w:r>
      <w:proofErr w:type="gramStart"/>
      <w:r w:rsidRPr="00C057CE">
        <w:t>CRL”</w:t>
      </w:r>
      <w:proofErr w:type="gramEnd"/>
      <w:r w:rsidRPr="00C057CE">
        <w:t xml:space="preserve"> </w:t>
      </w:r>
    </w:p>
    <w:p w:rsidRPr="00C057CE" w:rsidR="00ED45C8" w:rsidRDefault="00ED45C8" w14:paraId="20EA9A43" w14:textId="6AEF1E69">
      <w:pPr>
        <w:pStyle w:val="ListParagraph"/>
        <w:numPr>
          <w:ilvl w:val="0"/>
          <w:numId w:val="15"/>
        </w:numPr>
      </w:pPr>
      <w:r w:rsidRPr="00C057CE">
        <w:t>an empty “Citizen CRL”</w:t>
      </w:r>
    </w:p>
    <w:p w:rsidR="00B437E0" w:rsidP="00B437E0" w:rsidRDefault="00B437E0" w14:paraId="70ADD0CE" w14:textId="363E4C34">
      <w:pPr>
        <w:pStyle w:val="Heading4"/>
        <w:suppressAutoHyphens w:val="0"/>
      </w:pPr>
      <w:r>
        <w:t xml:space="preserve">Test keys </w:t>
      </w:r>
    </w:p>
    <w:p w:rsidR="00B437E0" w:rsidP="00B437E0" w:rsidRDefault="00B437E0" w14:paraId="57306AEB" w14:textId="77777777">
      <w:r>
        <w:t xml:space="preserve">For test keys to be created, the routine contained in the following link is followed: </w:t>
      </w:r>
      <w:hyperlink w:history="1" r:id="rId15">
        <w:r>
          <w:rPr>
            <w:rStyle w:val="Hyperlink"/>
          </w:rPr>
          <w:t>https://git-fsf.services.belgium.be/eidas/testpki</w:t>
        </w:r>
      </w:hyperlink>
      <w:r>
        <w:t xml:space="preserve"> </w:t>
      </w:r>
    </w:p>
    <w:p w:rsidRPr="006E15A4" w:rsidR="00B437E0" w:rsidP="0C25C944" w:rsidRDefault="00B437E0" w14:paraId="1D016965" w14:textId="37114852">
      <w:pPr>
        <w:jc w:val="both"/>
        <w:rPr>
          <w:rFonts w:cstheme="minorHAnsi"/>
          <w:szCs w:val="21"/>
        </w:rPr>
      </w:pPr>
      <w:r w:rsidRPr="006E15A4">
        <w:rPr>
          <w:rFonts w:cstheme="minorHAnsi"/>
          <w:szCs w:val="21"/>
        </w:rPr>
        <w:t>The chain order consists of three categories of keys, “</w:t>
      </w:r>
      <w:r w:rsidRPr="006E15A4" w:rsidR="00351A86">
        <w:rPr>
          <w:rFonts w:cstheme="minorHAnsi"/>
          <w:szCs w:val="21"/>
        </w:rPr>
        <w:t>R</w:t>
      </w:r>
      <w:r w:rsidRPr="006E15A4">
        <w:rPr>
          <w:rFonts w:cstheme="minorHAnsi"/>
          <w:szCs w:val="21"/>
        </w:rPr>
        <w:t>oot”, “</w:t>
      </w:r>
      <w:r w:rsidRPr="006E15A4" w:rsidR="00351A86">
        <w:rPr>
          <w:rFonts w:cstheme="minorHAnsi"/>
          <w:szCs w:val="21"/>
        </w:rPr>
        <w:t>I</w:t>
      </w:r>
      <w:r w:rsidRPr="006E15A4">
        <w:rPr>
          <w:rFonts w:cstheme="minorHAnsi"/>
          <w:szCs w:val="21"/>
        </w:rPr>
        <w:t>ssuing” and “</w:t>
      </w:r>
      <w:r w:rsidRPr="006E15A4" w:rsidR="00351A86">
        <w:rPr>
          <w:rFonts w:cstheme="minorHAnsi"/>
          <w:szCs w:val="21"/>
        </w:rPr>
        <w:t>L</w:t>
      </w:r>
      <w:r w:rsidRPr="006E15A4">
        <w:rPr>
          <w:rFonts w:cstheme="minorHAnsi"/>
          <w:szCs w:val="21"/>
        </w:rPr>
        <w:t xml:space="preserve">eaf” keys. </w:t>
      </w:r>
    </w:p>
    <w:p w:rsidRPr="006E15A4" w:rsidR="00B437E0" w:rsidP="0C25C944" w:rsidRDefault="00B437E0" w14:paraId="6ABECDE1" w14:textId="3DF9F33D">
      <w:pPr>
        <w:jc w:val="both"/>
        <w:rPr>
          <w:rFonts w:cstheme="minorHAnsi"/>
          <w:szCs w:val="21"/>
        </w:rPr>
      </w:pPr>
      <w:r w:rsidRPr="006E15A4">
        <w:rPr>
          <w:rFonts w:cstheme="minorHAnsi"/>
          <w:szCs w:val="21"/>
        </w:rPr>
        <w:t xml:space="preserve">The </w:t>
      </w:r>
      <w:r w:rsidRPr="006E15A4" w:rsidR="00351A86">
        <w:rPr>
          <w:rFonts w:cstheme="minorHAnsi"/>
          <w:szCs w:val="21"/>
        </w:rPr>
        <w:t>R</w:t>
      </w:r>
      <w:r w:rsidRPr="006E15A4">
        <w:rPr>
          <w:rFonts w:cstheme="minorHAnsi"/>
          <w:szCs w:val="21"/>
        </w:rPr>
        <w:t xml:space="preserve">oot key </w:t>
      </w:r>
      <w:r w:rsidRPr="006E15A4" w:rsidR="1E9E500F">
        <w:rPr>
          <w:rFonts w:cstheme="minorHAnsi"/>
          <w:szCs w:val="21"/>
        </w:rPr>
        <w:t>“</w:t>
      </w:r>
      <w:proofErr w:type="spellStart"/>
      <w:r w:rsidRPr="006E15A4" w:rsidR="19C2F166">
        <w:rPr>
          <w:rFonts w:cstheme="minorHAnsi"/>
          <w:szCs w:val="21"/>
        </w:rPr>
        <w:t>TestSign</w:t>
      </w:r>
      <w:proofErr w:type="spellEnd"/>
      <w:r w:rsidRPr="006E15A4" w:rsidR="19C2F166">
        <w:rPr>
          <w:rFonts w:cstheme="minorHAnsi"/>
          <w:szCs w:val="21"/>
        </w:rPr>
        <w:t xml:space="preserve"> Belgium Root</w:t>
      </w:r>
      <w:r w:rsidRPr="006E15A4" w:rsidR="35B4641C">
        <w:rPr>
          <w:rFonts w:cstheme="minorHAnsi"/>
          <w:szCs w:val="21"/>
        </w:rPr>
        <w:t>”</w:t>
      </w:r>
      <w:r w:rsidRPr="006E15A4" w:rsidR="19C2F166">
        <w:rPr>
          <w:rFonts w:cstheme="minorHAnsi"/>
          <w:szCs w:val="21"/>
        </w:rPr>
        <w:t xml:space="preserve"> </w:t>
      </w:r>
      <w:r w:rsidRPr="006E15A4">
        <w:rPr>
          <w:rFonts w:cstheme="minorHAnsi"/>
          <w:szCs w:val="21"/>
        </w:rPr>
        <w:t xml:space="preserve">is </w:t>
      </w:r>
      <w:r w:rsidRPr="006E15A4" w:rsidR="2D18A378">
        <w:rPr>
          <w:rFonts w:cstheme="minorHAnsi"/>
          <w:szCs w:val="21"/>
        </w:rPr>
        <w:t>self-signed</w:t>
      </w:r>
      <w:r w:rsidRPr="006E15A4" w:rsidR="3ED1301D">
        <w:rPr>
          <w:rFonts w:cstheme="minorHAnsi"/>
          <w:szCs w:val="21"/>
        </w:rPr>
        <w:t xml:space="preserve">, it was </w:t>
      </w:r>
      <w:r w:rsidRPr="006E15A4" w:rsidR="3DC599D9">
        <w:rPr>
          <w:rFonts w:cstheme="minorHAnsi"/>
          <w:szCs w:val="21"/>
        </w:rPr>
        <w:t>used to create two “</w:t>
      </w:r>
      <w:r w:rsidR="00095A87">
        <w:rPr>
          <w:rFonts w:cstheme="minorHAnsi"/>
          <w:szCs w:val="21"/>
        </w:rPr>
        <w:t>I</w:t>
      </w:r>
      <w:r w:rsidRPr="006E15A4" w:rsidR="3DC599D9">
        <w:rPr>
          <w:rFonts w:cstheme="minorHAnsi"/>
          <w:szCs w:val="21"/>
        </w:rPr>
        <w:t>ssuing</w:t>
      </w:r>
      <w:r w:rsidRPr="006E15A4" w:rsidR="0CE46E5E">
        <w:rPr>
          <w:rFonts w:cstheme="minorHAnsi"/>
          <w:szCs w:val="21"/>
        </w:rPr>
        <w:t xml:space="preserve"> </w:t>
      </w:r>
      <w:r w:rsidRPr="006E15A4" w:rsidR="3DC599D9">
        <w:rPr>
          <w:rFonts w:cstheme="minorHAnsi"/>
          <w:szCs w:val="21"/>
        </w:rPr>
        <w:t>keys</w:t>
      </w:r>
      <w:proofErr w:type="gramStart"/>
      <w:r w:rsidRPr="006E15A4" w:rsidR="27B667BF">
        <w:rPr>
          <w:rFonts w:cstheme="minorHAnsi"/>
          <w:szCs w:val="21"/>
        </w:rPr>
        <w:t>”</w:t>
      </w:r>
      <w:r w:rsidRPr="006E15A4" w:rsidR="3DC599D9">
        <w:rPr>
          <w:rFonts w:cstheme="minorHAnsi"/>
          <w:szCs w:val="21"/>
        </w:rPr>
        <w:t xml:space="preserve"> :</w:t>
      </w:r>
      <w:proofErr w:type="gramEnd"/>
      <w:r w:rsidRPr="006E15A4" w:rsidR="3DC599D9">
        <w:rPr>
          <w:rFonts w:cstheme="minorHAnsi"/>
          <w:szCs w:val="21"/>
        </w:rPr>
        <w:t xml:space="preserve"> </w:t>
      </w:r>
    </w:p>
    <w:p w:rsidRPr="006E15A4" w:rsidR="41813C2F" w:rsidP="0C25C944" w:rsidRDefault="41813C2F" w14:paraId="6D73A2A0" w14:textId="45750533">
      <w:pPr>
        <w:pStyle w:val="ListParagraph"/>
        <w:numPr>
          <w:ilvl w:val="0"/>
          <w:numId w:val="31"/>
        </w:numPr>
        <w:jc w:val="both"/>
        <w:rPr>
          <w:rFonts w:cstheme="minorHAnsi"/>
          <w:szCs w:val="21"/>
        </w:rPr>
      </w:pPr>
      <w:r w:rsidRPr="006E15A4">
        <w:rPr>
          <w:rFonts w:cstheme="minorHAnsi"/>
          <w:szCs w:val="21"/>
        </w:rPr>
        <w:t>“</w:t>
      </w:r>
      <w:proofErr w:type="spellStart"/>
      <w:r w:rsidRPr="006E15A4" w:rsidR="3DC599D9">
        <w:rPr>
          <w:rFonts w:cstheme="minorHAnsi"/>
          <w:szCs w:val="21"/>
        </w:rPr>
        <w:t>Testsign</w:t>
      </w:r>
      <w:proofErr w:type="spellEnd"/>
      <w:r w:rsidRPr="006E15A4" w:rsidR="3DC599D9">
        <w:rPr>
          <w:rFonts w:cstheme="minorHAnsi"/>
          <w:szCs w:val="21"/>
        </w:rPr>
        <w:t xml:space="preserve"> </w:t>
      </w:r>
      <w:proofErr w:type="spellStart"/>
      <w:r w:rsidRPr="006E15A4" w:rsidR="3DC599D9">
        <w:rPr>
          <w:rFonts w:cstheme="minorHAnsi"/>
          <w:szCs w:val="21"/>
        </w:rPr>
        <w:t>CitizenCA</w:t>
      </w:r>
      <w:proofErr w:type="spellEnd"/>
      <w:r w:rsidRPr="006E15A4" w:rsidR="6E1A9FA7">
        <w:rPr>
          <w:rFonts w:cstheme="minorHAnsi"/>
          <w:szCs w:val="21"/>
        </w:rPr>
        <w:t>”</w:t>
      </w:r>
      <w:r w:rsidRPr="006E15A4" w:rsidR="3DC599D9">
        <w:rPr>
          <w:rFonts w:cstheme="minorHAnsi"/>
          <w:szCs w:val="21"/>
        </w:rPr>
        <w:t xml:space="preserve"> </w:t>
      </w:r>
      <w:r w:rsidRPr="006E15A4" w:rsidR="6078E8AE">
        <w:rPr>
          <w:rFonts w:cstheme="minorHAnsi"/>
          <w:szCs w:val="21"/>
        </w:rPr>
        <w:t>with an expiration in 2032</w:t>
      </w:r>
    </w:p>
    <w:p w:rsidRPr="006E15A4" w:rsidR="35C29D36" w:rsidP="0C25C944" w:rsidRDefault="35C29D36" w14:paraId="1A8BBFC6" w14:textId="53A6724E">
      <w:pPr>
        <w:pStyle w:val="ListParagraph"/>
        <w:numPr>
          <w:ilvl w:val="1"/>
          <w:numId w:val="31"/>
        </w:numPr>
        <w:jc w:val="both"/>
        <w:rPr>
          <w:rFonts w:cstheme="minorHAnsi"/>
          <w:szCs w:val="21"/>
        </w:rPr>
      </w:pPr>
      <w:r w:rsidRPr="006E15A4">
        <w:rPr>
          <w:rFonts w:cstheme="minorHAnsi"/>
          <w:szCs w:val="21"/>
        </w:rPr>
        <w:t>This key was used to create the fol</w:t>
      </w:r>
      <w:r w:rsidR="00095A87">
        <w:rPr>
          <w:rFonts w:cstheme="minorHAnsi"/>
          <w:szCs w:val="21"/>
        </w:rPr>
        <w:t>l</w:t>
      </w:r>
      <w:r w:rsidRPr="006E15A4">
        <w:rPr>
          <w:rFonts w:cstheme="minorHAnsi"/>
          <w:szCs w:val="21"/>
        </w:rPr>
        <w:t xml:space="preserve">owing </w:t>
      </w:r>
      <w:r w:rsidR="00095A87">
        <w:rPr>
          <w:rFonts w:cstheme="minorHAnsi"/>
          <w:szCs w:val="21"/>
        </w:rPr>
        <w:t>“L</w:t>
      </w:r>
      <w:r w:rsidRPr="006E15A4">
        <w:rPr>
          <w:rFonts w:cstheme="minorHAnsi"/>
          <w:szCs w:val="21"/>
        </w:rPr>
        <w:t>eaf keys</w:t>
      </w:r>
      <w:r w:rsidR="00095A87">
        <w:rPr>
          <w:rFonts w:cstheme="minorHAnsi"/>
          <w:szCs w:val="21"/>
        </w:rPr>
        <w:t>”</w:t>
      </w:r>
      <w:r w:rsidRPr="006E15A4">
        <w:rPr>
          <w:rFonts w:cstheme="minorHAnsi"/>
          <w:szCs w:val="21"/>
        </w:rPr>
        <w:t>:</w:t>
      </w:r>
    </w:p>
    <w:p w:rsidRPr="006E15A4" w:rsidR="79C5B487" w:rsidP="0C25C944" w:rsidRDefault="79C5B487" w14:paraId="650B406F" w14:textId="7C2322BF">
      <w:pPr>
        <w:pStyle w:val="ListParagraph"/>
        <w:numPr>
          <w:ilvl w:val="2"/>
          <w:numId w:val="31"/>
        </w:numPr>
        <w:jc w:val="both"/>
        <w:rPr>
          <w:rFonts w:cstheme="minorHAnsi"/>
          <w:szCs w:val="21"/>
        </w:rPr>
      </w:pPr>
      <w:r w:rsidRPr="006E15A4">
        <w:rPr>
          <w:rFonts w:cstheme="minorHAnsi"/>
          <w:szCs w:val="21"/>
        </w:rPr>
        <w:t xml:space="preserve">A Unit test key: </w:t>
      </w:r>
      <w:r w:rsidRPr="006E15A4" w:rsidR="35C29D36">
        <w:rPr>
          <w:rFonts w:cstheme="minorHAnsi"/>
          <w:szCs w:val="21"/>
        </w:rPr>
        <w:t xml:space="preserve">“Christian </w:t>
      </w:r>
      <w:proofErr w:type="spellStart"/>
      <w:r w:rsidRPr="006E15A4" w:rsidR="35C29D36">
        <w:rPr>
          <w:rFonts w:cstheme="minorHAnsi"/>
          <w:szCs w:val="21"/>
        </w:rPr>
        <w:t>TestLongNames</w:t>
      </w:r>
      <w:proofErr w:type="spellEnd"/>
      <w:r w:rsidRPr="006E15A4" w:rsidR="35C29D36">
        <w:rPr>
          <w:rFonts w:cstheme="minorHAnsi"/>
          <w:szCs w:val="21"/>
        </w:rPr>
        <w:t>”.</w:t>
      </w:r>
    </w:p>
    <w:p w:rsidRPr="006E15A4" w:rsidR="43C09993" w:rsidP="0C25C944" w:rsidRDefault="43C09993" w14:paraId="77D00700" w14:textId="1DFFDB9C">
      <w:pPr>
        <w:pStyle w:val="ListParagraph"/>
        <w:numPr>
          <w:ilvl w:val="2"/>
          <w:numId w:val="31"/>
        </w:numPr>
        <w:jc w:val="both"/>
        <w:rPr>
          <w:rFonts w:cstheme="minorHAnsi"/>
          <w:szCs w:val="21"/>
        </w:rPr>
      </w:pPr>
      <w:r w:rsidRPr="006E15A4">
        <w:rPr>
          <w:rFonts w:cstheme="minorHAnsi"/>
          <w:szCs w:val="21"/>
        </w:rPr>
        <w:t xml:space="preserve">Two </w:t>
      </w:r>
      <w:proofErr w:type="spellStart"/>
      <w:r w:rsidRPr="006E15A4">
        <w:rPr>
          <w:rFonts w:cstheme="minorHAnsi"/>
          <w:szCs w:val="21"/>
        </w:rPr>
        <w:t>e</w:t>
      </w:r>
      <w:r w:rsidRPr="006E15A4" w:rsidR="006E15A4">
        <w:rPr>
          <w:rFonts w:cstheme="minorHAnsi"/>
          <w:szCs w:val="21"/>
        </w:rPr>
        <w:t>Se</w:t>
      </w:r>
      <w:r w:rsidRPr="006E15A4">
        <w:rPr>
          <w:rFonts w:cstheme="minorHAnsi"/>
          <w:szCs w:val="21"/>
        </w:rPr>
        <w:t>aling</w:t>
      </w:r>
      <w:proofErr w:type="spellEnd"/>
      <w:r w:rsidRPr="006E15A4">
        <w:rPr>
          <w:rFonts w:cstheme="minorHAnsi"/>
          <w:szCs w:val="21"/>
        </w:rPr>
        <w:t xml:space="preserve"> keys:</w:t>
      </w:r>
    </w:p>
    <w:p w:rsidRPr="006E15A4" w:rsidR="43C09993" w:rsidP="0C25C944" w:rsidRDefault="43C09993" w14:paraId="73630FA6" w14:textId="2F978E8C">
      <w:pPr>
        <w:pStyle w:val="ListParagraph"/>
        <w:numPr>
          <w:ilvl w:val="3"/>
          <w:numId w:val="31"/>
        </w:numPr>
        <w:jc w:val="both"/>
        <w:rPr>
          <w:rFonts w:cstheme="minorHAnsi"/>
          <w:szCs w:val="21"/>
        </w:rPr>
      </w:pPr>
      <w:r w:rsidRPr="006E15A4">
        <w:rPr>
          <w:rFonts w:cstheme="minorHAnsi"/>
          <w:szCs w:val="21"/>
        </w:rPr>
        <w:t>“Leaf Sealing Signer”</w:t>
      </w:r>
    </w:p>
    <w:p w:rsidRPr="006E15A4" w:rsidR="43C09993" w:rsidP="0C25C944" w:rsidRDefault="43C09993" w14:paraId="7E0C65F3" w14:textId="54007C0F">
      <w:pPr>
        <w:pStyle w:val="ListParagraph"/>
        <w:numPr>
          <w:ilvl w:val="3"/>
          <w:numId w:val="31"/>
        </w:numPr>
        <w:jc w:val="both"/>
        <w:rPr>
          <w:rFonts w:cstheme="minorHAnsi"/>
          <w:szCs w:val="21"/>
        </w:rPr>
      </w:pPr>
      <w:r w:rsidRPr="006E15A4">
        <w:rPr>
          <w:rFonts w:cstheme="minorHAnsi"/>
          <w:szCs w:val="21"/>
        </w:rPr>
        <w:t>“SAD Leaf Sealing Signer”</w:t>
      </w:r>
    </w:p>
    <w:p w:rsidRPr="006E15A4" w:rsidR="43C09993" w:rsidP="0C25C944" w:rsidRDefault="43C09993" w14:paraId="41D31440" w14:textId="2AD6769F">
      <w:pPr>
        <w:pStyle w:val="ListParagraph"/>
        <w:numPr>
          <w:ilvl w:val="2"/>
          <w:numId w:val="31"/>
        </w:numPr>
        <w:jc w:val="both"/>
        <w:rPr>
          <w:rFonts w:cstheme="minorHAnsi"/>
          <w:szCs w:val="21"/>
        </w:rPr>
      </w:pPr>
      <w:r w:rsidRPr="006E15A4">
        <w:rPr>
          <w:rFonts w:cstheme="minorHAnsi"/>
          <w:szCs w:val="21"/>
        </w:rPr>
        <w:t>A Timestamping key: “Timestamp Unit”</w:t>
      </w:r>
    </w:p>
    <w:p w:rsidRPr="006E15A4" w:rsidR="77132246" w:rsidP="0C25C944" w:rsidRDefault="77132246" w14:paraId="6C1F7A65" w14:textId="2B14A8E2">
      <w:pPr>
        <w:pStyle w:val="ListParagraph"/>
        <w:numPr>
          <w:ilvl w:val="0"/>
          <w:numId w:val="31"/>
        </w:numPr>
        <w:jc w:val="both"/>
        <w:rPr>
          <w:rFonts w:cstheme="minorHAnsi"/>
          <w:szCs w:val="21"/>
        </w:rPr>
      </w:pPr>
      <w:r w:rsidRPr="006E15A4">
        <w:rPr>
          <w:rFonts w:cstheme="minorHAnsi"/>
          <w:szCs w:val="21"/>
        </w:rPr>
        <w:t>“</w:t>
      </w:r>
      <w:r w:rsidRPr="006E15A4" w:rsidR="28453255">
        <w:rPr>
          <w:rFonts w:eastAsia="Calibri" w:cstheme="minorHAnsi"/>
          <w:szCs w:val="21"/>
          <w:lang w:val="en-US"/>
        </w:rPr>
        <w:t xml:space="preserve">Expired Test </w:t>
      </w:r>
      <w:proofErr w:type="spellStart"/>
      <w:r w:rsidRPr="006E15A4" w:rsidR="28453255">
        <w:rPr>
          <w:rFonts w:eastAsia="Calibri" w:cstheme="minorHAnsi"/>
          <w:szCs w:val="21"/>
          <w:lang w:val="en-US"/>
        </w:rPr>
        <w:t>CitizenCA</w:t>
      </w:r>
      <w:proofErr w:type="spellEnd"/>
      <w:r w:rsidRPr="006E15A4" w:rsidR="28342CE9">
        <w:rPr>
          <w:rFonts w:eastAsia="Calibri" w:cstheme="minorHAnsi"/>
          <w:szCs w:val="21"/>
          <w:lang w:val="en-US"/>
        </w:rPr>
        <w:t>”</w:t>
      </w:r>
      <w:r w:rsidRPr="006E15A4" w:rsidR="5F019908">
        <w:rPr>
          <w:rFonts w:eastAsia="Calibri" w:cstheme="minorHAnsi"/>
          <w:szCs w:val="21"/>
          <w:lang w:val="en-US"/>
        </w:rPr>
        <w:t xml:space="preserve"> that expired in 2021</w:t>
      </w:r>
      <w:r w:rsidRPr="006E15A4" w:rsidR="3DC599D9">
        <w:rPr>
          <w:rFonts w:cstheme="minorHAnsi"/>
          <w:szCs w:val="21"/>
        </w:rPr>
        <w:t>.</w:t>
      </w:r>
    </w:p>
    <w:p w:rsidRPr="006E15A4" w:rsidR="15150FCF" w:rsidP="0C25C944" w:rsidRDefault="15150FCF" w14:paraId="310292E6" w14:textId="0D67FD47">
      <w:pPr>
        <w:pStyle w:val="ListParagraph"/>
        <w:numPr>
          <w:ilvl w:val="1"/>
          <w:numId w:val="31"/>
        </w:numPr>
        <w:jc w:val="both"/>
        <w:rPr>
          <w:rFonts w:cstheme="minorHAnsi"/>
          <w:szCs w:val="21"/>
        </w:rPr>
      </w:pPr>
      <w:r w:rsidRPr="006E15A4">
        <w:rPr>
          <w:rFonts w:cstheme="minorHAnsi"/>
          <w:szCs w:val="21"/>
        </w:rPr>
        <w:t xml:space="preserve">This key </w:t>
      </w:r>
      <w:r w:rsidRPr="006E15A4" w:rsidR="4932EC22">
        <w:rPr>
          <w:rFonts w:cstheme="minorHAnsi"/>
          <w:szCs w:val="21"/>
        </w:rPr>
        <w:t xml:space="preserve">was used to create </w:t>
      </w:r>
      <w:r w:rsidRPr="006E15A4" w:rsidR="00C41388">
        <w:rPr>
          <w:rFonts w:cstheme="minorHAnsi"/>
          <w:szCs w:val="21"/>
        </w:rPr>
        <w:t xml:space="preserve">a </w:t>
      </w:r>
      <w:r w:rsidRPr="006E15A4" w:rsidR="3F8C09DC">
        <w:rPr>
          <w:rFonts w:cstheme="minorHAnsi"/>
          <w:szCs w:val="21"/>
        </w:rPr>
        <w:t xml:space="preserve">valid </w:t>
      </w:r>
      <w:r w:rsidRPr="006E15A4" w:rsidR="00C41388">
        <w:rPr>
          <w:rFonts w:cstheme="minorHAnsi"/>
          <w:szCs w:val="21"/>
        </w:rPr>
        <w:t>Leaf key</w:t>
      </w:r>
      <w:r w:rsidRPr="006E15A4" w:rsidR="340D3840">
        <w:rPr>
          <w:rFonts w:cstheme="minorHAnsi"/>
          <w:szCs w:val="21"/>
        </w:rPr>
        <w:t>:</w:t>
      </w:r>
    </w:p>
    <w:p w:rsidRPr="006E15A4" w:rsidR="64E42002" w:rsidP="0C25C944" w:rsidRDefault="64E42002" w14:paraId="77556419" w14:textId="79C79051">
      <w:pPr>
        <w:pStyle w:val="ListParagraph"/>
        <w:numPr>
          <w:ilvl w:val="2"/>
          <w:numId w:val="31"/>
        </w:numPr>
        <w:jc w:val="both"/>
        <w:rPr>
          <w:rFonts w:cstheme="minorHAnsi"/>
          <w:szCs w:val="21"/>
        </w:rPr>
      </w:pPr>
      <w:r w:rsidRPr="006E15A4">
        <w:rPr>
          <w:rFonts w:cstheme="minorHAnsi"/>
          <w:szCs w:val="21"/>
        </w:rPr>
        <w:t>“</w:t>
      </w:r>
      <w:proofErr w:type="spellStart"/>
      <w:r w:rsidRPr="006E15A4" w:rsidR="005B434D">
        <w:rPr>
          <w:rFonts w:cstheme="minorHAnsi"/>
          <w:szCs w:val="21"/>
        </w:rPr>
        <w:t>FredWith</w:t>
      </w:r>
      <w:proofErr w:type="spellEnd"/>
      <w:r w:rsidRPr="006E15A4" w:rsidR="005B434D">
        <w:rPr>
          <w:rFonts w:cstheme="minorHAnsi"/>
          <w:szCs w:val="21"/>
        </w:rPr>
        <w:t xml:space="preserve"> </w:t>
      </w:r>
      <w:proofErr w:type="spellStart"/>
      <w:r w:rsidRPr="006E15A4" w:rsidR="005B434D">
        <w:rPr>
          <w:rFonts w:cstheme="minorHAnsi"/>
          <w:szCs w:val="21"/>
        </w:rPr>
        <w:t>IssuingCACertExpired</w:t>
      </w:r>
      <w:proofErr w:type="spellEnd"/>
      <w:r w:rsidRPr="006E15A4" w:rsidR="3C4C27CF">
        <w:rPr>
          <w:rFonts w:cstheme="minorHAnsi"/>
          <w:szCs w:val="21"/>
        </w:rPr>
        <w:t>”</w:t>
      </w:r>
      <w:r w:rsidRPr="006E15A4" w:rsidR="5835DFA5">
        <w:rPr>
          <w:rFonts w:cstheme="minorHAnsi"/>
          <w:szCs w:val="21"/>
        </w:rPr>
        <w:t>, a unit test key</w:t>
      </w:r>
    </w:p>
    <w:p w:rsidR="00B437E0" w:rsidP="00B437E0" w:rsidRDefault="00B437E0" w14:paraId="3543764F" w14:textId="77777777">
      <w:pPr>
        <w:jc w:val="both"/>
      </w:pPr>
      <w:r>
        <w:t xml:space="preserve">A diagram explaining the above chain of keys can be consulted here: </w:t>
      </w:r>
    </w:p>
    <w:p w:rsidRPr="00350CB6" w:rsidR="00B437E0" w:rsidP="00B437E0" w:rsidRDefault="00B437E0" w14:paraId="781E8D30" w14:textId="77777777">
      <w:pPr>
        <w:jc w:val="both"/>
      </w:pPr>
      <w:r>
        <w:rPr>
          <w:noProof/>
        </w:rPr>
        <w:lastRenderedPageBreak/>
        <w:drawing>
          <wp:anchor distT="0" distB="0" distL="114300" distR="114300" simplePos="0" relativeHeight="251658242" behindDoc="0" locked="0" layoutInCell="1" allowOverlap="1" wp14:anchorId="471B5822" wp14:editId="7F10E731">
            <wp:simplePos x="0" y="0"/>
            <wp:positionH relativeFrom="margin">
              <wp:posOffset>-120650</wp:posOffset>
            </wp:positionH>
            <wp:positionV relativeFrom="paragraph">
              <wp:posOffset>330200</wp:posOffset>
            </wp:positionV>
            <wp:extent cx="6120130" cy="374142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3741420"/>
                    </a:xfrm>
                    <a:prstGeom prst="rect">
                      <a:avLst/>
                    </a:prstGeom>
                  </pic:spPr>
                </pic:pic>
              </a:graphicData>
            </a:graphic>
          </wp:anchor>
        </w:drawing>
      </w:r>
    </w:p>
    <w:p w:rsidRPr="00C057CE" w:rsidR="00CA42D5" w:rsidP="00CA42D5" w:rsidRDefault="00CA42D5" w14:paraId="79626AC3" w14:textId="018F94EA">
      <w:pPr>
        <w:pStyle w:val="Heading2"/>
      </w:pPr>
      <w:bookmarkStart w:name="_Toc128484109" w:id="8"/>
      <w:r w:rsidRPr="00C057CE">
        <w:t>Download Server</w:t>
      </w:r>
      <w:bookmarkEnd w:id="8"/>
    </w:p>
    <w:p w:rsidRPr="00C057CE" w:rsidR="00CA42D5" w:rsidP="00CA42D5" w:rsidRDefault="00CA42D5" w14:paraId="4A70C605" w14:textId="77777777">
      <w:pPr>
        <w:pStyle w:val="NormalWeb"/>
        <w:shd w:val="clear" w:color="auto" w:fill="FFFFFF"/>
        <w:rPr>
          <w:rFonts w:ascii="Segoe UI" w:hAnsi="Segoe UI" w:cs="Segoe UI"/>
          <w:color w:val="172B4D"/>
          <w:spacing w:val="-1"/>
          <w:lang w:val="en-GB"/>
        </w:rPr>
      </w:pPr>
      <w:proofErr w:type="gramStart"/>
      <w:r w:rsidRPr="00C057CE">
        <w:rPr>
          <w:rStyle w:val="Strong"/>
          <w:rFonts w:ascii="Segoe UI" w:hAnsi="Segoe UI" w:cs="Segoe UI" w:eastAsiaTheme="majorEastAsia"/>
          <w:color w:val="172B4D"/>
          <w:spacing w:val="-1"/>
          <w:lang w:val="en-GB"/>
        </w:rPr>
        <w:t>URL :</w:t>
      </w:r>
      <w:proofErr w:type="gramEnd"/>
      <w:r w:rsidRPr="00C057CE">
        <w:rPr>
          <w:rStyle w:val="Strong"/>
          <w:rFonts w:asciiTheme="minorHAnsi" w:hAnsiTheme="minorHAnsi" w:eastAsiaTheme="majorEastAsia" w:cstheme="minorHAnsi"/>
          <w:color w:val="172B4D"/>
          <w:spacing w:val="-1"/>
          <w:sz w:val="22"/>
          <w:szCs w:val="22"/>
          <w:lang w:val="en-GB"/>
        </w:rPr>
        <w:t xml:space="preserve"> </w:t>
      </w:r>
      <w:hyperlink w:tooltip="https://eid.static.bosa.fgov.be/" w:history="1" r:id="rId17">
        <w:r w:rsidRPr="00C057CE">
          <w:rPr>
            <w:rStyle w:val="Hyperlink"/>
            <w:rFonts w:asciiTheme="minorHAnsi" w:hAnsiTheme="minorHAnsi" w:eastAsiaTheme="majorEastAsia" w:cstheme="minorHAnsi"/>
            <w:spacing w:val="-1"/>
            <w:sz w:val="22"/>
            <w:szCs w:val="22"/>
            <w:lang w:val="en-GB"/>
          </w:rPr>
          <w:t>https://eid.static.bosa.fgov.be/</w:t>
        </w:r>
      </w:hyperlink>
    </w:p>
    <w:p w:rsidRPr="00C057CE" w:rsidR="00CA42D5" w:rsidP="00CA42D5" w:rsidRDefault="00CA42D5" w14:paraId="636998F6" w14:textId="28A2B83D">
      <w:pPr>
        <w:pStyle w:val="NormalWeb"/>
        <w:shd w:val="clear" w:color="auto" w:fill="FFFFFF"/>
        <w:rPr>
          <w:rFonts w:ascii="Open Sans" w:hAnsi="Open Sans" w:cs="Open Sans"/>
          <w:spacing w:val="-1"/>
          <w:sz w:val="21"/>
          <w:szCs w:val="21"/>
          <w:lang w:val="en-GB"/>
        </w:rPr>
      </w:pPr>
      <w:r w:rsidRPr="00C057CE">
        <w:rPr>
          <w:rFonts w:ascii="Open Sans" w:hAnsi="Open Sans" w:cs="Open Sans"/>
          <w:spacing w:val="-1"/>
          <w:sz w:val="21"/>
          <w:szCs w:val="21"/>
          <w:lang w:val="en-GB"/>
        </w:rPr>
        <w:t xml:space="preserve">The purpose of this server is to download some </w:t>
      </w:r>
      <w:r w:rsidRPr="00C057CE" w:rsidR="007F66C1">
        <w:rPr>
          <w:rFonts w:ascii="Open Sans" w:hAnsi="Open Sans" w:cs="Open Sans"/>
          <w:spacing w:val="-1"/>
          <w:sz w:val="21"/>
          <w:szCs w:val="21"/>
          <w:lang w:val="en-GB"/>
        </w:rPr>
        <w:t xml:space="preserve">of </w:t>
      </w:r>
      <w:r w:rsidRPr="00C057CE">
        <w:rPr>
          <w:rFonts w:ascii="Open Sans" w:hAnsi="Open Sans" w:cs="Open Sans"/>
          <w:spacing w:val="-1"/>
          <w:sz w:val="21"/>
          <w:szCs w:val="21"/>
          <w:lang w:val="en-GB"/>
        </w:rPr>
        <w:t>th</w:t>
      </w:r>
      <w:r w:rsidRPr="00C057CE" w:rsidR="00926D6B">
        <w:rPr>
          <w:rFonts w:ascii="Open Sans" w:hAnsi="Open Sans" w:cs="Open Sans"/>
          <w:spacing w:val="-1"/>
          <w:sz w:val="21"/>
          <w:szCs w:val="21"/>
          <w:lang w:val="en-GB"/>
        </w:rPr>
        <w:t>e following</w:t>
      </w:r>
      <w:r w:rsidRPr="00C057CE">
        <w:rPr>
          <w:rFonts w:ascii="Open Sans" w:hAnsi="Open Sans" w:cs="Open Sans"/>
          <w:spacing w:val="-1"/>
          <w:sz w:val="21"/>
          <w:szCs w:val="21"/>
          <w:lang w:val="en-GB"/>
        </w:rPr>
        <w:t xml:space="preserve"> files</w:t>
      </w:r>
      <w:r w:rsidRPr="00C057CE" w:rsidR="00926D6B">
        <w:rPr>
          <w:rFonts w:ascii="Open Sans" w:hAnsi="Open Sans" w:cs="Open Sans"/>
          <w:spacing w:val="-1"/>
          <w:sz w:val="21"/>
          <w:szCs w:val="21"/>
          <w:lang w:val="en-GB"/>
        </w:rPr>
        <w:t>:</w:t>
      </w:r>
    </w:p>
    <w:tbl>
      <w:tblPr>
        <w:tblW w:w="10444" w:type="dxa"/>
        <w:tblCellMar>
          <w:top w:w="15" w:type="dxa"/>
          <w:left w:w="15" w:type="dxa"/>
          <w:bottom w:w="15" w:type="dxa"/>
          <w:right w:w="15" w:type="dxa"/>
        </w:tblCellMar>
        <w:tblLook w:val="04A0" w:firstRow="1" w:lastRow="0" w:firstColumn="1" w:lastColumn="0" w:noHBand="0" w:noVBand="1"/>
      </w:tblPr>
      <w:tblGrid>
        <w:gridCol w:w="3498"/>
        <w:gridCol w:w="2183"/>
        <w:gridCol w:w="4763"/>
      </w:tblGrid>
      <w:tr w:rsidRPr="00C057CE" w:rsidR="001C4736" w:rsidTr="001C4736" w14:paraId="4332FD18" w14:textId="77777777">
        <w:trPr>
          <w:trHeight w:val="662"/>
        </w:trPr>
        <w:tc>
          <w:tcPr>
            <w:tcW w:w="3298" w:type="dxa"/>
            <w:tcBorders>
              <w:bottom w:val="nil"/>
              <w:right w:val="nil"/>
            </w:tcBorders>
            <w:shd w:val="clear" w:color="auto" w:fill="2CB8A5" w:themeFill="accent3"/>
            <w:tcMar>
              <w:top w:w="120" w:type="dxa"/>
              <w:left w:w="120" w:type="dxa"/>
              <w:bottom w:w="120" w:type="dxa"/>
              <w:right w:w="120" w:type="dxa"/>
            </w:tcMar>
            <w:hideMark/>
          </w:tcPr>
          <w:p w:rsidRPr="00C057CE" w:rsidR="00CA42D5" w:rsidP="00456A3C" w:rsidRDefault="00CA42D5" w14:paraId="651E0BD4" w14:textId="77777777">
            <w:pPr>
              <w:suppressAutoHyphens w:val="0"/>
              <w:spacing w:before="100" w:beforeAutospacing="1" w:after="100" w:afterAutospacing="1" w:line="240" w:lineRule="auto"/>
              <w:rPr>
                <w:rFonts w:cstheme="minorHAnsi"/>
                <w:b/>
                <w:bCs/>
                <w:szCs w:val="21"/>
              </w:rPr>
            </w:pPr>
            <w:r w:rsidRPr="00C057CE">
              <w:rPr>
                <w:rFonts w:cstheme="minorHAnsi"/>
                <w:szCs w:val="21"/>
              </w:rPr>
              <w:t>File path</w:t>
            </w:r>
          </w:p>
        </w:tc>
        <w:tc>
          <w:tcPr>
            <w:tcW w:w="2226" w:type="dxa"/>
            <w:tcBorders>
              <w:bottom w:val="nil"/>
              <w:right w:val="nil"/>
            </w:tcBorders>
            <w:shd w:val="clear" w:color="auto" w:fill="2CB8A5" w:themeFill="accent3"/>
            <w:tcMar>
              <w:top w:w="120" w:type="dxa"/>
              <w:left w:w="120" w:type="dxa"/>
              <w:bottom w:w="120" w:type="dxa"/>
              <w:right w:w="120" w:type="dxa"/>
            </w:tcMar>
            <w:hideMark/>
          </w:tcPr>
          <w:p w:rsidRPr="00C057CE" w:rsidR="00CA42D5" w:rsidP="00456A3C" w:rsidRDefault="00CA42D5" w14:paraId="4CB8A486" w14:textId="77777777">
            <w:pPr>
              <w:suppressAutoHyphens w:val="0"/>
              <w:spacing w:before="100" w:beforeAutospacing="1" w:after="100" w:afterAutospacing="1" w:line="240" w:lineRule="auto"/>
              <w:rPr>
                <w:rFonts w:cstheme="minorHAnsi"/>
                <w:b/>
                <w:bCs/>
                <w:szCs w:val="21"/>
              </w:rPr>
            </w:pPr>
            <w:r w:rsidRPr="00C057CE">
              <w:rPr>
                <w:rFonts w:cstheme="minorHAnsi"/>
                <w:szCs w:val="21"/>
              </w:rPr>
              <w:t>Remark</w:t>
            </w:r>
          </w:p>
        </w:tc>
        <w:tc>
          <w:tcPr>
            <w:tcW w:w="4920" w:type="dxa"/>
            <w:tcBorders>
              <w:bottom w:val="nil"/>
              <w:right w:val="nil"/>
            </w:tcBorders>
            <w:shd w:val="clear" w:color="auto" w:fill="2CB8A5" w:themeFill="accent3"/>
            <w:tcMar>
              <w:top w:w="120" w:type="dxa"/>
              <w:left w:w="120" w:type="dxa"/>
              <w:bottom w:w="120" w:type="dxa"/>
              <w:right w:w="120" w:type="dxa"/>
            </w:tcMar>
            <w:hideMark/>
          </w:tcPr>
          <w:p w:rsidRPr="00C057CE" w:rsidR="00CA42D5" w:rsidP="00456A3C" w:rsidRDefault="00CA42D5" w14:paraId="628C80B8" w14:textId="77777777">
            <w:pPr>
              <w:suppressAutoHyphens w:val="0"/>
              <w:spacing w:before="100" w:beforeAutospacing="1" w:after="100" w:afterAutospacing="1" w:line="240" w:lineRule="auto"/>
              <w:rPr>
                <w:rFonts w:cstheme="minorHAnsi"/>
                <w:b/>
                <w:bCs/>
                <w:szCs w:val="21"/>
              </w:rPr>
            </w:pPr>
            <w:r w:rsidRPr="00C057CE">
              <w:rPr>
                <w:rFonts w:cstheme="minorHAnsi"/>
                <w:szCs w:val="21"/>
              </w:rPr>
              <w:t>OS</w:t>
            </w:r>
          </w:p>
        </w:tc>
      </w:tr>
      <w:tr w:rsidRPr="00C057CE" w:rsidR="00CA42D5" w:rsidTr="00953746" w14:paraId="7B1A3060" w14:textId="77777777">
        <w:trPr>
          <w:trHeight w:val="815"/>
        </w:trPr>
        <w:tc>
          <w:tcPr>
            <w:tcW w:w="3298" w:type="dxa"/>
            <w:tcBorders>
              <w:bottom w:val="nil"/>
              <w:right w:val="nil"/>
            </w:tcBorders>
            <w:tcMar>
              <w:top w:w="120" w:type="dxa"/>
              <w:left w:w="120" w:type="dxa"/>
              <w:bottom w:w="120" w:type="dxa"/>
              <w:right w:w="120" w:type="dxa"/>
            </w:tcMar>
            <w:hideMark/>
          </w:tcPr>
          <w:p w:rsidRPr="00C057CE" w:rsidR="00CA42D5" w:rsidRDefault="00CA42D5" w14:paraId="16244AED"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/beidconnect_</w:t>
            </w:r>
            <w:proofErr w:type="gramStart"/>
            <w:r w:rsidRPr="00C057CE">
              <w:rPr>
                <w:rFonts w:asciiTheme="minorHAnsi" w:hAnsiTheme="minorHAnsi" w:cstheme="minorHAnsi"/>
                <w:spacing w:val="-1"/>
                <w:sz w:val="21"/>
                <w:szCs w:val="21"/>
                <w:lang w:val="en-GB"/>
              </w:rPr>
              <w:t>2.6&lt;lang&gt;.</w:t>
            </w:r>
            <w:proofErr w:type="spellStart"/>
            <w:r w:rsidRPr="00C057CE">
              <w:rPr>
                <w:rFonts w:asciiTheme="minorHAnsi" w:hAnsiTheme="minorHAnsi" w:cstheme="minorHAnsi"/>
                <w:spacing w:val="-1"/>
                <w:sz w:val="21"/>
                <w:szCs w:val="21"/>
                <w:lang w:val="en-GB"/>
              </w:rPr>
              <w:t>msi</w:t>
            </w:r>
            <w:proofErr w:type="spellEnd"/>
            <w:proofErr w:type="gramEnd"/>
          </w:p>
        </w:tc>
        <w:tc>
          <w:tcPr>
            <w:tcW w:w="2226" w:type="dxa"/>
            <w:tcBorders>
              <w:bottom w:val="nil"/>
              <w:right w:val="nil"/>
            </w:tcBorders>
            <w:tcMar>
              <w:top w:w="120" w:type="dxa"/>
              <w:left w:w="120" w:type="dxa"/>
              <w:bottom w:w="120" w:type="dxa"/>
              <w:right w:w="120" w:type="dxa"/>
            </w:tcMar>
            <w:hideMark/>
          </w:tcPr>
          <w:p w:rsidRPr="00C057CE" w:rsidR="00CA42D5" w:rsidRDefault="00CA42D5" w14:paraId="095B2B56"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Where &lt;lang&gt; is one of “_de”, “_</w:t>
            </w:r>
            <w:proofErr w:type="spellStart"/>
            <w:r w:rsidRPr="00C057CE">
              <w:rPr>
                <w:rFonts w:asciiTheme="minorHAnsi" w:hAnsiTheme="minorHAnsi" w:cstheme="minorHAnsi"/>
                <w:spacing w:val="-1"/>
                <w:sz w:val="21"/>
                <w:szCs w:val="21"/>
                <w:lang w:val="en-GB"/>
              </w:rPr>
              <w:t>nl</w:t>
            </w:r>
            <w:proofErr w:type="spellEnd"/>
            <w:r w:rsidRPr="00C057CE">
              <w:rPr>
                <w:rFonts w:asciiTheme="minorHAnsi" w:hAnsiTheme="minorHAnsi" w:cstheme="minorHAnsi"/>
                <w:spacing w:val="-1"/>
                <w:sz w:val="21"/>
                <w:szCs w:val="21"/>
                <w:lang w:val="en-GB"/>
              </w:rPr>
              <w:t>”, “_</w:t>
            </w:r>
            <w:proofErr w:type="spellStart"/>
            <w:r w:rsidRPr="00C057CE">
              <w:rPr>
                <w:rFonts w:asciiTheme="minorHAnsi" w:hAnsiTheme="minorHAnsi" w:cstheme="minorHAnsi"/>
                <w:spacing w:val="-1"/>
                <w:sz w:val="21"/>
                <w:szCs w:val="21"/>
                <w:lang w:val="en-GB"/>
              </w:rPr>
              <w:t>fr</w:t>
            </w:r>
            <w:proofErr w:type="spellEnd"/>
            <w:r w:rsidRPr="00C057CE">
              <w:rPr>
                <w:rFonts w:asciiTheme="minorHAnsi" w:hAnsiTheme="minorHAnsi" w:cstheme="minorHAnsi"/>
                <w:spacing w:val="-1"/>
                <w:sz w:val="21"/>
                <w:szCs w:val="21"/>
                <w:lang w:val="en-GB"/>
              </w:rPr>
              <w:t>” and ““</w:t>
            </w:r>
          </w:p>
        </w:tc>
        <w:tc>
          <w:tcPr>
            <w:tcW w:w="4920" w:type="dxa"/>
            <w:tcBorders>
              <w:bottom w:val="nil"/>
              <w:right w:val="nil"/>
            </w:tcBorders>
            <w:tcMar>
              <w:top w:w="120" w:type="dxa"/>
              <w:left w:w="120" w:type="dxa"/>
              <w:bottom w:w="120" w:type="dxa"/>
              <w:right w:w="120" w:type="dxa"/>
            </w:tcMar>
            <w:hideMark/>
          </w:tcPr>
          <w:p w:rsidRPr="00C057CE" w:rsidR="00CA42D5" w:rsidRDefault="00CA42D5" w14:paraId="099A2F6D"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Windows</w:t>
            </w:r>
          </w:p>
        </w:tc>
      </w:tr>
      <w:tr w:rsidRPr="00C057CE" w:rsidR="00CA42D5" w:rsidTr="00953746" w14:paraId="685B4619" w14:textId="77777777">
        <w:trPr>
          <w:trHeight w:val="826"/>
        </w:trPr>
        <w:tc>
          <w:tcPr>
            <w:tcW w:w="3298" w:type="dxa"/>
            <w:tcBorders>
              <w:bottom w:val="nil"/>
              <w:right w:val="nil"/>
            </w:tcBorders>
            <w:tcMar>
              <w:top w:w="120" w:type="dxa"/>
              <w:left w:w="120" w:type="dxa"/>
              <w:bottom w:w="120" w:type="dxa"/>
              <w:right w:w="120" w:type="dxa"/>
            </w:tcMar>
            <w:hideMark/>
          </w:tcPr>
          <w:p w:rsidRPr="00C057CE" w:rsidR="00CA42D5" w:rsidRDefault="00CA42D5" w14:paraId="36BED387"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/beidconnect_x64_2.6.msi</w:t>
            </w:r>
          </w:p>
        </w:tc>
        <w:tc>
          <w:tcPr>
            <w:tcW w:w="2226" w:type="dxa"/>
            <w:tcBorders>
              <w:bottom w:val="nil"/>
              <w:right w:val="nil"/>
            </w:tcBorders>
            <w:tcMar>
              <w:top w:w="120" w:type="dxa"/>
              <w:left w:w="120" w:type="dxa"/>
              <w:bottom w:w="120" w:type="dxa"/>
              <w:right w:w="120" w:type="dxa"/>
            </w:tcMar>
            <w:hideMark/>
          </w:tcPr>
          <w:p w:rsidRPr="00C057CE" w:rsidR="00CA42D5" w:rsidRDefault="00CA42D5" w14:paraId="51C5B73C"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Where &lt;lang&gt; is one of “_de”, “_</w:t>
            </w:r>
            <w:proofErr w:type="spellStart"/>
            <w:r w:rsidRPr="00C057CE">
              <w:rPr>
                <w:rFonts w:asciiTheme="minorHAnsi" w:hAnsiTheme="minorHAnsi" w:cstheme="minorHAnsi"/>
                <w:spacing w:val="-1"/>
                <w:sz w:val="21"/>
                <w:szCs w:val="21"/>
                <w:lang w:val="en-GB"/>
              </w:rPr>
              <w:t>nl</w:t>
            </w:r>
            <w:proofErr w:type="spellEnd"/>
            <w:r w:rsidRPr="00C057CE">
              <w:rPr>
                <w:rFonts w:asciiTheme="minorHAnsi" w:hAnsiTheme="minorHAnsi" w:cstheme="minorHAnsi"/>
                <w:spacing w:val="-1"/>
                <w:sz w:val="21"/>
                <w:szCs w:val="21"/>
                <w:lang w:val="en-GB"/>
              </w:rPr>
              <w:t>”, “_</w:t>
            </w:r>
            <w:proofErr w:type="spellStart"/>
            <w:r w:rsidRPr="00C057CE">
              <w:rPr>
                <w:rFonts w:asciiTheme="minorHAnsi" w:hAnsiTheme="minorHAnsi" w:cstheme="minorHAnsi"/>
                <w:spacing w:val="-1"/>
                <w:sz w:val="21"/>
                <w:szCs w:val="21"/>
                <w:lang w:val="en-GB"/>
              </w:rPr>
              <w:t>fr</w:t>
            </w:r>
            <w:proofErr w:type="spellEnd"/>
            <w:r w:rsidRPr="00C057CE">
              <w:rPr>
                <w:rFonts w:asciiTheme="minorHAnsi" w:hAnsiTheme="minorHAnsi" w:cstheme="minorHAnsi"/>
                <w:spacing w:val="-1"/>
                <w:sz w:val="21"/>
                <w:szCs w:val="21"/>
                <w:lang w:val="en-GB"/>
              </w:rPr>
              <w:t>” and ““</w:t>
            </w:r>
          </w:p>
        </w:tc>
        <w:tc>
          <w:tcPr>
            <w:tcW w:w="4920" w:type="dxa"/>
            <w:tcBorders>
              <w:bottom w:val="nil"/>
              <w:right w:val="nil"/>
            </w:tcBorders>
            <w:tcMar>
              <w:top w:w="120" w:type="dxa"/>
              <w:left w:w="120" w:type="dxa"/>
              <w:bottom w:w="120" w:type="dxa"/>
              <w:right w:w="120" w:type="dxa"/>
            </w:tcMar>
            <w:hideMark/>
          </w:tcPr>
          <w:p w:rsidRPr="00C057CE" w:rsidR="00CA42D5" w:rsidRDefault="00CA42D5" w14:paraId="291366CB"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Windows</w:t>
            </w:r>
          </w:p>
        </w:tc>
      </w:tr>
      <w:tr w:rsidRPr="00C057CE" w:rsidR="00CA42D5" w:rsidTr="00953746" w14:paraId="362D77BE" w14:textId="77777777">
        <w:trPr>
          <w:trHeight w:val="264"/>
        </w:trPr>
        <w:tc>
          <w:tcPr>
            <w:tcW w:w="3298" w:type="dxa"/>
            <w:tcBorders>
              <w:bottom w:val="nil"/>
              <w:right w:val="nil"/>
            </w:tcBorders>
            <w:tcMar>
              <w:top w:w="120" w:type="dxa"/>
              <w:left w:w="120" w:type="dxa"/>
              <w:bottom w:w="120" w:type="dxa"/>
              <w:right w:w="120" w:type="dxa"/>
            </w:tcMar>
            <w:hideMark/>
          </w:tcPr>
          <w:p w:rsidRPr="00C057CE" w:rsidR="00CA42D5" w:rsidRDefault="00CA42D5" w14:paraId="109D0A72"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/beidconnect_2.6.dmg</w:t>
            </w:r>
          </w:p>
        </w:tc>
        <w:tc>
          <w:tcPr>
            <w:tcW w:w="2226" w:type="dxa"/>
            <w:tcBorders>
              <w:bottom w:val="nil"/>
              <w:right w:val="nil"/>
            </w:tcBorders>
            <w:tcMar>
              <w:top w:w="120" w:type="dxa"/>
              <w:left w:w="120" w:type="dxa"/>
              <w:bottom w:w="120" w:type="dxa"/>
              <w:right w:w="120" w:type="dxa"/>
            </w:tcMar>
            <w:hideMark/>
          </w:tcPr>
          <w:p w:rsidRPr="00C057CE" w:rsidR="00CA42D5" w:rsidRDefault="00CA42D5" w14:paraId="73A67753"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 </w:t>
            </w:r>
          </w:p>
        </w:tc>
        <w:tc>
          <w:tcPr>
            <w:tcW w:w="4920" w:type="dxa"/>
            <w:tcBorders>
              <w:bottom w:val="nil"/>
              <w:right w:val="nil"/>
            </w:tcBorders>
            <w:tcMar>
              <w:top w:w="120" w:type="dxa"/>
              <w:left w:w="120" w:type="dxa"/>
              <w:bottom w:w="120" w:type="dxa"/>
              <w:right w:w="120" w:type="dxa"/>
            </w:tcMar>
            <w:hideMark/>
          </w:tcPr>
          <w:p w:rsidRPr="00C057CE" w:rsidR="00CA42D5" w:rsidRDefault="00CA42D5" w14:paraId="543CA908" w14:textId="78A3E2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MacOS</w:t>
            </w:r>
          </w:p>
        </w:tc>
      </w:tr>
      <w:tr w:rsidRPr="00C057CE" w:rsidR="00CA42D5" w:rsidTr="00953746" w14:paraId="35D55227" w14:textId="77777777">
        <w:trPr>
          <w:trHeight w:val="275"/>
        </w:trPr>
        <w:tc>
          <w:tcPr>
            <w:tcW w:w="3298" w:type="dxa"/>
            <w:tcBorders>
              <w:bottom w:val="nil"/>
              <w:right w:val="nil"/>
            </w:tcBorders>
            <w:tcMar>
              <w:top w:w="120" w:type="dxa"/>
              <w:left w:w="120" w:type="dxa"/>
              <w:bottom w:w="120" w:type="dxa"/>
              <w:right w:w="120" w:type="dxa"/>
            </w:tcMar>
            <w:hideMark/>
          </w:tcPr>
          <w:p w:rsidRPr="00C057CE" w:rsidR="00CA42D5" w:rsidRDefault="00CA42D5" w14:paraId="095773B7"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w:t>
            </w:r>
            <w:proofErr w:type="spellStart"/>
            <w:r w:rsidRPr="00C057CE">
              <w:rPr>
                <w:rFonts w:asciiTheme="minorHAnsi" w:hAnsiTheme="minorHAnsi" w:cstheme="minorHAnsi"/>
                <w:spacing w:val="-1"/>
                <w:sz w:val="21"/>
                <w:szCs w:val="21"/>
                <w:lang w:val="en-GB"/>
              </w:rPr>
              <w:t>beidconnect</w:t>
            </w:r>
            <w:proofErr w:type="spellEnd"/>
            <w:r w:rsidRPr="00C057CE">
              <w:rPr>
                <w:rFonts w:asciiTheme="minorHAnsi" w:hAnsiTheme="minorHAnsi" w:cstheme="minorHAnsi"/>
                <w:spacing w:val="-1"/>
                <w:sz w:val="21"/>
                <w:szCs w:val="21"/>
                <w:lang w:val="en-GB"/>
              </w:rPr>
              <w:t>-archive-</w:t>
            </w:r>
            <w:proofErr w:type="spellStart"/>
            <w:r w:rsidRPr="00C057CE">
              <w:rPr>
                <w:rFonts w:asciiTheme="minorHAnsi" w:hAnsiTheme="minorHAnsi" w:cstheme="minorHAnsi"/>
                <w:spacing w:val="-1"/>
                <w:sz w:val="21"/>
                <w:szCs w:val="21"/>
                <w:lang w:val="en-GB"/>
              </w:rPr>
              <w:t>fedora.rpm</w:t>
            </w:r>
            <w:proofErr w:type="spellEnd"/>
          </w:p>
        </w:tc>
        <w:tc>
          <w:tcPr>
            <w:tcW w:w="2226" w:type="dxa"/>
            <w:tcBorders>
              <w:bottom w:val="nil"/>
              <w:right w:val="nil"/>
            </w:tcBorders>
            <w:tcMar>
              <w:top w:w="120" w:type="dxa"/>
              <w:left w:w="120" w:type="dxa"/>
              <w:bottom w:w="120" w:type="dxa"/>
              <w:right w:w="120" w:type="dxa"/>
            </w:tcMar>
            <w:hideMark/>
          </w:tcPr>
          <w:p w:rsidRPr="00C057CE" w:rsidR="00CA42D5" w:rsidRDefault="00CA42D5" w14:paraId="7AFEF617"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 </w:t>
            </w:r>
          </w:p>
        </w:tc>
        <w:tc>
          <w:tcPr>
            <w:tcW w:w="4920" w:type="dxa"/>
            <w:tcBorders>
              <w:bottom w:val="nil"/>
              <w:right w:val="nil"/>
            </w:tcBorders>
            <w:tcMar>
              <w:top w:w="120" w:type="dxa"/>
              <w:left w:w="120" w:type="dxa"/>
              <w:bottom w:w="120" w:type="dxa"/>
              <w:right w:w="120" w:type="dxa"/>
            </w:tcMar>
            <w:hideMark/>
          </w:tcPr>
          <w:p w:rsidRPr="00C057CE" w:rsidR="00CA42D5" w:rsidRDefault="00CA42D5" w14:paraId="2233BC8E"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Fedora</w:t>
            </w:r>
          </w:p>
        </w:tc>
      </w:tr>
      <w:tr w:rsidRPr="00C057CE" w:rsidR="00CA42D5" w:rsidTr="00953746" w14:paraId="22074560" w14:textId="77777777">
        <w:trPr>
          <w:trHeight w:val="275"/>
        </w:trPr>
        <w:tc>
          <w:tcPr>
            <w:tcW w:w="3298" w:type="dxa"/>
            <w:tcBorders>
              <w:bottom w:val="nil"/>
              <w:right w:val="nil"/>
            </w:tcBorders>
            <w:tcMar>
              <w:top w:w="120" w:type="dxa"/>
              <w:left w:w="120" w:type="dxa"/>
              <w:bottom w:w="120" w:type="dxa"/>
              <w:right w:w="120" w:type="dxa"/>
            </w:tcMar>
            <w:hideMark/>
          </w:tcPr>
          <w:p w:rsidRPr="00C057CE" w:rsidR="00CA42D5" w:rsidRDefault="00CA42D5" w14:paraId="53BD6F58"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w:t>
            </w:r>
            <w:proofErr w:type="spellStart"/>
            <w:r w:rsidRPr="00C057CE">
              <w:rPr>
                <w:rFonts w:asciiTheme="minorHAnsi" w:hAnsiTheme="minorHAnsi" w:cstheme="minorHAnsi"/>
                <w:spacing w:val="-1"/>
                <w:sz w:val="21"/>
                <w:szCs w:val="21"/>
                <w:lang w:val="en-GB"/>
              </w:rPr>
              <w:t>beidconnect</w:t>
            </w:r>
            <w:proofErr w:type="spellEnd"/>
            <w:r w:rsidRPr="00C057CE">
              <w:rPr>
                <w:rFonts w:asciiTheme="minorHAnsi" w:hAnsiTheme="minorHAnsi" w:cstheme="minorHAnsi"/>
                <w:spacing w:val="-1"/>
                <w:sz w:val="21"/>
                <w:szCs w:val="21"/>
                <w:lang w:val="en-GB"/>
              </w:rPr>
              <w:t>-archive-</w:t>
            </w:r>
            <w:proofErr w:type="spellStart"/>
            <w:r w:rsidRPr="00C057CE">
              <w:rPr>
                <w:rFonts w:asciiTheme="minorHAnsi" w:hAnsiTheme="minorHAnsi" w:cstheme="minorHAnsi"/>
                <w:spacing w:val="-1"/>
                <w:sz w:val="21"/>
                <w:szCs w:val="21"/>
                <w:lang w:val="en-GB"/>
              </w:rPr>
              <w:t>el.rpm</w:t>
            </w:r>
            <w:proofErr w:type="spellEnd"/>
          </w:p>
        </w:tc>
        <w:tc>
          <w:tcPr>
            <w:tcW w:w="2226" w:type="dxa"/>
            <w:tcBorders>
              <w:bottom w:val="nil"/>
              <w:right w:val="nil"/>
            </w:tcBorders>
            <w:tcMar>
              <w:top w:w="120" w:type="dxa"/>
              <w:left w:w="120" w:type="dxa"/>
              <w:bottom w:w="120" w:type="dxa"/>
              <w:right w:w="120" w:type="dxa"/>
            </w:tcMar>
            <w:hideMark/>
          </w:tcPr>
          <w:p w:rsidRPr="00C057CE" w:rsidR="00CA42D5" w:rsidRDefault="00CA42D5" w14:paraId="25656042"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 </w:t>
            </w:r>
          </w:p>
        </w:tc>
        <w:tc>
          <w:tcPr>
            <w:tcW w:w="4920" w:type="dxa"/>
            <w:tcBorders>
              <w:bottom w:val="nil"/>
              <w:right w:val="nil"/>
            </w:tcBorders>
            <w:tcMar>
              <w:top w:w="120" w:type="dxa"/>
              <w:left w:w="120" w:type="dxa"/>
              <w:bottom w:w="120" w:type="dxa"/>
              <w:right w:w="120" w:type="dxa"/>
            </w:tcMar>
            <w:hideMark/>
          </w:tcPr>
          <w:p w:rsidRPr="00C057CE" w:rsidR="00CA42D5" w:rsidRDefault="00CA42D5" w14:paraId="3D2A7CEC"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CentOS</w:t>
            </w:r>
          </w:p>
        </w:tc>
      </w:tr>
      <w:tr w:rsidRPr="00C057CE" w:rsidR="00CA42D5" w:rsidTr="00953746" w14:paraId="7766CF90" w14:textId="77777777">
        <w:trPr>
          <w:trHeight w:val="264"/>
        </w:trPr>
        <w:tc>
          <w:tcPr>
            <w:tcW w:w="3298" w:type="dxa"/>
            <w:tcBorders>
              <w:bottom w:val="nil"/>
              <w:right w:val="nil"/>
            </w:tcBorders>
            <w:tcMar>
              <w:top w:w="120" w:type="dxa"/>
              <w:left w:w="120" w:type="dxa"/>
              <w:bottom w:w="120" w:type="dxa"/>
              <w:right w:w="120" w:type="dxa"/>
            </w:tcMar>
            <w:hideMark/>
          </w:tcPr>
          <w:p w:rsidRPr="00C057CE" w:rsidR="00CA42D5" w:rsidRDefault="00CA42D5" w14:paraId="0BFD2CF9"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w:t>
            </w:r>
            <w:proofErr w:type="spellStart"/>
            <w:r w:rsidRPr="00C057CE">
              <w:rPr>
                <w:rFonts w:asciiTheme="minorHAnsi" w:hAnsiTheme="minorHAnsi" w:cstheme="minorHAnsi"/>
                <w:spacing w:val="-1"/>
                <w:sz w:val="21"/>
                <w:szCs w:val="21"/>
                <w:lang w:val="en-GB"/>
              </w:rPr>
              <w:t>beidconnect-archive.deb</w:t>
            </w:r>
            <w:proofErr w:type="spellEnd"/>
          </w:p>
        </w:tc>
        <w:tc>
          <w:tcPr>
            <w:tcW w:w="2226" w:type="dxa"/>
            <w:tcBorders>
              <w:bottom w:val="nil"/>
              <w:right w:val="nil"/>
            </w:tcBorders>
            <w:tcMar>
              <w:top w:w="120" w:type="dxa"/>
              <w:left w:w="120" w:type="dxa"/>
              <w:bottom w:w="120" w:type="dxa"/>
              <w:right w:w="120" w:type="dxa"/>
            </w:tcMar>
            <w:hideMark/>
          </w:tcPr>
          <w:p w:rsidRPr="00C057CE" w:rsidR="00CA42D5" w:rsidRDefault="00CA42D5" w14:paraId="0AB30FAC"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 </w:t>
            </w:r>
          </w:p>
        </w:tc>
        <w:tc>
          <w:tcPr>
            <w:tcW w:w="4920" w:type="dxa"/>
            <w:tcBorders>
              <w:bottom w:val="nil"/>
              <w:right w:val="nil"/>
            </w:tcBorders>
            <w:tcMar>
              <w:top w:w="120" w:type="dxa"/>
              <w:left w:w="120" w:type="dxa"/>
              <w:bottom w:w="120" w:type="dxa"/>
              <w:right w:w="120" w:type="dxa"/>
            </w:tcMar>
            <w:hideMark/>
          </w:tcPr>
          <w:p w:rsidRPr="00C057CE" w:rsidR="00CA42D5" w:rsidRDefault="00CA42D5" w14:paraId="126CEA57"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Debian</w:t>
            </w:r>
          </w:p>
        </w:tc>
      </w:tr>
      <w:tr w:rsidRPr="00C057CE" w:rsidR="00CA42D5" w:rsidTr="00953746" w14:paraId="65FDAACD" w14:textId="77777777">
        <w:trPr>
          <w:trHeight w:val="275"/>
        </w:trPr>
        <w:tc>
          <w:tcPr>
            <w:tcW w:w="3298" w:type="dxa"/>
            <w:tcBorders>
              <w:bottom w:val="nil"/>
              <w:right w:val="nil"/>
            </w:tcBorders>
            <w:tcMar>
              <w:top w:w="120" w:type="dxa"/>
              <w:left w:w="120" w:type="dxa"/>
              <w:bottom w:w="120" w:type="dxa"/>
              <w:right w:w="120" w:type="dxa"/>
            </w:tcMar>
            <w:hideMark/>
          </w:tcPr>
          <w:p w:rsidRPr="00C057CE" w:rsidR="00CA42D5" w:rsidRDefault="00CA42D5" w14:paraId="3E35BDD9"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lastRenderedPageBreak/>
              <w:t>/BeIDConnect_Extension_2.6.dmg</w:t>
            </w:r>
          </w:p>
        </w:tc>
        <w:tc>
          <w:tcPr>
            <w:tcW w:w="2226" w:type="dxa"/>
            <w:tcBorders>
              <w:bottom w:val="nil"/>
              <w:right w:val="nil"/>
            </w:tcBorders>
            <w:tcMar>
              <w:top w:w="120" w:type="dxa"/>
              <w:left w:w="120" w:type="dxa"/>
              <w:bottom w:w="120" w:type="dxa"/>
              <w:right w:w="120" w:type="dxa"/>
            </w:tcMar>
            <w:hideMark/>
          </w:tcPr>
          <w:p w:rsidRPr="00C057CE" w:rsidR="00CA42D5" w:rsidRDefault="00CA42D5" w14:paraId="2EC11576"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Safari Extension</w:t>
            </w:r>
          </w:p>
        </w:tc>
        <w:tc>
          <w:tcPr>
            <w:tcW w:w="4920" w:type="dxa"/>
            <w:tcBorders>
              <w:bottom w:val="nil"/>
              <w:right w:val="nil"/>
            </w:tcBorders>
            <w:tcMar>
              <w:top w:w="120" w:type="dxa"/>
              <w:left w:w="120" w:type="dxa"/>
              <w:bottom w:w="120" w:type="dxa"/>
              <w:right w:w="120" w:type="dxa"/>
            </w:tcMar>
            <w:hideMark/>
          </w:tcPr>
          <w:p w:rsidRPr="00C057CE" w:rsidR="00CA42D5" w:rsidRDefault="00CA42D5" w14:paraId="40610B5C"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Mac OS</w:t>
            </w:r>
          </w:p>
        </w:tc>
      </w:tr>
      <w:tr w:rsidRPr="00C057CE" w:rsidR="00CA42D5" w:rsidTr="00953746" w14:paraId="162EA477" w14:textId="77777777">
        <w:trPr>
          <w:trHeight w:val="264"/>
        </w:trPr>
        <w:tc>
          <w:tcPr>
            <w:tcW w:w="3298" w:type="dxa"/>
            <w:tcBorders>
              <w:bottom w:val="nil"/>
              <w:right w:val="nil"/>
            </w:tcBorders>
            <w:tcMar>
              <w:top w:w="120" w:type="dxa"/>
              <w:left w:w="120" w:type="dxa"/>
              <w:bottom w:w="120" w:type="dxa"/>
              <w:right w:w="120" w:type="dxa"/>
            </w:tcMar>
            <w:hideMark/>
          </w:tcPr>
          <w:p w:rsidRPr="00C057CE" w:rsidR="00CA42D5" w:rsidRDefault="00CA42D5" w14:paraId="4F8E6745"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/beidconnect-fx-0.0.11.xpi</w:t>
            </w:r>
          </w:p>
        </w:tc>
        <w:tc>
          <w:tcPr>
            <w:tcW w:w="2226" w:type="dxa"/>
            <w:tcBorders>
              <w:bottom w:val="nil"/>
              <w:right w:val="nil"/>
            </w:tcBorders>
            <w:tcMar>
              <w:top w:w="120" w:type="dxa"/>
              <w:left w:w="120" w:type="dxa"/>
              <w:bottom w:w="120" w:type="dxa"/>
              <w:right w:w="120" w:type="dxa"/>
            </w:tcMar>
            <w:hideMark/>
          </w:tcPr>
          <w:p w:rsidRPr="00C057CE" w:rsidR="00CA42D5" w:rsidRDefault="00CA42D5" w14:paraId="251C9204"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Firefox Extension</w:t>
            </w:r>
          </w:p>
        </w:tc>
        <w:tc>
          <w:tcPr>
            <w:tcW w:w="4920" w:type="dxa"/>
            <w:tcBorders>
              <w:bottom w:val="nil"/>
              <w:right w:val="nil"/>
            </w:tcBorders>
            <w:tcMar>
              <w:top w:w="120" w:type="dxa"/>
              <w:left w:w="120" w:type="dxa"/>
              <w:bottom w:w="120" w:type="dxa"/>
              <w:right w:w="120" w:type="dxa"/>
            </w:tcMar>
            <w:hideMark/>
          </w:tcPr>
          <w:p w:rsidRPr="00C057CE" w:rsidR="00CA42D5" w:rsidRDefault="00CA42D5" w14:paraId="541A7606" w14:textId="77777777">
            <w:pPr>
              <w:pStyle w:val="NormalWeb"/>
              <w:spacing w:before="0" w:beforeAutospacing="0" w:after="0" w:afterAutospacing="0"/>
              <w:rPr>
                <w:rFonts w:asciiTheme="minorHAnsi" w:hAnsiTheme="minorHAnsi" w:cstheme="minorHAnsi"/>
                <w:spacing w:val="-1"/>
                <w:sz w:val="21"/>
                <w:szCs w:val="21"/>
                <w:lang w:val="en-GB"/>
              </w:rPr>
            </w:pPr>
            <w:r w:rsidRPr="00C057CE">
              <w:rPr>
                <w:rFonts w:asciiTheme="minorHAnsi" w:hAnsiTheme="minorHAnsi" w:cstheme="minorHAnsi"/>
                <w:spacing w:val="-1"/>
                <w:sz w:val="21"/>
                <w:szCs w:val="21"/>
                <w:lang w:val="en-GB"/>
              </w:rPr>
              <w:t>Multi OS</w:t>
            </w:r>
          </w:p>
        </w:tc>
      </w:tr>
    </w:tbl>
    <w:p w:rsidRPr="00C057CE" w:rsidR="00CA42D5" w:rsidP="00CA42D5" w:rsidRDefault="00CA42D5" w14:paraId="726E8CC4" w14:textId="77777777"/>
    <w:p w:rsidR="00874BDD" w:rsidP="00CD6CF8" w:rsidRDefault="008D3026" w14:paraId="5A6EDC03" w14:textId="554F97E3">
      <w:pPr>
        <w:pStyle w:val="Heading2"/>
      </w:pPr>
      <w:bookmarkStart w:name="_Toc128484110" w:id="9"/>
      <w:r>
        <w:t>The Sign-validation server</w:t>
      </w:r>
      <w:bookmarkEnd w:id="9"/>
      <w:r>
        <w:t xml:space="preserve"> </w:t>
      </w:r>
    </w:p>
    <w:p w:rsidR="008D3026" w:rsidP="008D3026" w:rsidRDefault="00851AE2" w14:paraId="6982B076" w14:textId="5BDD67F4">
      <w:r>
        <w:t xml:space="preserve">The BOSA sign-validation server </w:t>
      </w:r>
      <w:r w:rsidR="00B57F0B">
        <w:t xml:space="preserve">includes the </w:t>
      </w:r>
      <w:r w:rsidR="00DB6B41">
        <w:t>Pre-processor, the DSS Library</w:t>
      </w:r>
      <w:r w:rsidR="00105687">
        <w:t xml:space="preserve"> and Rest Service API</w:t>
      </w:r>
      <w:r w:rsidR="00C263D7">
        <w:t xml:space="preserve">. </w:t>
      </w:r>
    </w:p>
    <w:p w:rsidR="00C263D7" w:rsidP="00151C94" w:rsidRDefault="00ED53B9" w14:paraId="57E9EA75" w14:textId="6CD9D86C">
      <w:pPr>
        <w:pStyle w:val="Heading4"/>
        <w:suppressAutoHyphens w:val="0"/>
      </w:pPr>
      <w:r>
        <w:t>P</w:t>
      </w:r>
      <w:r w:rsidR="00C263D7">
        <w:t>re-processor</w:t>
      </w:r>
    </w:p>
    <w:p w:rsidR="00AD4059" w:rsidP="00AD4059" w:rsidRDefault="00AD4059" w14:paraId="1043608E" w14:textId="0E54835A">
      <w:r>
        <w:t>It is based on the DSS WebApp</w:t>
      </w:r>
      <w:r w:rsidR="000A51E5">
        <w:rPr>
          <w:rStyle w:val="FootnoteReference"/>
        </w:rPr>
        <w:footnoteReference w:id="3"/>
      </w:r>
      <w:r>
        <w:t>, but completely redesigned to be:</w:t>
      </w:r>
    </w:p>
    <w:p w:rsidR="00AD4059" w:rsidP="00AD4059" w:rsidRDefault="00AD4059" w14:paraId="2444A86D" w14:textId="2EE09C57">
      <w:pPr>
        <w:pStyle w:val="ListParagraph"/>
        <w:numPr>
          <w:ilvl w:val="0"/>
          <w:numId w:val="30"/>
        </w:numPr>
      </w:pPr>
      <w:r>
        <w:t>In line with the needed functionalities required for operational behaviour</w:t>
      </w:r>
    </w:p>
    <w:p w:rsidR="00AD4059" w:rsidP="00AD4059" w:rsidRDefault="00AD4059" w14:paraId="49544FDF" w14:textId="147F5C1E">
      <w:pPr>
        <w:pStyle w:val="ListParagraph"/>
        <w:numPr>
          <w:ilvl w:val="0"/>
          <w:numId w:val="30"/>
        </w:numPr>
      </w:pPr>
      <w:r>
        <w:t xml:space="preserve">Multi-use (not only for </w:t>
      </w:r>
      <w:proofErr w:type="spellStart"/>
      <w:r>
        <w:t>eID</w:t>
      </w:r>
      <w:proofErr w:type="spellEnd"/>
      <w:r>
        <w:t>)</w:t>
      </w:r>
    </w:p>
    <w:p w:rsidR="00AD4059" w:rsidP="00AD4059" w:rsidRDefault="00AD4059" w14:paraId="1BAA7718" w14:textId="141E874F">
      <w:pPr>
        <w:pStyle w:val="ListParagraph"/>
        <w:numPr>
          <w:ilvl w:val="0"/>
          <w:numId w:val="30"/>
        </w:numPr>
      </w:pPr>
      <w:r>
        <w:t>Multi-client (ways to customise the WebApp towards client needs)</w:t>
      </w:r>
    </w:p>
    <w:p w:rsidR="00AD4059" w:rsidP="00AD4059" w:rsidRDefault="00AD4059" w14:paraId="38F44413" w14:textId="1965105A">
      <w:pPr>
        <w:pStyle w:val="ListParagraph"/>
        <w:numPr>
          <w:ilvl w:val="0"/>
          <w:numId w:val="30"/>
        </w:numPr>
      </w:pPr>
      <w:r>
        <w:t>User-friendly</w:t>
      </w:r>
    </w:p>
    <w:p w:rsidR="000A51E5" w:rsidP="00151C94" w:rsidRDefault="003734CC" w14:paraId="55310D0F" w14:textId="404F1027">
      <w:pPr>
        <w:pStyle w:val="Heading4"/>
        <w:suppressAutoHyphens w:val="0"/>
      </w:pPr>
      <w:r>
        <w:t xml:space="preserve">DSS </w:t>
      </w:r>
      <w:r w:rsidR="000007AB">
        <w:t>library</w:t>
      </w:r>
    </w:p>
    <w:p w:rsidR="00A200BF" w:rsidP="000A51E5" w:rsidRDefault="00582DC8" w14:paraId="2B79E280" w14:textId="22B0D02B">
      <w:r>
        <w:t xml:space="preserve">It is an </w:t>
      </w:r>
      <w:r w:rsidRPr="00582DC8">
        <w:t>open-source software library</w:t>
      </w:r>
      <w:r w:rsidR="00AF32DD">
        <w:t xml:space="preserve"> </w:t>
      </w:r>
      <w:r w:rsidR="00E96994">
        <w:t>that contains the DSS</w:t>
      </w:r>
      <w:r w:rsidR="00A200BF">
        <w:t xml:space="preserve"> classes as-is. </w:t>
      </w:r>
    </w:p>
    <w:p w:rsidR="00A200BF" w:rsidP="00151C94" w:rsidRDefault="00ED53B9" w14:paraId="742EC115" w14:textId="5EEE9072">
      <w:pPr>
        <w:pStyle w:val="Heading4"/>
        <w:suppressAutoHyphens w:val="0"/>
      </w:pPr>
      <w:r>
        <w:t>Rest Service API</w:t>
      </w:r>
    </w:p>
    <w:p w:rsidR="00ED53B9" w:rsidP="000A51E5" w:rsidRDefault="0088179D" w14:paraId="01285A28" w14:textId="0D6A93A2">
      <w:r w:rsidRPr="0088179D">
        <w:t>Below the functionality of each endpoint is described</w:t>
      </w:r>
      <w:r>
        <w:t xml:space="preserve">: </w:t>
      </w:r>
    </w:p>
    <w:p w:rsidRPr="00BF7DC0" w:rsidR="00845454" w:rsidP="00BF7DC0" w:rsidRDefault="00845454" w14:paraId="34848E8E" w14:textId="6F0A5BA9">
      <w:pPr>
        <w:pStyle w:val="ListParagraph"/>
        <w:numPr>
          <w:ilvl w:val="0"/>
          <w:numId w:val="30"/>
        </w:numPr>
        <w:rPr>
          <w:lang w:val="en-US"/>
        </w:rPr>
      </w:pPr>
      <w:r w:rsidRPr="00BF7DC0">
        <w:rPr>
          <w:lang w:val="en-US"/>
        </w:rPr>
        <w:t>Validation Service API</w:t>
      </w:r>
    </w:p>
    <w:tbl>
      <w:tblPr>
        <w:tblW w:w="10558" w:type="dxa"/>
        <w:tblCellMar>
          <w:top w:w="15" w:type="dxa"/>
          <w:left w:w="15" w:type="dxa"/>
          <w:bottom w:w="15" w:type="dxa"/>
          <w:right w:w="15" w:type="dxa"/>
        </w:tblCellMar>
        <w:tblLook w:val="04A0" w:firstRow="1" w:lastRow="0" w:firstColumn="1" w:lastColumn="0" w:noHBand="0" w:noVBand="1"/>
      </w:tblPr>
      <w:tblGrid>
        <w:gridCol w:w="4484"/>
        <w:gridCol w:w="6074"/>
      </w:tblGrid>
      <w:tr w:rsidRPr="00845454" w:rsidR="00845454" w:rsidTr="00151C94" w14:paraId="661836BA" w14:textId="77777777">
        <w:trPr>
          <w:trHeight w:val="702"/>
        </w:trPr>
        <w:tc>
          <w:tcPr>
            <w:tcW w:w="0" w:type="auto"/>
            <w:tcBorders>
              <w:bottom w:val="nil"/>
              <w:right w:val="nil"/>
            </w:tcBorders>
            <w:shd w:val="clear" w:color="auto" w:fill="2CB8A5" w:themeFill="accent3"/>
            <w:tcMar>
              <w:top w:w="0" w:type="dxa"/>
              <w:left w:w="0" w:type="dxa"/>
              <w:bottom w:w="0" w:type="dxa"/>
              <w:right w:w="0" w:type="dxa"/>
            </w:tcMar>
            <w:hideMark/>
          </w:tcPr>
          <w:p w:rsidRPr="00845454" w:rsidR="00845454" w:rsidP="00845454" w:rsidRDefault="00845454" w14:paraId="5C5DA6CA" w14:textId="77777777">
            <w:pPr>
              <w:suppressAutoHyphens w:val="0"/>
              <w:spacing w:before="100" w:beforeAutospacing="1" w:after="100" w:afterAutospacing="1" w:line="240" w:lineRule="auto"/>
              <w:rPr>
                <w:rFonts w:cstheme="minorHAnsi"/>
                <w:b/>
                <w:bCs/>
                <w:szCs w:val="21"/>
              </w:rPr>
            </w:pPr>
            <w:r w:rsidRPr="00845454">
              <w:rPr>
                <w:rFonts w:cstheme="minorHAnsi"/>
                <w:b/>
                <w:bCs/>
                <w:szCs w:val="21"/>
              </w:rPr>
              <w:t>API call</w:t>
            </w:r>
          </w:p>
        </w:tc>
        <w:tc>
          <w:tcPr>
            <w:tcW w:w="0" w:type="auto"/>
            <w:tcBorders>
              <w:bottom w:val="nil"/>
              <w:right w:val="nil"/>
            </w:tcBorders>
            <w:shd w:val="clear" w:color="auto" w:fill="2CB8A5" w:themeFill="accent3"/>
            <w:tcMar>
              <w:top w:w="0" w:type="dxa"/>
              <w:left w:w="0" w:type="dxa"/>
              <w:bottom w:w="0" w:type="dxa"/>
              <w:right w:w="0" w:type="dxa"/>
            </w:tcMar>
            <w:hideMark/>
          </w:tcPr>
          <w:p w:rsidRPr="00845454" w:rsidR="00845454" w:rsidP="00845454" w:rsidRDefault="00845454" w14:paraId="0FD47EFC" w14:textId="77777777">
            <w:pPr>
              <w:suppressAutoHyphens w:val="0"/>
              <w:spacing w:before="100" w:beforeAutospacing="1" w:after="100" w:afterAutospacing="1" w:line="240" w:lineRule="auto"/>
              <w:rPr>
                <w:rFonts w:cstheme="minorHAnsi"/>
                <w:b/>
                <w:bCs/>
                <w:szCs w:val="21"/>
              </w:rPr>
            </w:pPr>
            <w:r w:rsidRPr="00845454">
              <w:rPr>
                <w:rFonts w:cstheme="minorHAnsi"/>
                <w:b/>
                <w:bCs/>
                <w:szCs w:val="21"/>
              </w:rPr>
              <w:t>Description</w:t>
            </w:r>
          </w:p>
        </w:tc>
      </w:tr>
      <w:tr w:rsidRPr="00845454" w:rsidR="00845454" w:rsidTr="00151C94" w14:paraId="433ACBAF" w14:textId="77777777">
        <w:trPr>
          <w:trHeight w:val="286"/>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49F86BB7" w14:textId="77777777">
            <w:pPr>
              <w:suppressAutoHyphens w:val="0"/>
              <w:spacing w:before="100" w:beforeAutospacing="1" w:after="100" w:afterAutospacing="1" w:line="240" w:lineRule="auto"/>
              <w:rPr>
                <w:rFonts w:cstheme="minorHAnsi"/>
                <w:szCs w:val="21"/>
              </w:rPr>
            </w:pPr>
            <w:r w:rsidRPr="00845454">
              <w:rPr>
                <w:rFonts w:cstheme="minorHAnsi"/>
                <w:szCs w:val="21"/>
              </w:rPr>
              <w:t>GET /validation/ping</w:t>
            </w:r>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5A4925C5" w14:textId="77777777">
            <w:pPr>
              <w:suppressAutoHyphens w:val="0"/>
              <w:spacing w:before="100" w:beforeAutospacing="1" w:after="100" w:afterAutospacing="1" w:line="240" w:lineRule="auto"/>
              <w:rPr>
                <w:rFonts w:cstheme="minorHAnsi"/>
                <w:szCs w:val="21"/>
              </w:rPr>
            </w:pPr>
            <w:r w:rsidRPr="00845454">
              <w:rPr>
                <w:rFonts w:cstheme="minorHAnsi"/>
                <w:szCs w:val="21"/>
              </w:rPr>
              <w:t>Used to check service availability</w:t>
            </w:r>
          </w:p>
        </w:tc>
      </w:tr>
      <w:tr w:rsidRPr="00845454" w:rsidR="00845454" w:rsidTr="00151C94" w14:paraId="6F14D0DB" w14:textId="77777777">
        <w:trPr>
          <w:trHeight w:val="711"/>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41A4DF9A" w14:textId="77777777">
            <w:pPr>
              <w:rPr>
                <w:lang w:val="en-US"/>
              </w:rPr>
            </w:pPr>
            <w:r w:rsidRPr="00845454">
              <w:rPr>
                <w:lang w:val="en-US"/>
              </w:rPr>
              <w:t>POST /validation/</w:t>
            </w:r>
            <w:proofErr w:type="spellStart"/>
            <w:r w:rsidRPr="00845454">
              <w:rPr>
                <w:lang w:val="en-US"/>
              </w:rPr>
              <w:t>validateCertificate</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6D22E76A" w14:textId="77777777">
            <w:pPr>
              <w:rPr>
                <w:lang w:val="en-US"/>
              </w:rPr>
            </w:pPr>
            <w:r w:rsidRPr="00845454">
              <w:rPr>
                <w:lang w:val="en-US"/>
              </w:rPr>
              <w:t>Simplified report for validation of certificate</w:t>
            </w:r>
          </w:p>
        </w:tc>
      </w:tr>
      <w:tr w:rsidRPr="00845454" w:rsidR="00845454" w:rsidTr="00151C94" w14:paraId="501BE26F" w14:textId="77777777">
        <w:trPr>
          <w:trHeight w:val="711"/>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0C9D4B70" w14:textId="77777777">
            <w:pPr>
              <w:rPr>
                <w:lang w:val="en-US"/>
              </w:rPr>
            </w:pPr>
            <w:r w:rsidRPr="00845454">
              <w:rPr>
                <w:lang w:val="en-US"/>
              </w:rPr>
              <w:lastRenderedPageBreak/>
              <w:t>POST /validation/</w:t>
            </w:r>
            <w:proofErr w:type="spellStart"/>
            <w:r w:rsidRPr="00845454">
              <w:rPr>
                <w:lang w:val="en-US"/>
              </w:rPr>
              <w:t>validateCertificateFull</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0963AE21" w14:textId="77777777">
            <w:pPr>
              <w:rPr>
                <w:lang w:val="en-US"/>
              </w:rPr>
            </w:pPr>
            <w:r w:rsidRPr="00845454">
              <w:rPr>
                <w:lang w:val="en-US"/>
              </w:rPr>
              <w:t>Full report for validation of certificate</w:t>
            </w:r>
          </w:p>
        </w:tc>
      </w:tr>
      <w:tr w:rsidRPr="00845454" w:rsidR="00845454" w:rsidTr="00151C94" w14:paraId="53FB9FC8" w14:textId="77777777">
        <w:trPr>
          <w:trHeight w:val="711"/>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58CA89E0" w14:textId="77777777">
            <w:pPr>
              <w:rPr>
                <w:lang w:val="en-US"/>
              </w:rPr>
            </w:pPr>
            <w:r w:rsidRPr="00845454">
              <w:rPr>
                <w:lang w:val="en-US"/>
              </w:rPr>
              <w:t>POST /validation/</w:t>
            </w:r>
            <w:proofErr w:type="spellStart"/>
            <w:r w:rsidRPr="00845454">
              <w:rPr>
                <w:lang w:val="en-US"/>
              </w:rPr>
              <w:t>validateCertificates</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6D183023" w14:textId="77777777">
            <w:pPr>
              <w:rPr>
                <w:lang w:val="en-US"/>
              </w:rPr>
            </w:pPr>
            <w:r w:rsidRPr="00845454">
              <w:rPr>
                <w:lang w:val="en-US"/>
              </w:rPr>
              <w:t>Simplified report for validation of multiple certificates</w:t>
            </w:r>
          </w:p>
        </w:tc>
      </w:tr>
      <w:tr w:rsidRPr="00845454" w:rsidR="00845454" w:rsidTr="00151C94" w14:paraId="1E7F5F20" w14:textId="77777777">
        <w:trPr>
          <w:trHeight w:val="711"/>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772D993D" w14:textId="77777777">
            <w:pPr>
              <w:rPr>
                <w:lang w:val="en-US"/>
              </w:rPr>
            </w:pPr>
            <w:r w:rsidRPr="00845454">
              <w:rPr>
                <w:lang w:val="en-US"/>
              </w:rPr>
              <w:t>POST /validation/</w:t>
            </w:r>
            <w:proofErr w:type="spellStart"/>
            <w:r w:rsidRPr="00845454">
              <w:rPr>
                <w:lang w:val="en-US"/>
              </w:rPr>
              <w:t>validateSignature</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2B5CB458" w14:textId="77777777">
            <w:pPr>
              <w:rPr>
                <w:lang w:val="en-US"/>
              </w:rPr>
            </w:pPr>
            <w:r w:rsidRPr="00845454">
              <w:rPr>
                <w:lang w:val="en-US"/>
              </w:rPr>
              <w:t>Simplified report for validation of signature</w:t>
            </w:r>
          </w:p>
        </w:tc>
      </w:tr>
      <w:tr w:rsidRPr="00845454" w:rsidR="00845454" w:rsidTr="00151C94" w14:paraId="2BA3B0E7" w14:textId="77777777">
        <w:trPr>
          <w:trHeight w:val="711"/>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17710939" w14:textId="77777777">
            <w:pPr>
              <w:rPr>
                <w:lang w:val="en-US"/>
              </w:rPr>
            </w:pPr>
            <w:r w:rsidRPr="00845454">
              <w:rPr>
                <w:lang w:val="en-US"/>
              </w:rPr>
              <w:t>POST /validation/</w:t>
            </w:r>
            <w:proofErr w:type="spellStart"/>
            <w:r w:rsidRPr="00845454">
              <w:rPr>
                <w:lang w:val="en-US"/>
              </w:rPr>
              <w:t>validateSignatureFull</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667B84D4" w14:textId="77777777">
            <w:pPr>
              <w:rPr>
                <w:lang w:val="en-US"/>
              </w:rPr>
            </w:pPr>
            <w:r w:rsidRPr="00845454">
              <w:rPr>
                <w:lang w:val="en-US"/>
              </w:rPr>
              <w:t>Full report for validation of signature</w:t>
            </w:r>
          </w:p>
        </w:tc>
      </w:tr>
    </w:tbl>
    <w:p w:rsidR="00BF7DC0" w:rsidP="00845454" w:rsidRDefault="00BF7DC0" w14:paraId="7A89DC60" w14:textId="77777777">
      <w:pPr>
        <w:rPr>
          <w:lang w:val="en-US"/>
        </w:rPr>
      </w:pPr>
    </w:p>
    <w:p w:rsidRPr="00BF7DC0" w:rsidR="00845454" w:rsidP="00BF7DC0" w:rsidRDefault="00845454" w14:paraId="41C6595F" w14:textId="2AC6E112">
      <w:pPr>
        <w:pStyle w:val="ListParagraph"/>
        <w:numPr>
          <w:ilvl w:val="0"/>
          <w:numId w:val="30"/>
        </w:numPr>
        <w:rPr>
          <w:lang w:val="en-US"/>
        </w:rPr>
      </w:pPr>
      <w:proofErr w:type="spellStart"/>
      <w:r w:rsidRPr="00BF7DC0">
        <w:rPr>
          <w:lang w:val="en-US"/>
        </w:rPr>
        <w:t>SigningService</w:t>
      </w:r>
      <w:proofErr w:type="spellEnd"/>
      <w:r w:rsidRPr="00BF7DC0">
        <w:rPr>
          <w:lang w:val="en-US"/>
        </w:rPr>
        <w:t xml:space="preserve"> API</w:t>
      </w:r>
    </w:p>
    <w:p w:rsidRPr="00845454" w:rsidR="00845454" w:rsidP="00845454" w:rsidRDefault="00845454" w14:paraId="715F67FA" w14:textId="77777777">
      <w:pPr>
        <w:rPr>
          <w:lang w:val="en-US"/>
        </w:rPr>
      </w:pPr>
      <w:r w:rsidRPr="00845454">
        <w:rPr>
          <w:lang w:val="en-US"/>
        </w:rPr>
        <w:t xml:space="preserve">The signing service endpoints are configured using profiles, that are mapped to the DSS parameters. See the following page for details: </w:t>
      </w:r>
      <w:hyperlink w:history="1" w:anchor="1.-Profiles" r:id="rId18">
        <w:r w:rsidRPr="00845454">
          <w:rPr>
            <w:rStyle w:val="Hyperlink"/>
            <w:lang w:val="en-US"/>
          </w:rPr>
          <w:t xml:space="preserve">3. </w:t>
        </w:r>
        <w:proofErr w:type="spellStart"/>
        <w:r w:rsidRPr="00845454">
          <w:rPr>
            <w:rStyle w:val="Hyperlink"/>
            <w:lang w:val="en-US"/>
          </w:rPr>
          <w:t>Sign&amp;Validation</w:t>
        </w:r>
        <w:proofErr w:type="spellEnd"/>
        <w:r w:rsidRPr="00845454">
          <w:rPr>
            <w:rStyle w:val="Hyperlink"/>
            <w:lang w:val="en-US"/>
          </w:rPr>
          <w:t xml:space="preserve"> Application | 1. Profiles</w:t>
        </w:r>
      </w:hyperlink>
      <w:r w:rsidRPr="00845454">
        <w:rPr>
          <w:lang w:val="en-US"/>
        </w:rPr>
        <w:t xml:space="preserve"> </w:t>
      </w:r>
    </w:p>
    <w:tbl>
      <w:tblPr>
        <w:tblW w:w="10448" w:type="dxa"/>
        <w:tblCellMar>
          <w:top w:w="15" w:type="dxa"/>
          <w:left w:w="15" w:type="dxa"/>
          <w:bottom w:w="15" w:type="dxa"/>
          <w:right w:w="15" w:type="dxa"/>
        </w:tblCellMar>
        <w:tblLook w:val="04A0" w:firstRow="1" w:lastRow="0" w:firstColumn="1" w:lastColumn="0" w:noHBand="0" w:noVBand="1"/>
      </w:tblPr>
      <w:tblGrid>
        <w:gridCol w:w="4237"/>
        <w:gridCol w:w="6211"/>
      </w:tblGrid>
      <w:tr w:rsidRPr="00845454" w:rsidR="00BB5ACF" w:rsidTr="000469B9" w14:paraId="37AF6B2E" w14:textId="77777777">
        <w:trPr>
          <w:trHeight w:val="697"/>
        </w:trPr>
        <w:tc>
          <w:tcPr>
            <w:tcW w:w="0" w:type="auto"/>
            <w:tcBorders>
              <w:bottom w:val="nil"/>
              <w:right w:val="nil"/>
            </w:tcBorders>
            <w:shd w:val="clear" w:color="auto" w:fill="2CB8A5" w:themeFill="accent3"/>
            <w:tcMar>
              <w:top w:w="0" w:type="dxa"/>
              <w:left w:w="0" w:type="dxa"/>
              <w:bottom w:w="0" w:type="dxa"/>
              <w:right w:w="0" w:type="dxa"/>
            </w:tcMar>
            <w:hideMark/>
          </w:tcPr>
          <w:p w:rsidRPr="00845454" w:rsidR="00845454" w:rsidP="00845454" w:rsidRDefault="00845454" w14:paraId="7424D32F" w14:textId="77777777">
            <w:pPr>
              <w:rPr>
                <w:lang w:val="en-US"/>
              </w:rPr>
            </w:pPr>
            <w:r w:rsidRPr="00845454">
              <w:rPr>
                <w:b/>
                <w:bCs/>
                <w:lang w:val="en-US"/>
              </w:rPr>
              <w:t>API call</w:t>
            </w:r>
          </w:p>
        </w:tc>
        <w:tc>
          <w:tcPr>
            <w:tcW w:w="0" w:type="auto"/>
            <w:tcBorders>
              <w:bottom w:val="nil"/>
              <w:right w:val="nil"/>
            </w:tcBorders>
            <w:shd w:val="clear" w:color="auto" w:fill="2CB8A5" w:themeFill="accent3"/>
            <w:tcMar>
              <w:top w:w="0" w:type="dxa"/>
              <w:left w:w="0" w:type="dxa"/>
              <w:bottom w:w="0" w:type="dxa"/>
              <w:right w:w="0" w:type="dxa"/>
            </w:tcMar>
            <w:hideMark/>
          </w:tcPr>
          <w:p w:rsidRPr="00845454" w:rsidR="00845454" w:rsidP="00845454" w:rsidRDefault="00845454" w14:paraId="43C6AB88" w14:textId="77777777">
            <w:pPr>
              <w:rPr>
                <w:lang w:val="en-US"/>
              </w:rPr>
            </w:pPr>
            <w:r w:rsidRPr="00845454">
              <w:rPr>
                <w:b/>
                <w:bCs/>
                <w:lang w:val="en-US"/>
              </w:rPr>
              <w:t>Description</w:t>
            </w:r>
          </w:p>
        </w:tc>
      </w:tr>
      <w:tr w:rsidRPr="00845454" w:rsidR="00BB5ACF" w:rsidTr="000469B9" w14:paraId="2A6704A8" w14:textId="77777777">
        <w:trPr>
          <w:trHeight w:val="706"/>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5FAF9754" w14:textId="77777777">
            <w:pPr>
              <w:rPr>
                <w:lang w:val="en-US"/>
              </w:rPr>
            </w:pPr>
            <w:r w:rsidRPr="00845454">
              <w:rPr>
                <w:lang w:val="en-US"/>
              </w:rPr>
              <w:t>GET /signing/ping</w:t>
            </w:r>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6E4D66A0" w14:textId="77777777">
            <w:pPr>
              <w:rPr>
                <w:lang w:val="en-US"/>
              </w:rPr>
            </w:pPr>
            <w:r w:rsidRPr="00845454">
              <w:rPr>
                <w:lang w:val="en-US"/>
              </w:rPr>
              <w:t>Used to check service availability</w:t>
            </w:r>
          </w:p>
        </w:tc>
      </w:tr>
      <w:tr w:rsidRPr="00845454" w:rsidR="00BB5ACF" w:rsidTr="000469B9" w14:paraId="30DF7F16" w14:textId="77777777">
        <w:trPr>
          <w:trHeight w:val="1020"/>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4D2A76AC" w14:textId="77777777">
            <w:pPr>
              <w:rPr>
                <w:lang w:val="en-US"/>
              </w:rPr>
            </w:pPr>
            <w:r w:rsidRPr="00845454">
              <w:rPr>
                <w:lang w:val="en-US"/>
              </w:rPr>
              <w:t>POST /signing/</w:t>
            </w:r>
            <w:proofErr w:type="spellStart"/>
            <w:r w:rsidRPr="00845454">
              <w:rPr>
                <w:lang w:val="en-US"/>
              </w:rPr>
              <w:t>getDataToSign</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711795EC" w14:textId="7D7BCFFF">
            <w:pPr>
              <w:rPr>
                <w:lang w:val="en-US"/>
              </w:rPr>
            </w:pPr>
            <w:r w:rsidRPr="00845454">
              <w:rPr>
                <w:lang w:val="en-US"/>
              </w:rPr>
              <w:t xml:space="preserve">Returns the Digest </w:t>
            </w:r>
            <w:r w:rsidR="00B646AB">
              <w:rPr>
                <w:lang w:val="en-US"/>
              </w:rPr>
              <w:t>(</w:t>
            </w:r>
            <w:r w:rsidRPr="00B646AB" w:rsidR="00B646AB">
              <w:rPr>
                <w:lang w:val="en-US"/>
              </w:rPr>
              <w:t>non-forgeable summary</w:t>
            </w:r>
            <w:r w:rsidR="00B646AB">
              <w:rPr>
                <w:lang w:val="en-US"/>
              </w:rPr>
              <w:t xml:space="preserve"> </w:t>
            </w:r>
            <w:r w:rsidR="00BB5ACF">
              <w:rPr>
                <w:lang w:val="en-US"/>
              </w:rPr>
              <w:t xml:space="preserve">of the data) </w:t>
            </w:r>
            <w:r w:rsidRPr="00845454">
              <w:rPr>
                <w:lang w:val="en-US"/>
              </w:rPr>
              <w:t>of the document to be signed for use by the signature service</w:t>
            </w:r>
          </w:p>
        </w:tc>
      </w:tr>
      <w:tr w:rsidRPr="00845454" w:rsidR="00BB5ACF" w:rsidTr="000469B9" w14:paraId="596B7FA6" w14:textId="77777777">
        <w:trPr>
          <w:trHeight w:val="1412"/>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091B4EAE" w14:textId="77777777">
            <w:pPr>
              <w:rPr>
                <w:lang w:val="en-US"/>
              </w:rPr>
            </w:pPr>
            <w:r w:rsidRPr="00845454">
              <w:rPr>
                <w:lang w:val="en-US"/>
              </w:rPr>
              <w:t>POST /signing/</w:t>
            </w:r>
            <w:proofErr w:type="spellStart"/>
            <w:proofErr w:type="gramStart"/>
            <w:r w:rsidRPr="00845454">
              <w:rPr>
                <w:lang w:val="en-US"/>
              </w:rPr>
              <w:t>getDataToSignMultiple</w:t>
            </w:r>
            <w:proofErr w:type="spellEnd"/>
            <w:proofErr w:type="gramEnd"/>
          </w:p>
          <w:p w:rsidRPr="00845454" w:rsidR="00845454" w:rsidP="00845454" w:rsidRDefault="00845454" w14:paraId="77A61AF6" w14:textId="77777777">
            <w:pPr>
              <w:rPr>
                <w:lang w:val="en-US"/>
              </w:rPr>
            </w:pPr>
            <w:r w:rsidRPr="00845454">
              <w:rPr>
                <w:lang w:val="en-US"/>
              </w:rPr>
              <w:t> </w:t>
            </w:r>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3A654096" w14:textId="77777777">
            <w:pPr>
              <w:rPr>
                <w:lang w:val="en-US"/>
              </w:rPr>
            </w:pPr>
            <w:r w:rsidRPr="00845454">
              <w:rPr>
                <w:lang w:val="en-US"/>
              </w:rPr>
              <w:t>Same as above, except for multiple documents</w:t>
            </w:r>
          </w:p>
        </w:tc>
      </w:tr>
      <w:tr w:rsidRPr="00845454" w:rsidR="00BB5ACF" w:rsidTr="000469B9" w14:paraId="50F2114C" w14:textId="77777777">
        <w:trPr>
          <w:trHeight w:val="1020"/>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0C0CF640" w14:textId="77777777">
            <w:pPr>
              <w:rPr>
                <w:lang w:val="en-US"/>
              </w:rPr>
            </w:pPr>
            <w:r w:rsidRPr="00845454">
              <w:rPr>
                <w:lang w:val="en-US"/>
              </w:rPr>
              <w:t>POST /signing/</w:t>
            </w:r>
            <w:proofErr w:type="spellStart"/>
            <w:r w:rsidRPr="00845454">
              <w:rPr>
                <w:lang w:val="en-US"/>
              </w:rPr>
              <w:t>signDocument</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684F9AC9" w14:textId="77777777">
            <w:pPr>
              <w:rPr>
                <w:lang w:val="en-US"/>
              </w:rPr>
            </w:pPr>
            <w:r w:rsidRPr="00845454">
              <w:rPr>
                <w:lang w:val="en-US"/>
              </w:rPr>
              <w:t>Adds the signature created by the signature service to the document to be signed</w:t>
            </w:r>
          </w:p>
        </w:tc>
      </w:tr>
      <w:tr w:rsidRPr="00845454" w:rsidR="00BB5ACF" w:rsidTr="000469B9" w14:paraId="69A36A10" w14:textId="77777777">
        <w:trPr>
          <w:trHeight w:val="706"/>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718E693F" w14:textId="77777777">
            <w:pPr>
              <w:rPr>
                <w:lang w:val="en-US"/>
              </w:rPr>
            </w:pPr>
            <w:r w:rsidRPr="00845454">
              <w:rPr>
                <w:lang w:val="en-US"/>
              </w:rPr>
              <w:t>POST /signing/</w:t>
            </w:r>
            <w:proofErr w:type="spellStart"/>
            <w:r w:rsidRPr="00845454">
              <w:rPr>
                <w:lang w:val="en-US"/>
              </w:rPr>
              <w:t>signDocumentMultiple</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7F689184" w14:textId="77777777">
            <w:pPr>
              <w:rPr>
                <w:lang w:val="en-US"/>
              </w:rPr>
            </w:pPr>
            <w:r w:rsidRPr="00845454">
              <w:rPr>
                <w:lang w:val="en-US"/>
              </w:rPr>
              <w:t>Same as above, except for multiple documents</w:t>
            </w:r>
          </w:p>
        </w:tc>
      </w:tr>
      <w:tr w:rsidRPr="00845454" w:rsidR="00BB5ACF" w:rsidTr="000469B9" w14:paraId="1005D144" w14:textId="77777777">
        <w:trPr>
          <w:trHeight w:val="706"/>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3D28E46B" w14:textId="77777777">
            <w:pPr>
              <w:rPr>
                <w:lang w:val="en-US"/>
              </w:rPr>
            </w:pPr>
            <w:r w:rsidRPr="00845454">
              <w:rPr>
                <w:lang w:val="en-US"/>
              </w:rPr>
              <w:lastRenderedPageBreak/>
              <w:t>POST /signing/</w:t>
            </w:r>
            <w:proofErr w:type="spellStart"/>
            <w:r w:rsidRPr="00845454">
              <w:rPr>
                <w:lang w:val="en-US"/>
              </w:rPr>
              <w:t>extendDocument</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64CFB955" w14:textId="77777777">
            <w:pPr>
              <w:rPr>
                <w:lang w:val="en-US"/>
              </w:rPr>
            </w:pPr>
            <w:r w:rsidRPr="00845454">
              <w:rPr>
                <w:lang w:val="en-US"/>
              </w:rPr>
              <w:t>Extends the existing signature on a document</w:t>
            </w:r>
          </w:p>
        </w:tc>
      </w:tr>
      <w:tr w:rsidRPr="00845454" w:rsidR="00BB5ACF" w:rsidTr="000469B9" w14:paraId="2A292533" w14:textId="77777777">
        <w:trPr>
          <w:trHeight w:val="706"/>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4A39D9F2" w14:textId="77777777">
            <w:pPr>
              <w:rPr>
                <w:lang w:val="en-US"/>
              </w:rPr>
            </w:pPr>
            <w:r w:rsidRPr="00845454">
              <w:rPr>
                <w:lang w:val="en-US"/>
              </w:rPr>
              <w:t>POST /signing/</w:t>
            </w:r>
            <w:proofErr w:type="spellStart"/>
            <w:r w:rsidRPr="00845454">
              <w:rPr>
                <w:lang w:val="en-US"/>
              </w:rPr>
              <w:t>extendDocumentMultiple</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286AF441" w14:textId="77777777">
            <w:pPr>
              <w:rPr>
                <w:lang w:val="en-US"/>
              </w:rPr>
            </w:pPr>
            <w:r w:rsidRPr="00845454">
              <w:rPr>
                <w:lang w:val="en-US"/>
              </w:rPr>
              <w:t>Same as above, except for multiple documents</w:t>
            </w:r>
          </w:p>
        </w:tc>
      </w:tr>
      <w:tr w:rsidRPr="00845454" w:rsidR="00BB5ACF" w:rsidTr="000469B9" w14:paraId="7C80F8A4" w14:textId="77777777">
        <w:trPr>
          <w:trHeight w:val="706"/>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0784E93A" w14:textId="77777777">
            <w:pPr>
              <w:rPr>
                <w:lang w:val="en-US"/>
              </w:rPr>
            </w:pPr>
            <w:r w:rsidRPr="00845454">
              <w:rPr>
                <w:lang w:val="en-US"/>
              </w:rPr>
              <w:t>POST /signing/</w:t>
            </w:r>
            <w:proofErr w:type="spellStart"/>
            <w:r w:rsidRPr="00845454">
              <w:rPr>
                <w:lang w:val="en-US"/>
              </w:rPr>
              <w:t>timestampDocument</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10F4056E" w14:textId="77777777">
            <w:pPr>
              <w:rPr>
                <w:lang w:val="en-US"/>
              </w:rPr>
            </w:pPr>
            <w:r w:rsidRPr="00845454">
              <w:rPr>
                <w:lang w:val="en-US"/>
              </w:rPr>
              <w:t>Adds a timestamp to a document</w:t>
            </w:r>
          </w:p>
        </w:tc>
      </w:tr>
      <w:tr w:rsidRPr="00845454" w:rsidR="00BB5ACF" w:rsidTr="000469B9" w14:paraId="525EE884" w14:textId="77777777">
        <w:trPr>
          <w:trHeight w:val="1020"/>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7ACFA7CE" w14:textId="77777777">
            <w:pPr>
              <w:rPr>
                <w:lang w:val="en-US"/>
              </w:rPr>
            </w:pPr>
            <w:r w:rsidRPr="00845454">
              <w:rPr>
                <w:lang w:val="en-US"/>
              </w:rPr>
              <w:t>POST /signing/</w:t>
            </w:r>
            <w:proofErr w:type="spellStart"/>
            <w:r w:rsidRPr="00845454">
              <w:rPr>
                <w:lang w:val="en-US"/>
              </w:rPr>
              <w:t>timestampDocumentMultiple</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0B659056" w14:textId="77777777">
            <w:pPr>
              <w:rPr>
                <w:lang w:val="en-US"/>
              </w:rPr>
            </w:pPr>
            <w:r w:rsidRPr="00845454">
              <w:rPr>
                <w:lang w:val="en-US"/>
              </w:rPr>
              <w:t>Same as above, except for multiple documents</w:t>
            </w:r>
          </w:p>
        </w:tc>
      </w:tr>
    </w:tbl>
    <w:p w:rsidR="00CE0981" w:rsidP="00845454" w:rsidRDefault="00CE0981" w14:paraId="60E66C5E" w14:textId="77777777">
      <w:pPr>
        <w:rPr>
          <w:lang w:val="en-US"/>
        </w:rPr>
      </w:pPr>
    </w:p>
    <w:p w:rsidRPr="008A5EDC" w:rsidR="00845454" w:rsidP="008A5EDC" w:rsidRDefault="00845454" w14:paraId="1E0AEF6A" w14:textId="004A2448">
      <w:pPr>
        <w:pStyle w:val="ListParagraph"/>
        <w:numPr>
          <w:ilvl w:val="0"/>
          <w:numId w:val="30"/>
        </w:numPr>
        <w:rPr>
          <w:lang w:val="en-US"/>
        </w:rPr>
      </w:pPr>
      <w:r w:rsidRPr="008A5EDC">
        <w:rPr>
          <w:lang w:val="en-US"/>
        </w:rPr>
        <w:t>Token API</w:t>
      </w:r>
    </w:p>
    <w:p w:rsidRPr="00845454" w:rsidR="00845454" w:rsidP="00845454" w:rsidRDefault="00845454" w14:paraId="234CF31B" w14:textId="6D486226">
      <w:pPr>
        <w:rPr>
          <w:lang w:val="en-US"/>
        </w:rPr>
      </w:pPr>
      <w:r w:rsidRPr="00845454">
        <w:rPr>
          <w:lang w:val="en-US"/>
        </w:rPr>
        <w:t xml:space="preserve">The </w:t>
      </w:r>
      <w:r w:rsidR="00EE59C2">
        <w:rPr>
          <w:lang w:val="en-US"/>
        </w:rPr>
        <w:t>T</w:t>
      </w:r>
      <w:r w:rsidRPr="00845454">
        <w:rPr>
          <w:lang w:val="en-US"/>
        </w:rPr>
        <w:t>oken is passed to the FTS front-end and will be included in in every “</w:t>
      </w:r>
      <w:r w:rsidR="007314C1">
        <w:rPr>
          <w:lang w:val="en-US"/>
        </w:rPr>
        <w:t>T</w:t>
      </w:r>
      <w:r w:rsidRPr="00845454">
        <w:rPr>
          <w:lang w:val="en-US"/>
        </w:rPr>
        <w:t>oken” call to FTS back-end (Sign</w:t>
      </w:r>
      <w:r w:rsidR="007314C1">
        <w:rPr>
          <w:lang w:val="en-US"/>
        </w:rPr>
        <w:t xml:space="preserve"> v</w:t>
      </w:r>
      <w:r w:rsidRPr="00845454">
        <w:rPr>
          <w:lang w:val="en-US"/>
        </w:rPr>
        <w:t>alidation).</w:t>
      </w:r>
    </w:p>
    <w:tbl>
      <w:tblPr>
        <w:tblW w:w="10578" w:type="dxa"/>
        <w:tblCellMar>
          <w:top w:w="15" w:type="dxa"/>
          <w:left w:w="15" w:type="dxa"/>
          <w:bottom w:w="15" w:type="dxa"/>
          <w:right w:w="15" w:type="dxa"/>
        </w:tblCellMar>
        <w:tblLook w:val="04A0" w:firstRow="1" w:lastRow="0" w:firstColumn="1" w:lastColumn="0" w:noHBand="0" w:noVBand="1"/>
      </w:tblPr>
      <w:tblGrid>
        <w:gridCol w:w="3875"/>
        <w:gridCol w:w="6703"/>
      </w:tblGrid>
      <w:tr w:rsidRPr="00845454" w:rsidR="00845454" w:rsidTr="009E6462" w14:paraId="749BF38E" w14:textId="77777777">
        <w:trPr>
          <w:trHeight w:val="705"/>
        </w:trPr>
        <w:tc>
          <w:tcPr>
            <w:tcW w:w="0" w:type="auto"/>
            <w:tcBorders>
              <w:bottom w:val="nil"/>
              <w:right w:val="nil"/>
            </w:tcBorders>
            <w:shd w:val="clear" w:color="auto" w:fill="2CB8A5" w:themeFill="accent3"/>
            <w:tcMar>
              <w:top w:w="0" w:type="dxa"/>
              <w:left w:w="0" w:type="dxa"/>
              <w:bottom w:w="0" w:type="dxa"/>
              <w:right w:w="0" w:type="dxa"/>
            </w:tcMar>
            <w:hideMark/>
          </w:tcPr>
          <w:p w:rsidRPr="00845454" w:rsidR="00845454" w:rsidP="00845454" w:rsidRDefault="00845454" w14:paraId="07F567EF" w14:textId="77777777">
            <w:pPr>
              <w:rPr>
                <w:lang w:val="en-US"/>
              </w:rPr>
            </w:pPr>
            <w:r w:rsidRPr="00845454">
              <w:rPr>
                <w:b/>
                <w:bCs/>
                <w:lang w:val="en-US"/>
              </w:rPr>
              <w:t>API call</w:t>
            </w:r>
          </w:p>
        </w:tc>
        <w:tc>
          <w:tcPr>
            <w:tcW w:w="0" w:type="auto"/>
            <w:tcBorders>
              <w:bottom w:val="nil"/>
              <w:right w:val="nil"/>
            </w:tcBorders>
            <w:shd w:val="clear" w:color="auto" w:fill="2CB8A5" w:themeFill="accent3"/>
            <w:tcMar>
              <w:top w:w="0" w:type="dxa"/>
              <w:left w:w="0" w:type="dxa"/>
              <w:bottom w:w="0" w:type="dxa"/>
              <w:right w:w="0" w:type="dxa"/>
            </w:tcMar>
            <w:hideMark/>
          </w:tcPr>
          <w:p w:rsidRPr="00845454" w:rsidR="00845454" w:rsidP="00845454" w:rsidRDefault="00845454" w14:paraId="6CA0EC73" w14:textId="77777777">
            <w:pPr>
              <w:rPr>
                <w:lang w:val="en-US"/>
              </w:rPr>
            </w:pPr>
            <w:r w:rsidRPr="00845454">
              <w:rPr>
                <w:b/>
                <w:bCs/>
                <w:lang w:val="en-US"/>
              </w:rPr>
              <w:t>Description</w:t>
            </w:r>
          </w:p>
        </w:tc>
      </w:tr>
      <w:tr w:rsidRPr="00845454" w:rsidR="00845454" w:rsidTr="009E6462" w14:paraId="5C428F69" w14:textId="77777777">
        <w:trPr>
          <w:trHeight w:val="714"/>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1DDB917D" w14:textId="77777777">
            <w:pPr>
              <w:rPr>
                <w:lang w:val="en-US"/>
              </w:rPr>
            </w:pPr>
            <w:r w:rsidRPr="00845454">
              <w:rPr>
                <w:lang w:val="en-US"/>
              </w:rPr>
              <w:t>POST /signing/</w:t>
            </w:r>
            <w:proofErr w:type="spellStart"/>
            <w:r w:rsidRPr="00845454">
              <w:rPr>
                <w:lang w:val="en-US"/>
              </w:rPr>
              <w:t>getTokenForDocument</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0B69287A" w14:textId="77777777">
            <w:pPr>
              <w:rPr>
                <w:lang w:val="en-US"/>
              </w:rPr>
            </w:pPr>
            <w:r w:rsidRPr="00845454">
              <w:rPr>
                <w:lang w:val="en-US"/>
              </w:rPr>
              <w:t>Create a token to sign a single document</w:t>
            </w:r>
          </w:p>
        </w:tc>
      </w:tr>
      <w:tr w:rsidRPr="00845454" w:rsidR="00845454" w:rsidTr="009E6462" w14:paraId="4AC9BE04" w14:textId="77777777">
        <w:trPr>
          <w:trHeight w:val="1031"/>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008486BD" w14:textId="77777777">
            <w:pPr>
              <w:rPr>
                <w:lang w:val="en-US"/>
              </w:rPr>
            </w:pPr>
            <w:r w:rsidRPr="00845454">
              <w:rPr>
                <w:lang w:val="en-US"/>
              </w:rPr>
              <w:t>POST /signing/</w:t>
            </w:r>
            <w:proofErr w:type="spellStart"/>
            <w:r w:rsidRPr="00845454">
              <w:rPr>
                <w:lang w:val="en-US"/>
              </w:rPr>
              <w:t>getTokenForDocuments</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7731C118" w14:textId="77777777">
            <w:pPr>
              <w:rPr>
                <w:lang w:val="en-US"/>
              </w:rPr>
            </w:pPr>
            <w:r w:rsidRPr="00845454">
              <w:rPr>
                <w:lang w:val="en-US"/>
              </w:rPr>
              <w:t>Create a token to sign multiple documents</w:t>
            </w:r>
          </w:p>
        </w:tc>
      </w:tr>
      <w:tr w:rsidRPr="00845454" w:rsidR="00845454" w:rsidTr="009E6462" w14:paraId="0C961C2A" w14:textId="77777777">
        <w:trPr>
          <w:trHeight w:val="1031"/>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388B6E0E" w14:textId="77777777">
            <w:pPr>
              <w:rPr>
                <w:lang w:val="en-US"/>
              </w:rPr>
            </w:pPr>
            <w:r w:rsidRPr="00845454">
              <w:rPr>
                <w:lang w:val="en-US"/>
              </w:rPr>
              <w:t>POST /signing/</w:t>
            </w:r>
            <w:proofErr w:type="spellStart"/>
            <w:r w:rsidRPr="00845454">
              <w:rPr>
                <w:lang w:val="en-US"/>
              </w:rPr>
              <w:t>getDataToSignForToken</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5809D751" w14:textId="77777777">
            <w:pPr>
              <w:rPr>
                <w:lang w:val="en-US"/>
              </w:rPr>
            </w:pPr>
            <w:r w:rsidRPr="00845454">
              <w:rPr>
                <w:lang w:val="en-US"/>
              </w:rPr>
              <w:t>Returns the Digest of the document(s) to be signed for use by the signature service</w:t>
            </w:r>
          </w:p>
        </w:tc>
      </w:tr>
      <w:tr w:rsidRPr="00845454" w:rsidR="00845454" w:rsidTr="009E6462" w14:paraId="339D1F8C" w14:textId="77777777">
        <w:trPr>
          <w:trHeight w:val="714"/>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75C333A6" w14:textId="77777777">
            <w:pPr>
              <w:rPr>
                <w:lang w:val="en-US"/>
              </w:rPr>
            </w:pPr>
            <w:r w:rsidRPr="00845454">
              <w:rPr>
                <w:lang w:val="en-US"/>
              </w:rPr>
              <w:t>POST /signing/</w:t>
            </w:r>
            <w:proofErr w:type="spellStart"/>
            <w:r w:rsidRPr="00845454">
              <w:rPr>
                <w:lang w:val="en-US"/>
              </w:rPr>
              <w:t>getMetadataForToken</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5CA15094" w14:textId="77777777">
            <w:pPr>
              <w:rPr>
                <w:lang w:val="en-US"/>
              </w:rPr>
            </w:pPr>
            <w:r w:rsidRPr="00845454">
              <w:rPr>
                <w:lang w:val="en-US"/>
              </w:rPr>
              <w:t>Returns the information about the document(s) to be signed</w:t>
            </w:r>
          </w:p>
        </w:tc>
      </w:tr>
      <w:tr w:rsidRPr="00845454" w:rsidR="00845454" w:rsidTr="009E6462" w14:paraId="2909FF1F" w14:textId="77777777">
        <w:trPr>
          <w:trHeight w:val="1031"/>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2DD01946" w14:textId="77777777">
            <w:pPr>
              <w:rPr>
                <w:lang w:val="en-US"/>
              </w:rPr>
            </w:pPr>
            <w:r w:rsidRPr="00845454">
              <w:rPr>
                <w:lang w:val="en-US"/>
              </w:rPr>
              <w:t>POST /signing/</w:t>
            </w:r>
            <w:proofErr w:type="spellStart"/>
            <w:r w:rsidRPr="00845454">
              <w:rPr>
                <w:lang w:val="en-US"/>
              </w:rPr>
              <w:t>getFileForToken</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23665CFC" w14:textId="77777777">
            <w:pPr>
              <w:rPr>
                <w:lang w:val="en-US"/>
              </w:rPr>
            </w:pPr>
            <w:r w:rsidRPr="00845454">
              <w:rPr>
                <w:lang w:val="en-US"/>
              </w:rPr>
              <w:t>Returns the file that will be signed. This allows the signer to view what will be signed</w:t>
            </w:r>
          </w:p>
        </w:tc>
      </w:tr>
      <w:tr w:rsidRPr="00845454" w:rsidR="00845454" w:rsidTr="009E6462" w14:paraId="1776D6C2" w14:textId="77777777">
        <w:trPr>
          <w:trHeight w:val="1031"/>
        </w:trPr>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7F8D1E5A" w14:textId="77777777">
            <w:pPr>
              <w:rPr>
                <w:lang w:val="en-US"/>
              </w:rPr>
            </w:pPr>
            <w:r w:rsidRPr="00845454">
              <w:rPr>
                <w:lang w:val="en-US"/>
              </w:rPr>
              <w:lastRenderedPageBreak/>
              <w:t>POST /signing/</w:t>
            </w:r>
            <w:proofErr w:type="spellStart"/>
            <w:r w:rsidRPr="00845454">
              <w:rPr>
                <w:lang w:val="en-US"/>
              </w:rPr>
              <w:t>signDocumentForToken</w:t>
            </w:r>
            <w:proofErr w:type="spellEnd"/>
          </w:p>
        </w:tc>
        <w:tc>
          <w:tcPr>
            <w:tcW w:w="0" w:type="auto"/>
            <w:tcBorders>
              <w:bottom w:val="nil"/>
              <w:right w:val="nil"/>
            </w:tcBorders>
            <w:tcMar>
              <w:top w:w="120" w:type="dxa"/>
              <w:left w:w="120" w:type="dxa"/>
              <w:bottom w:w="120" w:type="dxa"/>
              <w:right w:w="120" w:type="dxa"/>
            </w:tcMar>
            <w:hideMark/>
          </w:tcPr>
          <w:p w:rsidRPr="00845454" w:rsidR="00845454" w:rsidP="00845454" w:rsidRDefault="00845454" w14:paraId="63D25795" w14:textId="77777777">
            <w:pPr>
              <w:rPr>
                <w:lang w:val="en-US"/>
              </w:rPr>
            </w:pPr>
            <w:r w:rsidRPr="00845454">
              <w:rPr>
                <w:lang w:val="en-US"/>
              </w:rPr>
              <w:t>Adds the signature created by the signature service to the document to be signed</w:t>
            </w:r>
          </w:p>
        </w:tc>
      </w:tr>
    </w:tbl>
    <w:p w:rsidR="0088179D" w:rsidP="000A51E5" w:rsidRDefault="0088179D" w14:paraId="4CAE739C" w14:textId="77777777"/>
    <w:p w:rsidRPr="00C057CE" w:rsidR="004E3CE6" w:rsidP="004E3CE6" w:rsidRDefault="004E3CE6" w14:paraId="2CB7B249" w14:textId="77777777">
      <w:pPr>
        <w:pStyle w:val="Heading2"/>
      </w:pPr>
      <w:bookmarkStart w:name="_Toc128484111" w:id="10"/>
      <w:r w:rsidRPr="00C057CE">
        <w:t>Creation of Token and parameters</w:t>
      </w:r>
      <w:bookmarkEnd w:id="10"/>
      <w:r w:rsidRPr="00C057CE">
        <w:t xml:space="preserve"> </w:t>
      </w:r>
    </w:p>
    <w:p w:rsidRPr="00C057CE" w:rsidR="004E3CE6" w:rsidP="004E3CE6" w:rsidRDefault="004E3CE6" w14:paraId="1E3F611B" w14:textId="77777777">
      <w:pPr>
        <w:jc w:val="both"/>
      </w:pPr>
      <w:r w:rsidRPr="00C057CE">
        <w:t xml:space="preserve">When the e-government application calls the FTS, it requests the creation of a Token and starts the signing session of the document. The Token functions as a request for authentication by the server and only after the server verifies the signature, it responds to the request. </w:t>
      </w:r>
    </w:p>
    <w:p w:rsidRPr="00C057CE" w:rsidR="004E3CE6" w:rsidP="004E3CE6" w:rsidRDefault="004E3CE6" w14:paraId="007D0056" w14:textId="77777777">
      <w:r w:rsidRPr="00C057CE">
        <w:rPr>
          <w:noProof/>
        </w:rPr>
        <w:drawing>
          <wp:anchor distT="0" distB="0" distL="114300" distR="114300" simplePos="0" relativeHeight="251658241" behindDoc="1" locked="0" layoutInCell="1" allowOverlap="1" wp14:anchorId="36EB2D04" wp14:editId="772AB6B6">
            <wp:simplePos x="0" y="0"/>
            <wp:positionH relativeFrom="margin">
              <wp:align>center</wp:align>
            </wp:positionH>
            <wp:positionV relativeFrom="paragraph">
              <wp:posOffset>704822</wp:posOffset>
            </wp:positionV>
            <wp:extent cx="7046595" cy="3482340"/>
            <wp:effectExtent l="0" t="0" r="1905" b="3810"/>
            <wp:wrapTight wrapText="bothSides">
              <wp:wrapPolygon edited="0">
                <wp:start x="0" y="0"/>
                <wp:lineTo x="0" y="21505"/>
                <wp:lineTo x="21547" y="21505"/>
                <wp:lineTo x="21547"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46595" cy="3482340"/>
                    </a:xfrm>
                    <a:prstGeom prst="rect">
                      <a:avLst/>
                    </a:prstGeom>
                  </pic:spPr>
                </pic:pic>
              </a:graphicData>
            </a:graphic>
            <wp14:sizeRelH relativeFrom="margin">
              <wp14:pctWidth>0</wp14:pctWidth>
            </wp14:sizeRelH>
            <wp14:sizeRelV relativeFrom="margin">
              <wp14:pctHeight>0</wp14:pctHeight>
            </wp14:sizeRelV>
          </wp:anchor>
        </w:drawing>
      </w:r>
      <w:r w:rsidRPr="00C057CE">
        <w:t>The ‘</w:t>
      </w:r>
      <w:proofErr w:type="spellStart"/>
      <w:r w:rsidRPr="00C057CE">
        <w:t>getToken</w:t>
      </w:r>
      <w:proofErr w:type="spellEnd"/>
      <w:r w:rsidRPr="00C057CE">
        <w:t>’ call contains parameters, that are the requirements from the client. The following image is a snip of the parameters used when testing the signing of a document:</w:t>
      </w:r>
    </w:p>
    <w:p w:rsidRPr="00C057CE" w:rsidR="004E3CE6" w:rsidP="004E3CE6" w:rsidRDefault="004E3CE6" w14:paraId="56828735" w14:textId="77777777">
      <w:r w:rsidRPr="00C057CE">
        <w:t xml:space="preserve">The parameters are the following: </w:t>
      </w:r>
    </w:p>
    <w:tbl>
      <w:tblPr>
        <w:tblStyle w:val="TableGrid"/>
        <w:tblW w:w="0" w:type="auto"/>
        <w:tblLook w:val="04A0" w:firstRow="1" w:lastRow="0" w:firstColumn="1" w:lastColumn="0" w:noHBand="0" w:noVBand="1"/>
      </w:tblPr>
      <w:tblGrid>
        <w:gridCol w:w="3138"/>
        <w:gridCol w:w="3353"/>
        <w:gridCol w:w="3137"/>
      </w:tblGrid>
      <w:tr w:rsidRPr="00C057CE" w:rsidR="004E3CE6" w:rsidTr="0016294E" w14:paraId="4A9C86CE" w14:textId="77777777">
        <w:tc>
          <w:tcPr>
            <w:tcW w:w="3209" w:type="dxa"/>
          </w:tcPr>
          <w:p w:rsidRPr="00C057CE" w:rsidR="004E3CE6" w:rsidP="0016294E" w:rsidRDefault="004E3CE6" w14:paraId="6889DD49" w14:textId="77777777">
            <w:r w:rsidRPr="00C057CE">
              <w:t>Name</w:t>
            </w:r>
          </w:p>
        </w:tc>
        <w:tc>
          <w:tcPr>
            <w:tcW w:w="3209" w:type="dxa"/>
          </w:tcPr>
          <w:p w:rsidRPr="00C057CE" w:rsidR="004E3CE6" w:rsidP="0016294E" w:rsidRDefault="004E3CE6" w14:paraId="0BFB2771" w14:textId="77777777">
            <w:r w:rsidRPr="00C057CE">
              <w:t>‘name’</w:t>
            </w:r>
          </w:p>
        </w:tc>
        <w:tc>
          <w:tcPr>
            <w:tcW w:w="3210" w:type="dxa"/>
          </w:tcPr>
          <w:p w:rsidRPr="00C057CE" w:rsidR="004E3CE6" w:rsidP="0016294E" w:rsidRDefault="004E3CE6" w14:paraId="3D24DF6F" w14:textId="77777777">
            <w:r w:rsidRPr="00C057CE">
              <w:t>indicates the name of the bucket where the document is stored</w:t>
            </w:r>
          </w:p>
        </w:tc>
      </w:tr>
      <w:tr w:rsidRPr="00C057CE" w:rsidR="004E3CE6" w:rsidTr="0016294E" w14:paraId="0F9AB580" w14:textId="77777777">
        <w:tc>
          <w:tcPr>
            <w:tcW w:w="3209" w:type="dxa"/>
          </w:tcPr>
          <w:p w:rsidRPr="00C057CE" w:rsidR="004E3CE6" w:rsidP="0016294E" w:rsidRDefault="004E3CE6" w14:paraId="71EC72BC" w14:textId="77777777">
            <w:r w:rsidRPr="00C057CE">
              <w:t>Password</w:t>
            </w:r>
          </w:p>
        </w:tc>
        <w:tc>
          <w:tcPr>
            <w:tcW w:w="3209" w:type="dxa"/>
          </w:tcPr>
          <w:p w:rsidRPr="00C057CE" w:rsidR="004E3CE6" w:rsidP="0016294E" w:rsidRDefault="004E3CE6" w14:paraId="16FA97B3" w14:textId="77777777">
            <w:r w:rsidRPr="00C057CE">
              <w:t>‘</w:t>
            </w:r>
            <w:proofErr w:type="spellStart"/>
            <w:r w:rsidRPr="00C057CE">
              <w:t>pwd</w:t>
            </w:r>
            <w:proofErr w:type="spellEnd"/>
            <w:r w:rsidRPr="00C057CE">
              <w:t>’</w:t>
            </w:r>
          </w:p>
        </w:tc>
        <w:tc>
          <w:tcPr>
            <w:tcW w:w="3210" w:type="dxa"/>
          </w:tcPr>
          <w:p w:rsidRPr="00C057CE" w:rsidR="004E3CE6" w:rsidP="0016294E" w:rsidRDefault="004E3CE6" w14:paraId="269A7C2E" w14:textId="77777777">
            <w:r w:rsidRPr="00C057CE">
              <w:t>indicates the password of the bucket</w:t>
            </w:r>
          </w:p>
        </w:tc>
      </w:tr>
      <w:tr w:rsidRPr="00C057CE" w:rsidR="004E3CE6" w:rsidTr="0016294E" w14:paraId="2EC60020" w14:textId="77777777">
        <w:tc>
          <w:tcPr>
            <w:tcW w:w="3209" w:type="dxa"/>
          </w:tcPr>
          <w:p w:rsidRPr="00C057CE" w:rsidR="004E3CE6" w:rsidP="0016294E" w:rsidRDefault="004E3CE6" w14:paraId="3D31993C" w14:textId="77777777">
            <w:r w:rsidRPr="00C057CE">
              <w:lastRenderedPageBreak/>
              <w:t>Input</w:t>
            </w:r>
          </w:p>
        </w:tc>
        <w:tc>
          <w:tcPr>
            <w:tcW w:w="3209" w:type="dxa"/>
          </w:tcPr>
          <w:p w:rsidRPr="00C057CE" w:rsidR="004E3CE6" w:rsidP="0016294E" w:rsidRDefault="004E3CE6" w14:paraId="32D0734E" w14:textId="77777777">
            <w:r w:rsidRPr="00C057CE">
              <w:t>‘in’</w:t>
            </w:r>
          </w:p>
        </w:tc>
        <w:tc>
          <w:tcPr>
            <w:tcW w:w="3210" w:type="dxa"/>
          </w:tcPr>
          <w:p w:rsidRPr="00C057CE" w:rsidR="004E3CE6" w:rsidP="0016294E" w:rsidRDefault="004E3CE6" w14:paraId="01E44F61" w14:textId="77777777">
            <w:r w:rsidRPr="00C057CE">
              <w:t xml:space="preserve">indicates the name of the file stored in the bucket  </w:t>
            </w:r>
          </w:p>
        </w:tc>
      </w:tr>
      <w:tr w:rsidRPr="00C057CE" w:rsidR="004E3CE6" w:rsidTr="0016294E" w14:paraId="57CBBE4A" w14:textId="77777777">
        <w:tc>
          <w:tcPr>
            <w:tcW w:w="3209" w:type="dxa"/>
          </w:tcPr>
          <w:p w:rsidRPr="00C057CE" w:rsidR="004E3CE6" w:rsidP="0016294E" w:rsidRDefault="004E3CE6" w14:paraId="7CFF94D4" w14:textId="77777777">
            <w:r w:rsidRPr="00C057CE">
              <w:t>Output</w:t>
            </w:r>
          </w:p>
        </w:tc>
        <w:tc>
          <w:tcPr>
            <w:tcW w:w="3209" w:type="dxa"/>
          </w:tcPr>
          <w:p w:rsidRPr="00C057CE" w:rsidR="004E3CE6" w:rsidP="0016294E" w:rsidRDefault="004E3CE6" w14:paraId="73FD8B9D" w14:textId="77777777">
            <w:r w:rsidRPr="00C057CE">
              <w:t>‘out’</w:t>
            </w:r>
          </w:p>
        </w:tc>
        <w:tc>
          <w:tcPr>
            <w:tcW w:w="3210" w:type="dxa"/>
          </w:tcPr>
          <w:p w:rsidRPr="00C057CE" w:rsidR="004E3CE6" w:rsidP="0016294E" w:rsidRDefault="004E3CE6" w14:paraId="60E1F6F3" w14:textId="77777777">
            <w:r w:rsidRPr="00C057CE">
              <w:t xml:space="preserve">indicates the name of the new/output file stored in the bucket </w:t>
            </w:r>
          </w:p>
        </w:tc>
      </w:tr>
      <w:tr w:rsidRPr="00C057CE" w:rsidR="004E3CE6" w:rsidTr="0016294E" w14:paraId="1ACA0DEF" w14:textId="77777777">
        <w:tc>
          <w:tcPr>
            <w:tcW w:w="3209" w:type="dxa"/>
          </w:tcPr>
          <w:p w:rsidRPr="00C057CE" w:rsidR="004E3CE6" w:rsidP="0016294E" w:rsidRDefault="004E3CE6" w14:paraId="3E4FF9F2" w14:textId="77777777">
            <w:r w:rsidRPr="00C057CE">
              <w:t>Profile</w:t>
            </w:r>
          </w:p>
        </w:tc>
        <w:tc>
          <w:tcPr>
            <w:tcW w:w="3209" w:type="dxa"/>
          </w:tcPr>
          <w:p w:rsidRPr="00C057CE" w:rsidR="004E3CE6" w:rsidP="0016294E" w:rsidRDefault="004E3CE6" w14:paraId="1D348352" w14:textId="77777777">
            <w:r w:rsidRPr="00C057CE">
              <w:t>‘prof’</w:t>
            </w:r>
          </w:p>
        </w:tc>
        <w:tc>
          <w:tcPr>
            <w:tcW w:w="3210" w:type="dxa"/>
          </w:tcPr>
          <w:p w:rsidRPr="00C057CE" w:rsidR="004E3CE6" w:rsidP="0016294E" w:rsidRDefault="004E3CE6" w14:paraId="029EA26E" w14:textId="77777777">
            <w:r w:rsidRPr="00C057CE">
              <w:t xml:space="preserve">It is one of the following signature types: </w:t>
            </w:r>
            <w:proofErr w:type="spellStart"/>
            <w:r w:rsidRPr="00C057CE">
              <w:t>XAdES</w:t>
            </w:r>
            <w:proofErr w:type="spellEnd"/>
            <w:r w:rsidRPr="00C057CE">
              <w:t xml:space="preserve">, XaDes.mt, </w:t>
            </w:r>
            <w:proofErr w:type="spellStart"/>
            <w:r w:rsidRPr="00C057CE">
              <w:t>XaDes.mta</w:t>
            </w:r>
            <w:proofErr w:type="spellEnd"/>
            <w:r w:rsidRPr="00C057CE">
              <w:t xml:space="preserve">, </w:t>
            </w:r>
            <w:proofErr w:type="spellStart"/>
            <w:r w:rsidRPr="00C057CE">
              <w:t>PAdES</w:t>
            </w:r>
            <w:proofErr w:type="spellEnd"/>
            <w:r w:rsidRPr="00C057CE">
              <w:t xml:space="preserve"> </w:t>
            </w:r>
          </w:p>
        </w:tc>
      </w:tr>
      <w:tr w:rsidRPr="00C057CE" w:rsidR="004E3CE6" w:rsidTr="0016294E" w14:paraId="7B3589B5" w14:textId="77777777">
        <w:tc>
          <w:tcPr>
            <w:tcW w:w="3209" w:type="dxa"/>
          </w:tcPr>
          <w:p w:rsidRPr="00C057CE" w:rsidR="004E3CE6" w:rsidP="0016294E" w:rsidRDefault="004E3CE6" w14:paraId="5485579A" w14:textId="77777777">
            <w:r w:rsidRPr="00C057CE">
              <w:t xml:space="preserve">Program </w:t>
            </w:r>
            <w:proofErr w:type="spellStart"/>
            <w:r w:rsidRPr="00C057CE">
              <w:t>xslt</w:t>
            </w:r>
            <w:proofErr w:type="spellEnd"/>
          </w:p>
        </w:tc>
        <w:tc>
          <w:tcPr>
            <w:tcW w:w="3209" w:type="dxa"/>
          </w:tcPr>
          <w:p w:rsidRPr="00C057CE" w:rsidR="004E3CE6" w:rsidP="0016294E" w:rsidRDefault="004E3CE6" w14:paraId="1A7E8E42" w14:textId="77777777">
            <w:r w:rsidRPr="00C057CE">
              <w:t>‘</w:t>
            </w:r>
            <w:proofErr w:type="spellStart"/>
            <w:r w:rsidRPr="00C057CE">
              <w:t>xslt</w:t>
            </w:r>
            <w:proofErr w:type="spellEnd"/>
            <w:r w:rsidRPr="00C057CE">
              <w:t>’</w:t>
            </w:r>
          </w:p>
        </w:tc>
        <w:tc>
          <w:tcPr>
            <w:tcW w:w="3210" w:type="dxa"/>
          </w:tcPr>
          <w:p w:rsidRPr="00C057CE" w:rsidR="004E3CE6" w:rsidP="0016294E" w:rsidRDefault="004E3CE6" w14:paraId="04242F41" w14:textId="77777777">
            <w:r w:rsidRPr="00C057CE">
              <w:t>If the document is in an xml format, this program displays it in a more readable and user-friendly way</w:t>
            </w:r>
          </w:p>
        </w:tc>
      </w:tr>
      <w:tr w:rsidRPr="00C057CE" w:rsidR="004E3CE6" w:rsidTr="0016294E" w14:paraId="54EFE90A" w14:textId="77777777">
        <w:tc>
          <w:tcPr>
            <w:tcW w:w="3209" w:type="dxa"/>
          </w:tcPr>
          <w:p w:rsidRPr="00C057CE" w:rsidR="004E3CE6" w:rsidP="0016294E" w:rsidRDefault="004E3CE6" w14:paraId="4FF0CE54" w14:textId="77777777">
            <w:r w:rsidRPr="00C057CE">
              <w:t xml:space="preserve">File </w:t>
            </w:r>
            <w:proofErr w:type="spellStart"/>
            <w:r w:rsidRPr="00C057CE">
              <w:t>psp</w:t>
            </w:r>
            <w:proofErr w:type="spellEnd"/>
          </w:p>
        </w:tc>
        <w:tc>
          <w:tcPr>
            <w:tcW w:w="3209" w:type="dxa"/>
          </w:tcPr>
          <w:p w:rsidRPr="00C057CE" w:rsidR="004E3CE6" w:rsidP="0016294E" w:rsidRDefault="004E3CE6" w14:paraId="642843CE" w14:textId="77777777">
            <w:r w:rsidRPr="00C057CE">
              <w:t>‘</w:t>
            </w:r>
            <w:proofErr w:type="spellStart"/>
            <w:r w:rsidRPr="00C057CE">
              <w:t>psp</w:t>
            </w:r>
            <w:proofErr w:type="spellEnd"/>
            <w:r w:rsidRPr="00C057CE">
              <w:t>’</w:t>
            </w:r>
          </w:p>
        </w:tc>
        <w:tc>
          <w:tcPr>
            <w:tcW w:w="3210" w:type="dxa"/>
          </w:tcPr>
          <w:p w:rsidRPr="00C057CE" w:rsidR="004E3CE6" w:rsidP="0016294E" w:rsidRDefault="004E3CE6" w14:paraId="77BE2720" w14:textId="77777777">
            <w:r w:rsidRPr="00C057CE">
              <w:t>File containing the way the signature is rendered (name, first name, inclusion of picture)</w:t>
            </w:r>
          </w:p>
        </w:tc>
      </w:tr>
      <w:tr w:rsidRPr="00C057CE" w:rsidR="004E3CE6" w:rsidTr="0016294E" w14:paraId="68BDA215" w14:textId="77777777">
        <w:tc>
          <w:tcPr>
            <w:tcW w:w="3209" w:type="dxa"/>
          </w:tcPr>
          <w:p w:rsidRPr="00C057CE" w:rsidR="004E3CE6" w:rsidP="0016294E" w:rsidRDefault="004E3CE6" w14:paraId="12CC0C90" w14:textId="77777777">
            <w:r w:rsidRPr="00C057CE">
              <w:t>Language</w:t>
            </w:r>
          </w:p>
        </w:tc>
        <w:tc>
          <w:tcPr>
            <w:tcW w:w="3209" w:type="dxa"/>
          </w:tcPr>
          <w:p w:rsidRPr="00C057CE" w:rsidR="004E3CE6" w:rsidP="0016294E" w:rsidRDefault="004E3CE6" w14:paraId="390AA151" w14:textId="77777777">
            <w:r w:rsidRPr="00C057CE">
              <w:t>‘lang’</w:t>
            </w:r>
          </w:p>
        </w:tc>
        <w:tc>
          <w:tcPr>
            <w:tcW w:w="3210" w:type="dxa"/>
          </w:tcPr>
          <w:p w:rsidRPr="00C057CE" w:rsidR="004E3CE6" w:rsidP="0016294E" w:rsidRDefault="004E3CE6" w14:paraId="67DB7252" w14:textId="77777777">
            <w:r w:rsidRPr="00C057CE">
              <w:t>The language used to sign the document (coming from the e-government application)</w:t>
            </w:r>
          </w:p>
        </w:tc>
      </w:tr>
      <w:tr w:rsidRPr="00C057CE" w:rsidR="004E3CE6" w:rsidTr="0016294E" w14:paraId="153661F4" w14:textId="77777777">
        <w:tc>
          <w:tcPr>
            <w:tcW w:w="3209" w:type="dxa"/>
          </w:tcPr>
          <w:p w:rsidRPr="00C057CE" w:rsidR="004E3CE6" w:rsidP="0016294E" w:rsidRDefault="004E3CE6" w14:paraId="4DFFE7DB" w14:textId="77777777">
            <w:r w:rsidRPr="00C057CE">
              <w:t>Signing time</w:t>
            </w:r>
          </w:p>
        </w:tc>
        <w:tc>
          <w:tcPr>
            <w:tcW w:w="3209" w:type="dxa"/>
          </w:tcPr>
          <w:p w:rsidRPr="00C057CE" w:rsidR="004E3CE6" w:rsidP="0016294E" w:rsidRDefault="004E3CE6" w14:paraId="6D6E896F" w14:textId="77777777">
            <w:r w:rsidRPr="00C057CE">
              <w:t>‘</w:t>
            </w:r>
            <w:proofErr w:type="spellStart"/>
            <w:r w:rsidRPr="00C057CE">
              <w:t>signTimeout</w:t>
            </w:r>
            <w:proofErr w:type="spellEnd"/>
            <w:r w:rsidRPr="00C057CE">
              <w:t>’</w:t>
            </w:r>
          </w:p>
        </w:tc>
        <w:tc>
          <w:tcPr>
            <w:tcW w:w="3210" w:type="dxa"/>
          </w:tcPr>
          <w:p w:rsidRPr="00C057CE" w:rsidR="004E3CE6" w:rsidP="0016294E" w:rsidRDefault="004E3CE6" w14:paraId="449B4F1A" w14:textId="77777777">
            <w:r w:rsidRPr="00C057CE">
              <w:t>The default time between the reviewing of document and the confirmation of signature shall not surpass the signature time indicated. This is by default 120 seconds</w:t>
            </w:r>
          </w:p>
        </w:tc>
      </w:tr>
      <w:tr w:rsidRPr="00C057CE" w:rsidR="004E3CE6" w:rsidTr="0016294E" w14:paraId="7A6B9500" w14:textId="77777777">
        <w:tc>
          <w:tcPr>
            <w:tcW w:w="3209" w:type="dxa"/>
          </w:tcPr>
          <w:p w:rsidRPr="00C057CE" w:rsidR="004E3CE6" w:rsidP="0016294E" w:rsidRDefault="004E3CE6" w14:paraId="62588862" w14:textId="77777777">
            <w:r w:rsidRPr="00C057CE">
              <w:t>Download</w:t>
            </w:r>
          </w:p>
        </w:tc>
        <w:tc>
          <w:tcPr>
            <w:tcW w:w="3209" w:type="dxa"/>
          </w:tcPr>
          <w:p w:rsidRPr="00C057CE" w:rsidR="004E3CE6" w:rsidP="0016294E" w:rsidRDefault="004E3CE6" w14:paraId="79750106" w14:textId="77777777">
            <w:r w:rsidRPr="00C057CE">
              <w:t>‘</w:t>
            </w:r>
            <w:proofErr w:type="spellStart"/>
            <w:r w:rsidRPr="00C057CE">
              <w:t>noDownload</w:t>
            </w:r>
            <w:proofErr w:type="spellEnd"/>
            <w:r w:rsidRPr="00C057CE">
              <w:t xml:space="preserve">’ </w:t>
            </w:r>
          </w:p>
        </w:tc>
        <w:tc>
          <w:tcPr>
            <w:tcW w:w="3210" w:type="dxa"/>
          </w:tcPr>
          <w:p w:rsidRPr="00C057CE" w:rsidR="004E3CE6" w:rsidP="0016294E" w:rsidRDefault="004E3CE6" w14:paraId="18B532D3" w14:textId="77777777">
            <w:r w:rsidRPr="00C057CE">
              <w:t>If the signed document is downloaded by the user</w:t>
            </w:r>
          </w:p>
        </w:tc>
      </w:tr>
      <w:tr w:rsidRPr="00C057CE" w:rsidR="004E3CE6" w:rsidTr="0016294E" w14:paraId="72CA0EED" w14:textId="77777777">
        <w:tc>
          <w:tcPr>
            <w:tcW w:w="3209" w:type="dxa"/>
          </w:tcPr>
          <w:p w:rsidRPr="00C057CE" w:rsidR="004E3CE6" w:rsidP="0016294E" w:rsidRDefault="004E3CE6" w14:paraId="0C4024BA" w14:textId="77777777">
            <w:r w:rsidRPr="00C057CE">
              <w:t>Policy</w:t>
            </w:r>
          </w:p>
        </w:tc>
        <w:tc>
          <w:tcPr>
            <w:tcW w:w="3209" w:type="dxa"/>
          </w:tcPr>
          <w:p w:rsidRPr="00C057CE" w:rsidR="004E3CE6" w:rsidP="0016294E" w:rsidRDefault="004E3CE6" w14:paraId="13CDB3A3" w14:textId="77777777">
            <w:r w:rsidRPr="00C057CE">
              <w:t>‘</w:t>
            </w:r>
            <w:proofErr w:type="spellStart"/>
            <w:r w:rsidRPr="00C057CE">
              <w:t>policyID</w:t>
            </w:r>
            <w:proofErr w:type="spellEnd"/>
            <w:r w:rsidRPr="00C057CE">
              <w:t>’</w:t>
            </w:r>
          </w:p>
        </w:tc>
        <w:tc>
          <w:tcPr>
            <w:tcW w:w="3210" w:type="dxa"/>
          </w:tcPr>
          <w:p w:rsidRPr="00C057CE" w:rsidR="004E3CE6" w:rsidP="0016294E" w:rsidRDefault="004E3CE6" w14:paraId="5571334E" w14:textId="77777777">
            <w:r w:rsidRPr="00C057CE">
              <w:t xml:space="preserve">Inclusion of policies on signature </w:t>
            </w:r>
          </w:p>
        </w:tc>
      </w:tr>
      <w:tr w:rsidRPr="00C057CE" w:rsidR="004E3CE6" w:rsidTr="0016294E" w14:paraId="517C325E" w14:textId="77777777">
        <w:tc>
          <w:tcPr>
            <w:tcW w:w="3209" w:type="dxa"/>
          </w:tcPr>
          <w:p w:rsidRPr="00C057CE" w:rsidR="004E3CE6" w:rsidP="0016294E" w:rsidRDefault="004E3CE6" w14:paraId="4CAB80E6" w14:textId="77777777">
            <w:r w:rsidRPr="00C057CE">
              <w:t>Policy</w:t>
            </w:r>
          </w:p>
        </w:tc>
        <w:tc>
          <w:tcPr>
            <w:tcW w:w="3209" w:type="dxa"/>
          </w:tcPr>
          <w:p w:rsidRPr="00C057CE" w:rsidR="004E3CE6" w:rsidP="0016294E" w:rsidRDefault="004E3CE6" w14:paraId="6A7CD97C" w14:textId="77777777">
            <w:r w:rsidRPr="00C057CE">
              <w:t>‘</w:t>
            </w:r>
            <w:proofErr w:type="spellStart"/>
            <w:r w:rsidRPr="00C057CE">
              <w:t>policyDescription</w:t>
            </w:r>
            <w:proofErr w:type="spellEnd"/>
            <w:r w:rsidRPr="00C057CE">
              <w:t>’</w:t>
            </w:r>
          </w:p>
        </w:tc>
        <w:tc>
          <w:tcPr>
            <w:tcW w:w="3210" w:type="dxa"/>
          </w:tcPr>
          <w:p w:rsidRPr="00C057CE" w:rsidR="004E3CE6" w:rsidP="0016294E" w:rsidRDefault="004E3CE6" w14:paraId="52B05365" w14:textId="77777777">
            <w:r w:rsidRPr="00C057CE">
              <w:t>Inclusion of description of policies on signature</w:t>
            </w:r>
          </w:p>
        </w:tc>
      </w:tr>
      <w:tr w:rsidRPr="00C057CE" w:rsidR="004E3CE6" w:rsidTr="0016294E" w14:paraId="2E5F9BF1" w14:textId="77777777">
        <w:tc>
          <w:tcPr>
            <w:tcW w:w="3209" w:type="dxa"/>
          </w:tcPr>
          <w:p w:rsidRPr="00C057CE" w:rsidR="004E3CE6" w:rsidP="0016294E" w:rsidRDefault="004E3CE6" w14:paraId="24A51079" w14:textId="77777777">
            <w:r w:rsidRPr="00C057CE">
              <w:t>Policy</w:t>
            </w:r>
          </w:p>
        </w:tc>
        <w:tc>
          <w:tcPr>
            <w:tcW w:w="3209" w:type="dxa"/>
          </w:tcPr>
          <w:p w:rsidRPr="00C057CE" w:rsidR="004E3CE6" w:rsidP="0016294E" w:rsidRDefault="004E3CE6" w14:paraId="6B75C101" w14:textId="77777777">
            <w:r w:rsidRPr="00C057CE">
              <w:t>‘</w:t>
            </w:r>
            <w:proofErr w:type="spellStart"/>
            <w:r w:rsidRPr="00C057CE">
              <w:t>policyDigestAlgorithm</w:t>
            </w:r>
            <w:proofErr w:type="spellEnd"/>
            <w:r w:rsidRPr="00C057CE">
              <w:t>’</w:t>
            </w:r>
          </w:p>
        </w:tc>
        <w:tc>
          <w:tcPr>
            <w:tcW w:w="3210" w:type="dxa"/>
          </w:tcPr>
          <w:p w:rsidRPr="00C057CE" w:rsidR="004E3CE6" w:rsidP="0016294E" w:rsidRDefault="004E3CE6" w14:paraId="1F7A3568" w14:textId="77777777">
            <w:pPr>
              <w:rPr>
                <w:b/>
                <w:bCs/>
              </w:rPr>
            </w:pPr>
            <w:r w:rsidRPr="00C057CE">
              <w:t>Inclusion of policies’ algorithm on signature used to secure the policies</w:t>
            </w:r>
          </w:p>
        </w:tc>
      </w:tr>
      <w:tr w:rsidRPr="00C057CE" w:rsidR="004E3CE6" w:rsidTr="0016294E" w14:paraId="227B47AA" w14:textId="77777777">
        <w:tc>
          <w:tcPr>
            <w:tcW w:w="3209" w:type="dxa"/>
          </w:tcPr>
          <w:p w:rsidRPr="00C057CE" w:rsidR="004E3CE6" w:rsidP="0016294E" w:rsidRDefault="004E3CE6" w14:paraId="24EE3921" w14:textId="77777777">
            <w:r>
              <w:lastRenderedPageBreak/>
              <w:t xml:space="preserve">Confirmation </w:t>
            </w:r>
          </w:p>
        </w:tc>
        <w:tc>
          <w:tcPr>
            <w:tcW w:w="3209" w:type="dxa"/>
          </w:tcPr>
          <w:p w:rsidRPr="00C057CE" w:rsidR="004E3CE6" w:rsidP="0016294E" w:rsidRDefault="004E3CE6" w14:paraId="621272E4" w14:textId="77777777">
            <w:r w:rsidRPr="00C057CE">
              <w:t>‘</w:t>
            </w:r>
            <w:proofErr w:type="spellStart"/>
            <w:r w:rsidRPr="00C057CE">
              <w:t>requestDocumentReadConfirm</w:t>
            </w:r>
            <w:proofErr w:type="spellEnd"/>
            <w:r w:rsidRPr="00C057CE">
              <w:t>’</w:t>
            </w:r>
          </w:p>
        </w:tc>
        <w:tc>
          <w:tcPr>
            <w:tcW w:w="3210" w:type="dxa"/>
          </w:tcPr>
          <w:p w:rsidRPr="00C057CE" w:rsidR="004E3CE6" w:rsidP="0016294E" w:rsidRDefault="004E3CE6" w14:paraId="78CE6EBD" w14:textId="77777777">
            <w:r w:rsidRPr="00C057CE">
              <w:t xml:space="preserve">Checkbox to confirm </w:t>
            </w:r>
          </w:p>
        </w:tc>
      </w:tr>
    </w:tbl>
    <w:p w:rsidR="004E3CE6" w:rsidP="004E3CE6" w:rsidRDefault="004E3CE6" w14:paraId="6E791A19" w14:textId="5D77ABF4"/>
    <w:p w:rsidR="00425C5E" w:rsidP="005C58DC" w:rsidRDefault="005A501A" w14:paraId="530C89C7" w14:textId="02EE7A82">
      <w:pPr>
        <w:pStyle w:val="Heading2"/>
      </w:pPr>
      <w:bookmarkStart w:name="_Toc128484112" w:id="11"/>
      <w:r>
        <w:t>S</w:t>
      </w:r>
      <w:r w:rsidR="00ED2A21">
        <w:t>ign</w:t>
      </w:r>
      <w:r>
        <w:t>ature validation</w:t>
      </w:r>
      <w:bookmarkEnd w:id="11"/>
    </w:p>
    <w:p w:rsidR="00837499" w:rsidP="005C58DC" w:rsidRDefault="0051510C" w14:paraId="3FF013F8" w14:textId="662CF42E">
      <w:pPr>
        <w:jc w:val="both"/>
      </w:pPr>
      <w:r>
        <w:t>Th</w:t>
      </w:r>
      <w:r w:rsidR="00FE56A2">
        <w:t>e</w:t>
      </w:r>
      <w:r>
        <w:t xml:space="preserve"> cryptographic validity of the signature depends</w:t>
      </w:r>
      <w:r w:rsidR="00FE56A2">
        <w:t xml:space="preserve"> on how secure the </w:t>
      </w:r>
      <w:r w:rsidR="00761C3B">
        <w:t>algorithms and parameters are when creating the signature</w:t>
      </w:r>
      <w:r w:rsidR="003829A5">
        <w:t xml:space="preserve"> and certificates</w:t>
      </w:r>
      <w:r w:rsidR="00761C3B">
        <w:t xml:space="preserve">. </w:t>
      </w:r>
      <w:r w:rsidR="00ED493C">
        <w:t xml:space="preserve">To ensure that, when </w:t>
      </w:r>
      <w:r w:rsidR="001A18AF">
        <w:t xml:space="preserve">validating a signature in a document, </w:t>
      </w:r>
      <w:r w:rsidR="00CB3582">
        <w:t>the validation</w:t>
      </w:r>
      <w:r w:rsidR="00792FA7">
        <w:t xml:space="preserve"> is </w:t>
      </w:r>
      <w:r w:rsidR="005B587A">
        <w:t>made</w:t>
      </w:r>
      <w:r w:rsidR="00792FA7">
        <w:t xml:space="preserve"> against a set of rules</w:t>
      </w:r>
      <w:r w:rsidR="00A06137">
        <w:t xml:space="preserve">, the constraints, </w:t>
      </w:r>
      <w:r w:rsidR="00E46272">
        <w:t xml:space="preserve">that dictate how </w:t>
      </w:r>
      <w:r w:rsidR="00AD76AA">
        <w:t>the solution behaves</w:t>
      </w:r>
      <w:r w:rsidR="00A06137">
        <w:t xml:space="preserve">. </w:t>
      </w:r>
      <w:r w:rsidR="005C58DC">
        <w:t>The constraints are</w:t>
      </w:r>
      <w:r w:rsidRPr="005C58DC" w:rsidR="005C58DC">
        <w:t xml:space="preserve"> sometimes referred to as a signature validation policy.</w:t>
      </w:r>
      <w:r w:rsidR="00AD76AA">
        <w:t xml:space="preserve"> </w:t>
      </w:r>
    </w:p>
    <w:p w:rsidR="00986DE6" w:rsidP="005C58DC" w:rsidRDefault="009476FB" w14:paraId="7711481A" w14:textId="7464210E">
      <w:pPr>
        <w:jc w:val="both"/>
      </w:pPr>
      <w:r>
        <w:t>Part of the constraints is t</w:t>
      </w:r>
      <w:r w:rsidR="009F6AC9">
        <w:t xml:space="preserve">he </w:t>
      </w:r>
      <w:r w:rsidR="00412E39">
        <w:t>Revocation Freshness Constraint (RFC)</w:t>
      </w:r>
      <w:r w:rsidR="00CB3A7D">
        <w:rPr>
          <w:rStyle w:val="FootnoteReference"/>
        </w:rPr>
        <w:footnoteReference w:id="4"/>
      </w:r>
      <w:r>
        <w:t xml:space="preserve">, which </w:t>
      </w:r>
      <w:r w:rsidR="00A16D0A">
        <w:t xml:space="preserve">applies to </w:t>
      </w:r>
      <w:r w:rsidR="00914151">
        <w:t>certificates and CA certificates</w:t>
      </w:r>
      <w:r w:rsidR="00016601">
        <w:t xml:space="preserve">. </w:t>
      </w:r>
      <w:r w:rsidRPr="00986DE6" w:rsidR="00986DE6">
        <w:t>The Revocation</w:t>
      </w:r>
      <w:r w:rsidR="002D5435">
        <w:t xml:space="preserve"> </w:t>
      </w:r>
      <w:r w:rsidRPr="00986DE6" w:rsidR="00986DE6">
        <w:t>Freshness</w:t>
      </w:r>
      <w:r w:rsidR="002D5435">
        <w:t xml:space="preserve"> </w:t>
      </w:r>
      <w:r w:rsidRPr="00986DE6" w:rsidR="00986DE6">
        <w:t xml:space="preserve">Constraints </w:t>
      </w:r>
      <w:r w:rsidR="00083BD5">
        <w:t xml:space="preserve">as </w:t>
      </w:r>
      <w:r w:rsidRPr="00986DE6" w:rsidR="00986DE6">
        <w:t>defined in ETSI TS 119 172-1 [3]</w:t>
      </w:r>
      <w:r w:rsidR="00083BD5">
        <w:rPr>
          <w:rStyle w:val="FootnoteReference"/>
        </w:rPr>
        <w:footnoteReference w:id="5"/>
      </w:r>
      <w:r w:rsidR="006356A8">
        <w:t xml:space="preserve"> </w:t>
      </w:r>
      <w:r w:rsidRPr="00986DE6" w:rsidR="00986DE6">
        <w:t>shall be used with a maximum value of</w:t>
      </w:r>
      <w:r w:rsidR="00650566">
        <w:t xml:space="preserve"> 0</w:t>
      </w:r>
      <w:r w:rsidRPr="00986DE6" w:rsidR="00986DE6">
        <w:t xml:space="preserve">, ensuring that the revocation information is </w:t>
      </w:r>
      <w:r w:rsidRPr="00740DA4" w:rsidR="00986DE6">
        <w:rPr>
          <w:b/>
          <w:bCs/>
        </w:rPr>
        <w:t>only</w:t>
      </w:r>
      <w:r w:rsidRPr="00986DE6" w:rsidR="00986DE6">
        <w:t xml:space="preserve"> accepted if it has been issued after the best signature time.</w:t>
      </w:r>
      <w:r w:rsidR="00986DE6">
        <w:t xml:space="preserve"> </w:t>
      </w:r>
    </w:p>
    <w:p w:rsidR="00890752" w:rsidP="00B032AE" w:rsidRDefault="00890752" w14:paraId="4BF7D23D" w14:textId="37E9B318">
      <w:pPr>
        <w:pStyle w:val="ListParagraph"/>
        <w:numPr>
          <w:ilvl w:val="0"/>
          <w:numId w:val="39"/>
        </w:numPr>
        <w:jc w:val="both"/>
      </w:pPr>
      <w:r>
        <w:t>For BRCA4</w:t>
      </w:r>
      <w:r w:rsidR="00DC33DE">
        <w:t xml:space="preserve">, the RFC is 1 </w:t>
      </w:r>
      <w:r w:rsidR="00001001">
        <w:t>min</w:t>
      </w:r>
      <w:r w:rsidR="00DC33DE">
        <w:t xml:space="preserve"> for OCSP</w:t>
      </w:r>
      <w:r w:rsidR="00956EFC">
        <w:t xml:space="preserve">. </w:t>
      </w:r>
    </w:p>
    <w:p w:rsidR="00996A89" w:rsidP="00B032AE" w:rsidRDefault="00890752" w14:paraId="480664FA" w14:textId="77777777">
      <w:pPr>
        <w:pStyle w:val="ListParagraph"/>
        <w:numPr>
          <w:ilvl w:val="0"/>
          <w:numId w:val="39"/>
        </w:numPr>
        <w:jc w:val="both"/>
      </w:pPr>
      <w:r>
        <w:t>For BRCA3</w:t>
      </w:r>
      <w:r w:rsidR="00001001">
        <w:t>, the RFC is 210 days</w:t>
      </w:r>
      <w:r w:rsidR="008B511A">
        <w:t xml:space="preserve"> for the CA certificates</w:t>
      </w:r>
      <w:r w:rsidR="00996A89">
        <w:t xml:space="preserve">. </w:t>
      </w:r>
    </w:p>
    <w:p w:rsidR="009F6AC9" w:rsidP="005C58DC" w:rsidRDefault="00DA336A" w14:paraId="1436AA7D" w14:textId="6C4C1D8E">
      <w:pPr>
        <w:jc w:val="both"/>
      </w:pPr>
      <w:r>
        <w:t>BRCA</w:t>
      </w:r>
      <w:r w:rsidR="00815138">
        <w:t>3</w:t>
      </w:r>
      <w:r w:rsidR="00232661">
        <w:t xml:space="preserve"> </w:t>
      </w:r>
      <w:r w:rsidRPr="00232661" w:rsidR="00232661">
        <w:t>is still using SHA1</w:t>
      </w:r>
      <w:r w:rsidR="00B241AE">
        <w:t xml:space="preserve">. SHA1 is accepted </w:t>
      </w:r>
      <w:r w:rsidR="00CE4DD6">
        <w:t xml:space="preserve">as a signature algorithm for </w:t>
      </w:r>
      <w:r w:rsidR="00B07DAE">
        <w:t>R</w:t>
      </w:r>
      <w:r w:rsidR="00CE4DD6">
        <w:t xml:space="preserve">oot and </w:t>
      </w:r>
      <w:r w:rsidR="00B07DAE">
        <w:t>I</w:t>
      </w:r>
      <w:r w:rsidR="00CE4DD6">
        <w:t>ntermediate certificate</w:t>
      </w:r>
      <w:r w:rsidR="00B07DAE">
        <w:t>s</w:t>
      </w:r>
      <w:r w:rsidR="00CE4DD6">
        <w:t xml:space="preserve">, but it is </w:t>
      </w:r>
      <w:r w:rsidR="003F5830">
        <w:t>forbidden for Leaf Signing certificates.</w:t>
      </w:r>
    </w:p>
    <w:p w:rsidR="00C87DDA" w:rsidP="005C58DC" w:rsidRDefault="00C87DDA" w14:paraId="6C58333F" w14:textId="52EFFACE">
      <w:pPr>
        <w:jc w:val="both"/>
      </w:pPr>
      <w:r w:rsidRPr="00C87DDA">
        <w:t>Countersignatures of existing signatures can also be validated</w:t>
      </w:r>
      <w:r>
        <w:t xml:space="preserve"> following the same </w:t>
      </w:r>
      <w:r w:rsidR="005014DC">
        <w:t xml:space="preserve">RFC. The same constraint applies to the validation of </w:t>
      </w:r>
      <w:r w:rsidRPr="00D37BA3" w:rsidR="00D37BA3">
        <w:t>timestamp</w:t>
      </w:r>
      <w:r w:rsidR="00D37BA3">
        <w:t>s</w:t>
      </w:r>
      <w:r w:rsidRPr="00D37BA3" w:rsidR="00D37BA3">
        <w:t xml:space="preserve"> and the revocation itself. The revocation can be either valid or not</w:t>
      </w:r>
      <w:r w:rsidR="00D37BA3">
        <w:t xml:space="preserve"> valid</w:t>
      </w:r>
      <w:r w:rsidRPr="00D37BA3" w:rsidR="00D37BA3">
        <w:t>.</w:t>
      </w:r>
    </w:p>
    <w:p w:rsidRPr="00C057CE" w:rsidR="00B06A7A" w:rsidP="00D624B3" w:rsidRDefault="00B006C2" w14:paraId="560E5C92" w14:textId="0420AE1A">
      <w:pPr>
        <w:jc w:val="both"/>
      </w:pPr>
      <w:r w:rsidRPr="00B006C2">
        <w:t xml:space="preserve">In case </w:t>
      </w:r>
      <w:r w:rsidR="00550F2E">
        <w:t xml:space="preserve">the result of the </w:t>
      </w:r>
      <w:r w:rsidR="00BC74D8">
        <w:t>validation process returns the error ‘</w:t>
      </w:r>
      <w:r w:rsidRPr="00B006C2">
        <w:t>‘</w:t>
      </w:r>
      <w:r w:rsidR="00BC74D8">
        <w:t>I</w:t>
      </w:r>
      <w:r w:rsidRPr="00B006C2">
        <w:t>ndeterminate</w:t>
      </w:r>
      <w:r w:rsidR="00BC74D8">
        <w:t xml:space="preserve"> - </w:t>
      </w:r>
      <w:r w:rsidRPr="00B006C2">
        <w:t>try later</w:t>
      </w:r>
      <w:r w:rsidR="00FC7FA1">
        <w:t>”</w:t>
      </w:r>
      <w:r w:rsidRPr="00B006C2">
        <w:t xml:space="preserve"> for some of the signatures and for those signatures</w:t>
      </w:r>
      <w:r w:rsidR="00FC7FA1">
        <w:t xml:space="preserve"> can be identified </w:t>
      </w:r>
      <w:r w:rsidRPr="00E05D7D" w:rsidR="00E05D7D">
        <w:t>as being signed by a BRCA3 certificate</w:t>
      </w:r>
      <w:r w:rsidR="003F341F">
        <w:t xml:space="preserve">, then the </w:t>
      </w:r>
      <w:r w:rsidR="00C01119">
        <w:t>validation is re-run with</w:t>
      </w:r>
      <w:r w:rsidRPr="003F341F" w:rsidR="003F341F">
        <w:t xml:space="preserve"> </w:t>
      </w:r>
      <w:proofErr w:type="gramStart"/>
      <w:r w:rsidRPr="003F341F" w:rsidR="003F341F">
        <w:t>exactly the same</w:t>
      </w:r>
      <w:proofErr w:type="gramEnd"/>
      <w:r w:rsidRPr="003F341F" w:rsidR="003F341F">
        <w:t xml:space="preserve"> rule</w:t>
      </w:r>
      <w:r w:rsidR="00C01119">
        <w:t>s</w:t>
      </w:r>
      <w:r w:rsidRPr="003F341F" w:rsidR="003F341F">
        <w:t xml:space="preserve"> except that </w:t>
      </w:r>
      <w:r w:rsidR="00C01119">
        <w:t>the RFC is change</w:t>
      </w:r>
      <w:r w:rsidR="00CF0CBF">
        <w:t>d</w:t>
      </w:r>
      <w:r w:rsidRPr="003F341F" w:rsidR="003F341F">
        <w:t xml:space="preserve"> to 210 days for the CA certificates and the counter-signing CA certificates.</w:t>
      </w:r>
      <w:r w:rsidR="00C01119">
        <w:t xml:space="preserve"> </w:t>
      </w:r>
      <w:r w:rsidR="00E36E02">
        <w:t>These constraints are found in two different</w:t>
      </w:r>
      <w:r w:rsidR="00936F57">
        <w:t xml:space="preserve"> .xml files </w:t>
      </w:r>
      <w:r w:rsidR="00D624B3">
        <w:t xml:space="preserve">in the policy folder of the project. </w:t>
      </w:r>
    </w:p>
    <w:p w:rsidRPr="00C057CE" w:rsidR="00CD6CF8" w:rsidP="00CD6CF8" w:rsidRDefault="00CD6CF8" w14:paraId="22631606" w14:textId="14E4B697">
      <w:pPr>
        <w:pStyle w:val="Heading2"/>
      </w:pPr>
      <w:bookmarkStart w:name="_Toc128484113" w:id="12"/>
      <w:r w:rsidRPr="00C057CE">
        <w:lastRenderedPageBreak/>
        <w:t xml:space="preserve">The </w:t>
      </w:r>
      <w:proofErr w:type="spellStart"/>
      <w:r w:rsidRPr="00C057CE">
        <w:t>BeID</w:t>
      </w:r>
      <w:proofErr w:type="spellEnd"/>
      <w:r w:rsidRPr="00C057CE">
        <w:t xml:space="preserve"> Connect </w:t>
      </w:r>
      <w:r w:rsidR="0069036E">
        <w:t xml:space="preserve">software </w:t>
      </w:r>
      <w:r w:rsidRPr="00C057CE">
        <w:t xml:space="preserve">and browser </w:t>
      </w:r>
      <w:proofErr w:type="gramStart"/>
      <w:r w:rsidRPr="00C057CE">
        <w:t>extensions</w:t>
      </w:r>
      <w:bookmarkEnd w:id="12"/>
      <w:proofErr w:type="gramEnd"/>
    </w:p>
    <w:p w:rsidRPr="00C057CE" w:rsidR="00CD6CF8" w:rsidP="00CD6CF8" w:rsidRDefault="00CD6CF8" w14:paraId="4E50B58D" w14:textId="36A3649B">
      <w:pPr>
        <w:pStyle w:val="Heading4"/>
        <w:suppressAutoHyphens w:val="0"/>
      </w:pPr>
      <w:r w:rsidRPr="00C057CE">
        <w:t xml:space="preserve">High level description </w:t>
      </w:r>
    </w:p>
    <w:p w:rsidRPr="00C057CE" w:rsidR="00CD6CF8" w:rsidP="00CD6CF8" w:rsidRDefault="00CD6CF8" w14:paraId="0951C61B" w14:textId="10DCB3CF">
      <w:pPr>
        <w:jc w:val="both"/>
      </w:pPr>
      <w:r w:rsidRPr="00C057CE">
        <w:t xml:space="preserve">When the user uses the </w:t>
      </w:r>
      <w:proofErr w:type="spellStart"/>
      <w:r w:rsidRPr="00C057CE">
        <w:t>eID</w:t>
      </w:r>
      <w:proofErr w:type="spellEnd"/>
      <w:r w:rsidRPr="00C057CE">
        <w:t xml:space="preserve"> smart card for signing, the browser does not provide direct access to the smart card. A browser extension is needed to create the link between the </w:t>
      </w:r>
      <w:proofErr w:type="spellStart"/>
      <w:r w:rsidRPr="00C057CE">
        <w:t>Gui</w:t>
      </w:r>
      <w:proofErr w:type="spellEnd"/>
      <w:r w:rsidRPr="00C057CE">
        <w:t xml:space="preserve">-sign web, a React SPA web application, and the Belgian </w:t>
      </w:r>
      <w:proofErr w:type="spellStart"/>
      <w:r w:rsidRPr="00C057CE">
        <w:t>eID</w:t>
      </w:r>
      <w:proofErr w:type="spellEnd"/>
      <w:r w:rsidRPr="00C057CE">
        <w:t xml:space="preserve"> smart card. In this way, the browser can communicate with the </w:t>
      </w:r>
      <w:proofErr w:type="spellStart"/>
      <w:r w:rsidRPr="00C057CE">
        <w:t>eID</w:t>
      </w:r>
      <w:proofErr w:type="spellEnd"/>
      <w:r w:rsidRPr="00C057CE">
        <w:t xml:space="preserve"> smart card with the use of the browser extension that utilises the exchange of messages (API) with a native-code host executable running outside of the browser sandbox.</w:t>
      </w:r>
    </w:p>
    <w:p w:rsidRPr="00EB4591" w:rsidR="0069036E" w:rsidP="0069036E" w:rsidRDefault="0069036E" w14:paraId="464F0975" w14:textId="77777777">
      <w:pPr>
        <w:jc w:val="both"/>
        <w:rPr>
          <w:b/>
          <w:bCs/>
          <w:i/>
          <w:iCs/>
        </w:rPr>
      </w:pPr>
      <w:r w:rsidRPr="00EB4591">
        <w:rPr>
          <w:b/>
          <w:bCs/>
          <w:i/>
          <w:iCs/>
        </w:rPr>
        <w:t xml:space="preserve">Signing with the </w:t>
      </w:r>
      <w:proofErr w:type="spellStart"/>
      <w:r w:rsidRPr="00EB4591">
        <w:rPr>
          <w:b/>
          <w:bCs/>
          <w:i/>
          <w:iCs/>
        </w:rPr>
        <w:t>BeID</w:t>
      </w:r>
      <w:proofErr w:type="spellEnd"/>
      <w:r w:rsidRPr="00EB4591">
        <w:rPr>
          <w:b/>
          <w:bCs/>
          <w:i/>
          <w:iCs/>
        </w:rPr>
        <w:t xml:space="preserve"> Connect </w:t>
      </w:r>
      <w:proofErr w:type="gramStart"/>
      <w:r w:rsidRPr="00EB4591">
        <w:rPr>
          <w:b/>
          <w:bCs/>
          <w:i/>
          <w:iCs/>
        </w:rPr>
        <w:t>software</w:t>
      </w:r>
      <w:proofErr w:type="gramEnd"/>
    </w:p>
    <w:p w:rsidRPr="00C057CE" w:rsidR="0069036E" w:rsidP="0069036E" w:rsidRDefault="0069036E" w14:paraId="612A94D5" w14:textId="1192D749">
      <w:pPr>
        <w:jc w:val="both"/>
      </w:pPr>
      <w:r w:rsidRPr="00C057CE">
        <w:t xml:space="preserve">The </w:t>
      </w:r>
      <w:proofErr w:type="spellStart"/>
      <w:r w:rsidRPr="00C057CE">
        <w:t>eID</w:t>
      </w:r>
      <w:proofErr w:type="spellEnd"/>
      <w:r w:rsidRPr="00C057CE">
        <w:t xml:space="preserve"> </w:t>
      </w:r>
      <w:r w:rsidR="00FA07FD">
        <w:t xml:space="preserve">smart </w:t>
      </w:r>
      <w:r w:rsidRPr="00C057CE">
        <w:t>card contains a signature certificate that enables the digital signing of documents. When launched, the signature application checks the validity of the certificates and loads the certificate of the trust service provider. The signature is deemed qualified</w:t>
      </w:r>
      <w:r w:rsidRPr="00C057CE">
        <w:rPr>
          <w:rStyle w:val="FootnoteReference"/>
        </w:rPr>
        <w:footnoteReference w:id="6"/>
      </w:r>
      <w:r w:rsidRPr="00C057CE">
        <w:t xml:space="preserve"> when the certificate comes from trust service providers in accordance with the </w:t>
      </w:r>
      <w:proofErr w:type="spellStart"/>
      <w:r w:rsidRPr="00C057CE">
        <w:t>eIDAS</w:t>
      </w:r>
      <w:proofErr w:type="spellEnd"/>
      <w:r w:rsidRPr="00C057CE">
        <w:t xml:space="preserve"> Regulation. The European Commission publishes online a list of these trusted lists, the List of Trusted Lists (LOTL).</w:t>
      </w:r>
    </w:p>
    <w:p w:rsidRPr="00105528" w:rsidR="00CD6CF8" w:rsidP="00CD6CF8" w:rsidRDefault="00CD6CF8" w14:paraId="57A472C9" w14:textId="03FDA5B5">
      <w:pPr>
        <w:jc w:val="both"/>
      </w:pPr>
      <w:r w:rsidRPr="00C057CE">
        <w:t>Depending on the browser type and the operating system, the details found in the following description may vary.</w:t>
      </w:r>
      <w:r w:rsidR="00105528">
        <w:t xml:space="preserve"> </w:t>
      </w:r>
      <w:r w:rsidRPr="00C057CE">
        <w:t>The following links provide a detailed description on the development of the browser extension:</w:t>
      </w:r>
    </w:p>
    <w:p w:rsidRPr="00C057CE" w:rsidR="00CD6CF8" w:rsidP="00CD6CF8" w:rsidRDefault="00904167" w14:paraId="5AD46315" w14:textId="77777777">
      <w:pPr>
        <w:pStyle w:val="ListParagraph"/>
        <w:numPr>
          <w:ilvl w:val="0"/>
          <w:numId w:val="7"/>
        </w:numPr>
        <w:suppressAutoHyphens w:val="0"/>
        <w:spacing w:after="160" w:line="259" w:lineRule="auto"/>
        <w:rPr>
          <w:rFonts w:eastAsia="Calibri" w:cstheme="minorHAnsi"/>
          <w:szCs w:val="21"/>
        </w:rPr>
      </w:pPr>
      <w:hyperlink w:history="1" r:id="rId20">
        <w:r w:rsidRPr="00C057CE" w:rsidR="00CD6CF8">
          <w:rPr>
            <w:rFonts w:eastAsia="Calibri" w:cstheme="minorHAnsi"/>
            <w:color w:val="21897B" w:themeColor="accent3" w:themeShade="BF"/>
            <w:szCs w:val="21"/>
            <w:u w:val="single"/>
          </w:rPr>
          <w:t>Welcome - Chrome Developers</w:t>
        </w:r>
      </w:hyperlink>
      <w:r w:rsidRPr="00C057CE" w:rsidR="00CD6CF8">
        <w:rPr>
          <w:rFonts w:eastAsia="Calibri" w:cstheme="minorHAnsi"/>
          <w:color w:val="21897B" w:themeColor="accent3" w:themeShade="BF"/>
          <w:szCs w:val="21"/>
        </w:rPr>
        <w:t xml:space="preserve"> </w:t>
      </w:r>
      <w:r w:rsidRPr="00C057CE" w:rsidR="00CD6CF8">
        <w:rPr>
          <w:rFonts w:eastAsia="Calibri" w:cstheme="minorHAnsi"/>
          <w:szCs w:val="21"/>
        </w:rPr>
        <w:t>(Chrome and Edge)</w:t>
      </w:r>
    </w:p>
    <w:p w:rsidRPr="00C057CE" w:rsidR="00CD6CF8" w:rsidP="00CD6CF8" w:rsidRDefault="00904167" w14:paraId="20EA0335" w14:textId="77777777">
      <w:pPr>
        <w:pStyle w:val="ListParagraph"/>
        <w:numPr>
          <w:ilvl w:val="0"/>
          <w:numId w:val="7"/>
        </w:numPr>
        <w:suppressAutoHyphens w:val="0"/>
        <w:spacing w:after="160" w:line="259" w:lineRule="auto"/>
        <w:rPr>
          <w:rFonts w:eastAsia="Calibri" w:cstheme="minorHAnsi"/>
          <w:szCs w:val="21"/>
        </w:rPr>
      </w:pPr>
      <w:hyperlink w:history="1" r:id="rId21">
        <w:r w:rsidRPr="00C057CE" w:rsidR="00CD6CF8">
          <w:rPr>
            <w:rFonts w:eastAsia="Calibri" w:cstheme="minorHAnsi"/>
            <w:color w:val="21897B" w:themeColor="accent3" w:themeShade="BF"/>
            <w:szCs w:val="21"/>
            <w:u w:val="single"/>
          </w:rPr>
          <w:t>Browser Extensions - Mozilla | MDN</w:t>
        </w:r>
      </w:hyperlink>
      <w:r w:rsidRPr="00C057CE" w:rsidR="00CD6CF8">
        <w:rPr>
          <w:rFonts w:eastAsia="Calibri" w:cstheme="minorHAnsi"/>
          <w:color w:val="21897B" w:themeColor="accent3" w:themeShade="BF"/>
          <w:szCs w:val="21"/>
        </w:rPr>
        <w:t xml:space="preserve"> </w:t>
      </w:r>
      <w:r w:rsidRPr="00C057CE" w:rsidR="00CD6CF8">
        <w:rPr>
          <w:rFonts w:eastAsia="Calibri" w:cstheme="minorHAnsi"/>
          <w:szCs w:val="21"/>
        </w:rPr>
        <w:t>(Firefox)</w:t>
      </w:r>
    </w:p>
    <w:p w:rsidRPr="00C057CE" w:rsidR="00CD6CF8" w:rsidP="00CD6CF8" w:rsidRDefault="00CD6CF8" w14:paraId="4C89D548" w14:textId="77777777">
      <w:pPr>
        <w:suppressAutoHyphens w:val="0"/>
        <w:spacing w:after="160" w:line="259" w:lineRule="auto"/>
        <w:rPr>
          <w:rFonts w:eastAsia="Calibri" w:cstheme="minorHAnsi"/>
          <w:szCs w:val="21"/>
        </w:rPr>
      </w:pPr>
    </w:p>
    <w:p w:rsidRPr="00C057CE" w:rsidR="00CD6CF8" w:rsidP="00CD6CF8" w:rsidRDefault="00CD6CF8" w14:paraId="5EC7FA81" w14:textId="77777777">
      <w:pPr>
        <w:suppressAutoHyphens w:val="0"/>
        <w:spacing w:after="160" w:line="259" w:lineRule="auto"/>
        <w:rPr>
          <w:rFonts w:eastAsia="Calibri" w:cstheme="minorHAnsi"/>
          <w:szCs w:val="21"/>
        </w:rPr>
      </w:pPr>
      <w:r w:rsidRPr="00C057CE">
        <w:rPr>
          <w:rFonts w:eastAsia="Calibri" w:cstheme="minorHAnsi"/>
          <w:szCs w:val="21"/>
        </w:rPr>
        <w:t xml:space="preserve">This is the most updated list of supported browsers and operating systems: </w:t>
      </w:r>
    </w:p>
    <w:p w:rsidRPr="00C057CE" w:rsidR="00CD6CF8" w:rsidP="00CD6CF8" w:rsidRDefault="00CD6CF8" w14:paraId="38E20E6A" w14:textId="77777777">
      <w:pPr>
        <w:pStyle w:val="ListParagraph"/>
        <w:numPr>
          <w:ilvl w:val="0"/>
          <w:numId w:val="7"/>
        </w:numPr>
        <w:suppressAutoHyphens w:val="0"/>
        <w:spacing w:after="160" w:line="259" w:lineRule="auto"/>
        <w:rPr>
          <w:rFonts w:eastAsia="Calibri" w:cstheme="minorHAnsi"/>
          <w:szCs w:val="21"/>
        </w:rPr>
      </w:pPr>
      <w:r w:rsidRPr="00C057CE">
        <w:rPr>
          <w:rFonts w:eastAsia="Calibri" w:cstheme="minorHAnsi"/>
          <w:szCs w:val="21"/>
        </w:rPr>
        <w:t xml:space="preserve">MS Edge, Google Chrome, and Mozilla Firefox are supported on Windows. </w:t>
      </w:r>
    </w:p>
    <w:p w:rsidRPr="00C057CE" w:rsidR="00CD6CF8" w:rsidP="00CD6CF8" w:rsidRDefault="00CD6CF8" w14:paraId="534FD365" w14:textId="77777777">
      <w:pPr>
        <w:pStyle w:val="ListParagraph"/>
        <w:numPr>
          <w:ilvl w:val="0"/>
          <w:numId w:val="7"/>
        </w:numPr>
        <w:suppressAutoHyphens w:val="0"/>
        <w:spacing w:after="160" w:line="259" w:lineRule="auto"/>
        <w:rPr>
          <w:rFonts w:eastAsia="Calibri" w:cstheme="minorHAnsi"/>
          <w:szCs w:val="21"/>
        </w:rPr>
      </w:pPr>
      <w:r w:rsidRPr="00C057CE">
        <w:rPr>
          <w:rFonts w:eastAsia="Calibri" w:cstheme="minorHAnsi"/>
          <w:szCs w:val="21"/>
        </w:rPr>
        <w:t xml:space="preserve">Google Chrome, Mozilla Firefox, and Safari are supported on MacOS. </w:t>
      </w:r>
    </w:p>
    <w:p w:rsidRPr="00C057CE" w:rsidR="00CD6CF8" w:rsidP="00CD6CF8" w:rsidRDefault="00CD6CF8" w14:paraId="630D3438" w14:textId="2521A2DC">
      <w:pPr>
        <w:pStyle w:val="ListParagraph"/>
        <w:numPr>
          <w:ilvl w:val="0"/>
          <w:numId w:val="7"/>
        </w:numPr>
        <w:suppressAutoHyphens w:val="0"/>
        <w:spacing w:after="160" w:line="259" w:lineRule="auto"/>
        <w:rPr>
          <w:rFonts w:eastAsia="Calibri" w:cstheme="minorHAnsi"/>
          <w:szCs w:val="21"/>
        </w:rPr>
      </w:pPr>
      <w:r w:rsidRPr="00C057CE">
        <w:rPr>
          <w:rFonts w:eastAsia="Calibri" w:cstheme="minorHAnsi"/>
          <w:szCs w:val="21"/>
        </w:rPr>
        <w:t>Mozilla Firefox and Google Chrome are supported on a subset of the most used releases of Linux.</w:t>
      </w:r>
    </w:p>
    <w:p w:rsidRPr="00C057CE" w:rsidR="00CD6CF8" w:rsidP="00CD6CF8" w:rsidRDefault="00CD6CF8" w14:paraId="0C99422E" w14:textId="77777777">
      <w:pPr>
        <w:suppressAutoHyphens w:val="0"/>
        <w:spacing w:after="160" w:line="259" w:lineRule="auto"/>
        <w:rPr>
          <w:rFonts w:eastAsia="Calibri" w:cstheme="minorHAnsi"/>
          <w:szCs w:val="21"/>
        </w:rPr>
      </w:pPr>
      <w:r w:rsidRPr="00C057CE">
        <w:rPr>
          <w:rFonts w:eastAsia="Calibri" w:cstheme="minorHAnsi"/>
          <w:szCs w:val="21"/>
        </w:rPr>
        <w:t xml:space="preserve">The following diagram depicts the flow of the interaction between the </w:t>
      </w:r>
      <w:proofErr w:type="spellStart"/>
      <w:r w:rsidRPr="00C057CE">
        <w:rPr>
          <w:rFonts w:eastAsia="Calibri" w:cstheme="minorHAnsi"/>
          <w:szCs w:val="21"/>
        </w:rPr>
        <w:t>Gui</w:t>
      </w:r>
      <w:proofErr w:type="spellEnd"/>
      <w:r w:rsidRPr="00C057CE">
        <w:rPr>
          <w:rFonts w:eastAsia="Calibri" w:cstheme="minorHAnsi"/>
          <w:szCs w:val="21"/>
        </w:rPr>
        <w:t xml:space="preserve">-sign web application and the Belgian </w:t>
      </w:r>
      <w:proofErr w:type="spellStart"/>
      <w:r w:rsidRPr="00C057CE">
        <w:rPr>
          <w:rFonts w:eastAsia="Calibri" w:cstheme="minorHAnsi"/>
          <w:szCs w:val="21"/>
        </w:rPr>
        <w:t>eID</w:t>
      </w:r>
      <w:proofErr w:type="spellEnd"/>
      <w:r w:rsidRPr="00C057CE">
        <w:rPr>
          <w:rFonts w:eastAsia="Calibri" w:cstheme="minorHAnsi"/>
          <w:szCs w:val="21"/>
        </w:rPr>
        <w:t xml:space="preserve"> smart card:</w:t>
      </w:r>
    </w:p>
    <w:p w:rsidRPr="00C057CE" w:rsidR="00CD6CF8" w:rsidP="00CD6CF8" w:rsidRDefault="002F6BA1" w14:paraId="6E8C9F85" w14:textId="3AEB5B17">
      <w:pPr>
        <w:suppressAutoHyphens w:val="0"/>
        <w:spacing w:after="160" w:line="259" w:lineRule="auto"/>
        <w:rPr>
          <w:rFonts w:eastAsia="Calibri" w:cstheme="minorHAnsi"/>
          <w:szCs w:val="21"/>
        </w:rPr>
      </w:pPr>
      <w:r w:rsidRPr="00C057CE">
        <w:rPr>
          <w:rFonts w:eastAsia="Calibri" w:cstheme="minorHAnsi"/>
          <w:noProof/>
          <w:szCs w:val="21"/>
        </w:rPr>
        <w:lastRenderedPageBreak/>
        <w:drawing>
          <wp:inline distT="0" distB="0" distL="0" distR="0" wp14:anchorId="72125FFD" wp14:editId="58048BEA">
            <wp:extent cx="6120130" cy="2276902"/>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276902"/>
                    </a:xfrm>
                    <a:prstGeom prst="rect">
                      <a:avLst/>
                    </a:prstGeom>
                    <a:noFill/>
                    <a:ln>
                      <a:noFill/>
                    </a:ln>
                  </pic:spPr>
                </pic:pic>
              </a:graphicData>
            </a:graphic>
          </wp:inline>
        </w:drawing>
      </w:r>
    </w:p>
    <w:p w:rsidRPr="00C057CE" w:rsidR="00CD6CF8" w:rsidP="00CD6CF8" w:rsidRDefault="00CD6CF8" w14:paraId="23D0B617" w14:textId="1AFE1CD0">
      <w:pPr>
        <w:suppressAutoHyphens w:val="0"/>
        <w:spacing w:after="160" w:line="259" w:lineRule="auto"/>
        <w:rPr>
          <w:rFonts w:eastAsia="Calibri" w:cstheme="minorHAnsi"/>
          <w:szCs w:val="21"/>
        </w:rPr>
      </w:pPr>
    </w:p>
    <w:p w:rsidRPr="00C057CE" w:rsidR="00CD6CF8" w:rsidP="000A51AE" w:rsidRDefault="00CD6CF8" w14:paraId="18E6651A" w14:textId="77777777">
      <w:pPr>
        <w:pStyle w:val="Quote"/>
        <w:framePr w:wrap="notBeside"/>
      </w:pPr>
      <w:r w:rsidRPr="00C057CE">
        <w:t>Explanation</w:t>
      </w:r>
    </w:p>
    <w:p w:rsidRPr="00C057CE" w:rsidR="00CD6CF8" w:rsidP="00CD6CF8" w:rsidRDefault="00CD6CF8" w14:paraId="59C15AA1" w14:textId="12A0734E">
      <w:pPr>
        <w:pStyle w:val="ListParagraph"/>
        <w:numPr>
          <w:ilvl w:val="0"/>
          <w:numId w:val="29"/>
        </w:numPr>
        <w:suppressAutoHyphens w:val="0"/>
        <w:spacing w:after="160" w:line="259" w:lineRule="auto"/>
        <w:rPr>
          <w:rFonts w:eastAsia="Calibri" w:cstheme="minorHAnsi"/>
          <w:szCs w:val="21"/>
        </w:rPr>
      </w:pPr>
      <w:r w:rsidRPr="00C057CE">
        <w:rPr>
          <w:rFonts w:eastAsia="Calibri" w:cstheme="minorHAnsi"/>
          <w:szCs w:val="21"/>
        </w:rPr>
        <w:t xml:space="preserve">The browser extension is loaded </w:t>
      </w:r>
      <w:r w:rsidRPr="00C057CE" w:rsidR="00BC6740">
        <w:rPr>
          <w:rFonts w:eastAsia="Calibri" w:cstheme="minorHAnsi"/>
          <w:szCs w:val="21"/>
        </w:rPr>
        <w:t>and injected</w:t>
      </w:r>
      <w:r w:rsidRPr="00C057CE">
        <w:rPr>
          <w:rFonts w:eastAsia="Calibri" w:cstheme="minorHAnsi"/>
          <w:szCs w:val="21"/>
        </w:rPr>
        <w:t xml:space="preserve"> in the web application/pages that match </w:t>
      </w:r>
      <w:r w:rsidRPr="00C057CE" w:rsidR="00F4274B">
        <w:rPr>
          <w:rFonts w:eastAsia="Calibri" w:cstheme="minorHAnsi"/>
          <w:szCs w:val="21"/>
        </w:rPr>
        <w:t>th</w:t>
      </w:r>
      <w:r w:rsidRPr="00C057CE" w:rsidR="00B6078A">
        <w:rPr>
          <w:rFonts w:eastAsia="Calibri" w:cstheme="minorHAnsi"/>
          <w:szCs w:val="21"/>
        </w:rPr>
        <w:t xml:space="preserve">ose </w:t>
      </w:r>
      <w:r w:rsidRPr="00C057CE" w:rsidR="00600DCD">
        <w:rPr>
          <w:rFonts w:eastAsia="Calibri" w:cstheme="minorHAnsi"/>
          <w:szCs w:val="21"/>
        </w:rPr>
        <w:t>referenced</w:t>
      </w:r>
      <w:r w:rsidRPr="00C057CE" w:rsidR="00B6078A">
        <w:rPr>
          <w:rFonts w:eastAsia="Calibri" w:cstheme="minorHAnsi"/>
          <w:szCs w:val="21"/>
        </w:rPr>
        <w:t xml:space="preserve"> in </w:t>
      </w:r>
      <w:r w:rsidRPr="00C057CE">
        <w:rPr>
          <w:rFonts w:eastAsia="Calibri" w:cstheme="minorHAnsi"/>
          <w:szCs w:val="21"/>
        </w:rPr>
        <w:t>its configuration file. Th</w:t>
      </w:r>
      <w:r w:rsidRPr="00C057CE" w:rsidR="004D7CD1">
        <w:rPr>
          <w:rFonts w:eastAsia="Calibri" w:cstheme="minorHAnsi"/>
          <w:szCs w:val="21"/>
        </w:rPr>
        <w:t>e</w:t>
      </w:r>
      <w:r w:rsidRPr="00C057CE">
        <w:rPr>
          <w:rFonts w:eastAsia="Calibri" w:cstheme="minorHAnsi"/>
          <w:szCs w:val="21"/>
        </w:rPr>
        <w:t xml:space="preserve"> configuration file defines the following domains: </w:t>
      </w:r>
    </w:p>
    <w:p w:rsidRPr="00C057CE" w:rsidR="00CD6CF8" w:rsidP="00CD6CF8" w:rsidRDefault="00CD6CF8" w14:paraId="69BEB790" w14:textId="77777777">
      <w:pPr>
        <w:numPr>
          <w:ilvl w:val="0"/>
          <w:numId w:val="16"/>
        </w:numPr>
        <w:suppressAutoHyphens w:val="0"/>
        <w:spacing w:after="160" w:line="259" w:lineRule="auto"/>
        <w:contextualSpacing/>
        <w:rPr>
          <w:rFonts w:eastAsia="Calibri" w:cstheme="minorHAnsi"/>
          <w:color w:val="21897B" w:themeColor="accent3" w:themeShade="BF"/>
          <w:szCs w:val="21"/>
        </w:rPr>
      </w:pPr>
      <w:proofErr w:type="gramStart"/>
      <w:r w:rsidRPr="00C057CE">
        <w:rPr>
          <w:rFonts w:eastAsia="Calibri" w:cstheme="minorHAnsi"/>
          <w:color w:val="21897B" w:themeColor="accent3" w:themeShade="BF"/>
          <w:szCs w:val="21"/>
        </w:rPr>
        <w:t>*.Belgium.be</w:t>
      </w:r>
      <w:proofErr w:type="gramEnd"/>
    </w:p>
    <w:p w:rsidRPr="00C057CE" w:rsidR="00FC5AAF" w:rsidP="00FC5AAF" w:rsidRDefault="00CD6CF8" w14:paraId="7C5C495E" w14:textId="77777777">
      <w:pPr>
        <w:numPr>
          <w:ilvl w:val="0"/>
          <w:numId w:val="16"/>
        </w:numPr>
        <w:suppressAutoHyphens w:val="0"/>
        <w:spacing w:after="160" w:line="259" w:lineRule="auto"/>
        <w:contextualSpacing/>
        <w:rPr>
          <w:rFonts w:eastAsia="Calibri" w:cstheme="minorHAnsi"/>
          <w:color w:val="21897B" w:themeColor="accent3" w:themeShade="BF"/>
          <w:szCs w:val="21"/>
        </w:rPr>
      </w:pPr>
      <w:proofErr w:type="gramStart"/>
      <w:r w:rsidRPr="00C057CE">
        <w:rPr>
          <w:rFonts w:eastAsia="Calibri" w:cstheme="minorHAnsi"/>
          <w:color w:val="21897B" w:themeColor="accent3" w:themeShade="BF"/>
          <w:szCs w:val="21"/>
        </w:rPr>
        <w:t>*.fgov.be</w:t>
      </w:r>
      <w:proofErr w:type="gramEnd"/>
    </w:p>
    <w:p w:rsidRPr="00C057CE" w:rsidR="004D7CD1" w:rsidP="00FC5AAF" w:rsidRDefault="004D7CD1" w14:paraId="69B0C5A6" w14:textId="77777777">
      <w:pPr>
        <w:suppressAutoHyphens w:val="0"/>
        <w:spacing w:after="160" w:line="259" w:lineRule="auto"/>
        <w:ind w:left="720"/>
        <w:contextualSpacing/>
        <w:rPr>
          <w:rFonts w:eastAsia="Calibri" w:cstheme="minorHAnsi"/>
          <w:szCs w:val="21"/>
        </w:rPr>
      </w:pPr>
    </w:p>
    <w:p w:rsidRPr="00C057CE" w:rsidR="00FC5AAF" w:rsidP="00FC5AAF" w:rsidRDefault="00CD6CF8" w14:paraId="6DA6EC6B" w14:textId="3BAAB4C3">
      <w:pPr>
        <w:suppressAutoHyphens w:val="0"/>
        <w:spacing w:after="160" w:line="259" w:lineRule="auto"/>
        <w:ind w:left="720"/>
        <w:contextualSpacing/>
        <w:rPr>
          <w:rFonts w:eastAsia="Calibri" w:cstheme="minorHAnsi"/>
          <w:szCs w:val="21"/>
        </w:rPr>
      </w:pPr>
      <w:r w:rsidRPr="00C057CE">
        <w:rPr>
          <w:rFonts w:eastAsia="Calibri" w:cstheme="minorHAnsi"/>
          <w:szCs w:val="21"/>
        </w:rPr>
        <w:t xml:space="preserve">Since the </w:t>
      </w:r>
      <w:proofErr w:type="spellStart"/>
      <w:r w:rsidRPr="00C057CE">
        <w:rPr>
          <w:rFonts w:eastAsia="Calibri" w:cstheme="minorHAnsi"/>
          <w:szCs w:val="21"/>
        </w:rPr>
        <w:t>Gui</w:t>
      </w:r>
      <w:proofErr w:type="spellEnd"/>
      <w:r w:rsidRPr="00C057CE">
        <w:rPr>
          <w:rFonts w:eastAsia="Calibri" w:cstheme="minorHAnsi"/>
          <w:szCs w:val="21"/>
        </w:rPr>
        <w:t xml:space="preserve">-sign application is hosted inside the Belgium.be domain, the browser extension background is </w:t>
      </w:r>
      <w:proofErr w:type="gramStart"/>
      <w:r w:rsidRPr="00C057CE">
        <w:rPr>
          <w:rFonts w:eastAsia="Calibri" w:cstheme="minorHAnsi"/>
          <w:szCs w:val="21"/>
        </w:rPr>
        <w:t>loaded</w:t>
      </w:r>
      <w:proofErr w:type="gramEnd"/>
      <w:r w:rsidRPr="00C057CE">
        <w:rPr>
          <w:rFonts w:eastAsia="Calibri" w:cstheme="minorHAnsi"/>
          <w:szCs w:val="21"/>
        </w:rPr>
        <w:t xml:space="preserve"> and the browser extension page is </w:t>
      </w:r>
      <w:r w:rsidRPr="00C057CE" w:rsidR="00416CFC">
        <w:rPr>
          <w:rFonts w:eastAsia="Calibri" w:cstheme="minorHAnsi"/>
          <w:szCs w:val="21"/>
        </w:rPr>
        <w:t>injected</w:t>
      </w:r>
      <w:r w:rsidRPr="00C057CE">
        <w:rPr>
          <w:rFonts w:eastAsia="Calibri" w:cstheme="minorHAnsi"/>
          <w:szCs w:val="21"/>
        </w:rPr>
        <w:t xml:space="preserve"> in the </w:t>
      </w:r>
      <w:proofErr w:type="spellStart"/>
      <w:r w:rsidRPr="00C057CE">
        <w:rPr>
          <w:rFonts w:eastAsia="Calibri" w:cstheme="minorHAnsi"/>
          <w:szCs w:val="21"/>
        </w:rPr>
        <w:t>Gui</w:t>
      </w:r>
      <w:proofErr w:type="spellEnd"/>
      <w:r w:rsidRPr="00C057CE">
        <w:rPr>
          <w:rFonts w:eastAsia="Calibri" w:cstheme="minorHAnsi"/>
          <w:szCs w:val="21"/>
        </w:rPr>
        <w:t xml:space="preserve">-sign application. </w:t>
      </w:r>
    </w:p>
    <w:p w:rsidRPr="00C057CE" w:rsidR="00CD6CF8" w:rsidP="00C3745A" w:rsidRDefault="00CD6CF8" w14:paraId="457B37A8" w14:textId="74A1FC9D">
      <w:pPr>
        <w:pStyle w:val="ListParagraph"/>
        <w:numPr>
          <w:ilvl w:val="0"/>
          <w:numId w:val="29"/>
        </w:numPr>
        <w:suppressAutoHyphens w:val="0"/>
        <w:spacing w:after="160" w:line="259" w:lineRule="auto"/>
        <w:rPr>
          <w:rFonts w:eastAsia="Calibri" w:cstheme="minorHAnsi"/>
          <w:szCs w:val="21"/>
        </w:rPr>
      </w:pPr>
      <w:r w:rsidRPr="00C057CE">
        <w:rPr>
          <w:rFonts w:eastAsia="Calibri" w:cstheme="minorHAnsi"/>
          <w:szCs w:val="21"/>
        </w:rPr>
        <w:t xml:space="preserve">The injected page provides a class that is the API the </w:t>
      </w:r>
      <w:proofErr w:type="spellStart"/>
      <w:r w:rsidRPr="00C057CE">
        <w:rPr>
          <w:rFonts w:eastAsia="Calibri" w:cstheme="minorHAnsi"/>
          <w:szCs w:val="21"/>
        </w:rPr>
        <w:t>Gui</w:t>
      </w:r>
      <w:proofErr w:type="spellEnd"/>
      <w:r w:rsidRPr="00C057CE">
        <w:rPr>
          <w:rFonts w:eastAsia="Calibri" w:cstheme="minorHAnsi"/>
          <w:szCs w:val="21"/>
        </w:rPr>
        <w:t>-sign will use. Th</w:t>
      </w:r>
      <w:r w:rsidR="00094B60">
        <w:rPr>
          <w:rFonts w:eastAsia="Calibri" w:cstheme="minorHAnsi"/>
          <w:szCs w:val="21"/>
        </w:rPr>
        <w:t>e</w:t>
      </w:r>
      <w:r w:rsidRPr="00C057CE">
        <w:rPr>
          <w:rFonts w:eastAsia="Calibri" w:cstheme="minorHAnsi"/>
          <w:szCs w:val="21"/>
        </w:rPr>
        <w:t xml:space="preserve"> API communicate</w:t>
      </w:r>
      <w:r w:rsidR="00522FE3">
        <w:rPr>
          <w:rFonts w:eastAsia="Calibri" w:cstheme="minorHAnsi"/>
          <w:szCs w:val="21"/>
        </w:rPr>
        <w:t>s</w:t>
      </w:r>
      <w:r w:rsidRPr="00C057CE">
        <w:rPr>
          <w:rFonts w:eastAsia="Calibri" w:cstheme="minorHAnsi"/>
          <w:szCs w:val="21"/>
        </w:rPr>
        <w:t xml:space="preserve"> with the browser extension background, which executes in a kind of sandbox, with messages. Essentially, each API function generates a message that is sent to the browser extension background and waits for a response message.</w:t>
      </w:r>
    </w:p>
    <w:p w:rsidRPr="00C057CE" w:rsidR="00CD6CF8" w:rsidP="00257690" w:rsidRDefault="00CD6CF8" w14:paraId="2312FCC7" w14:textId="6E0D2A36">
      <w:pPr>
        <w:suppressAutoHyphens w:val="0"/>
        <w:spacing w:after="160" w:line="259" w:lineRule="auto"/>
        <w:ind w:left="720"/>
        <w:rPr>
          <w:rFonts w:eastAsia="Calibri" w:cstheme="minorHAnsi"/>
          <w:szCs w:val="21"/>
        </w:rPr>
      </w:pPr>
      <w:r w:rsidRPr="00C057CE">
        <w:rPr>
          <w:rFonts w:eastAsia="Calibri" w:cstheme="minorHAnsi"/>
          <w:szCs w:val="21"/>
        </w:rPr>
        <w:t>The browser extension background itself is just a pass-through to a native messaging host application named “</w:t>
      </w:r>
      <w:proofErr w:type="spellStart"/>
      <w:r w:rsidRPr="00C057CE">
        <w:rPr>
          <w:rFonts w:eastAsia="Calibri" w:cstheme="minorHAnsi"/>
          <w:szCs w:val="21"/>
        </w:rPr>
        <w:t>BeID</w:t>
      </w:r>
      <w:proofErr w:type="spellEnd"/>
      <w:r w:rsidRPr="00C057CE">
        <w:rPr>
          <w:rFonts w:eastAsia="Calibri" w:cstheme="minorHAnsi"/>
          <w:szCs w:val="21"/>
        </w:rPr>
        <w:t xml:space="preserve"> Connect”.</w:t>
      </w:r>
    </w:p>
    <w:p w:rsidRPr="00E829FF" w:rsidR="00CD6CF8" w:rsidP="00E829FF" w:rsidRDefault="00CD6CF8" w14:paraId="2A78227B" w14:textId="72B7BC1D">
      <w:pPr>
        <w:pStyle w:val="ListParagraph"/>
        <w:numPr>
          <w:ilvl w:val="0"/>
          <w:numId w:val="29"/>
        </w:numPr>
        <w:suppressAutoHyphens w:val="0"/>
        <w:spacing w:after="160" w:line="259" w:lineRule="auto"/>
        <w:jc w:val="both"/>
        <w:rPr>
          <w:rFonts w:eastAsia="Calibri" w:cstheme="minorHAnsi"/>
          <w:szCs w:val="21"/>
        </w:rPr>
      </w:pPr>
      <w:r w:rsidRPr="00E829FF">
        <w:rPr>
          <w:rFonts w:eastAsia="Calibri" w:cstheme="minorHAnsi"/>
          <w:szCs w:val="21"/>
        </w:rPr>
        <w:t xml:space="preserve">The </w:t>
      </w:r>
      <w:proofErr w:type="spellStart"/>
      <w:r w:rsidRPr="00E829FF">
        <w:rPr>
          <w:rFonts w:eastAsia="Calibri" w:cstheme="minorHAnsi"/>
          <w:szCs w:val="21"/>
        </w:rPr>
        <w:t>BeID</w:t>
      </w:r>
      <w:proofErr w:type="spellEnd"/>
      <w:r w:rsidRPr="00E829FF">
        <w:rPr>
          <w:rFonts w:eastAsia="Calibri" w:cstheme="minorHAnsi"/>
          <w:szCs w:val="21"/>
        </w:rPr>
        <w:t xml:space="preserve"> Connect application is a native application running as console mode application. The stream it will receive in its stdin is sent by the browser extension background, and </w:t>
      </w:r>
      <w:proofErr w:type="spellStart"/>
      <w:r w:rsidRPr="00E829FF">
        <w:rPr>
          <w:rFonts w:eastAsia="Calibri" w:cstheme="minorHAnsi"/>
          <w:szCs w:val="21"/>
        </w:rPr>
        <w:t>BeID</w:t>
      </w:r>
      <w:proofErr w:type="spellEnd"/>
      <w:r w:rsidRPr="00E829FF">
        <w:rPr>
          <w:rFonts w:eastAsia="Calibri" w:cstheme="minorHAnsi"/>
          <w:szCs w:val="21"/>
        </w:rPr>
        <w:t xml:space="preserve"> Connect will send back through its </w:t>
      </w:r>
      <w:proofErr w:type="spellStart"/>
      <w:r w:rsidRPr="00E829FF">
        <w:rPr>
          <w:rFonts w:eastAsia="Calibri" w:cstheme="minorHAnsi"/>
          <w:szCs w:val="21"/>
        </w:rPr>
        <w:t>stdout</w:t>
      </w:r>
      <w:proofErr w:type="spellEnd"/>
      <w:r w:rsidRPr="00E829FF">
        <w:rPr>
          <w:rFonts w:eastAsia="Calibri" w:cstheme="minorHAnsi"/>
          <w:szCs w:val="21"/>
        </w:rPr>
        <w:t xml:space="preserve"> the result/response to the browser extension background. In turn, this result will be sent back to the API function.</w:t>
      </w:r>
    </w:p>
    <w:p w:rsidRPr="00FC724F" w:rsidR="00CD6CF8" w:rsidP="00FC724F" w:rsidRDefault="00CD6CF8" w14:paraId="5DCF8766" w14:textId="60EB0D90">
      <w:pPr>
        <w:pStyle w:val="ListParagraph"/>
        <w:numPr>
          <w:ilvl w:val="0"/>
          <w:numId w:val="29"/>
        </w:numPr>
        <w:suppressAutoHyphens w:val="0"/>
        <w:spacing w:after="160" w:line="259" w:lineRule="auto"/>
        <w:rPr>
          <w:rFonts w:eastAsia="Calibri" w:cstheme="minorHAnsi"/>
          <w:szCs w:val="21"/>
        </w:rPr>
      </w:pPr>
      <w:r w:rsidRPr="00FC724F">
        <w:rPr>
          <w:rFonts w:eastAsia="Calibri" w:cstheme="minorHAnsi"/>
          <w:szCs w:val="21"/>
        </w:rPr>
        <w:t xml:space="preserve">As the </w:t>
      </w:r>
      <w:proofErr w:type="spellStart"/>
      <w:r w:rsidRPr="00FC724F">
        <w:rPr>
          <w:rFonts w:eastAsia="Calibri" w:cstheme="minorHAnsi"/>
          <w:szCs w:val="21"/>
        </w:rPr>
        <w:t>BeID</w:t>
      </w:r>
      <w:proofErr w:type="spellEnd"/>
      <w:r w:rsidRPr="00FC724F">
        <w:rPr>
          <w:rFonts w:eastAsia="Calibri" w:cstheme="minorHAnsi"/>
          <w:szCs w:val="21"/>
        </w:rPr>
        <w:t xml:space="preserve"> Connect native messaging host application is running “at operating system level”, it can access </w:t>
      </w:r>
      <w:proofErr w:type="gramStart"/>
      <w:r w:rsidRPr="00FC724F">
        <w:rPr>
          <w:rFonts w:eastAsia="Calibri" w:cstheme="minorHAnsi"/>
          <w:szCs w:val="21"/>
        </w:rPr>
        <w:t>all of</w:t>
      </w:r>
      <w:proofErr w:type="gramEnd"/>
      <w:r w:rsidRPr="00FC724F">
        <w:rPr>
          <w:rFonts w:eastAsia="Calibri" w:cstheme="minorHAnsi"/>
          <w:szCs w:val="21"/>
        </w:rPr>
        <w:t xml:space="preserve"> its resources and use the smart card reader connected to this operating system.</w:t>
      </w:r>
    </w:p>
    <w:p w:rsidRPr="00C057CE" w:rsidR="00CD6CF8" w:rsidP="00CD6CF8" w:rsidRDefault="00CD6CF8" w14:paraId="7D8A2F2A" w14:textId="77777777">
      <w:pPr>
        <w:suppressAutoHyphens w:val="0"/>
        <w:spacing w:after="160" w:line="259" w:lineRule="auto"/>
        <w:rPr>
          <w:rFonts w:ascii="Calibri" w:hAnsi="Calibri" w:eastAsia="Calibri" w:cs="Times New Roman"/>
          <w:sz w:val="22"/>
          <w:szCs w:val="22"/>
        </w:rPr>
      </w:pPr>
    </w:p>
    <w:p w:rsidRPr="00C057CE" w:rsidR="00CD6CF8" w:rsidP="00CD6CF8" w:rsidRDefault="00CD6CF8" w14:paraId="394059AA" w14:textId="77777777">
      <w:pPr>
        <w:pStyle w:val="Heading4"/>
        <w:suppressAutoHyphens w:val="0"/>
      </w:pPr>
      <w:bookmarkStart w:name="_Toc112397348" w:id="13"/>
      <w:r w:rsidRPr="00C057CE">
        <w:lastRenderedPageBreak/>
        <w:t xml:space="preserve">Card operation </w:t>
      </w:r>
      <w:proofErr w:type="spellStart"/>
      <w:r w:rsidRPr="00C057CE">
        <w:t>Gui</w:t>
      </w:r>
      <w:proofErr w:type="spellEnd"/>
      <w:r w:rsidRPr="00C057CE">
        <w:t xml:space="preserve">-sign </w:t>
      </w:r>
      <w:bookmarkEnd w:id="13"/>
      <w:r w:rsidRPr="00C057CE">
        <w:t>requests</w:t>
      </w:r>
    </w:p>
    <w:p w:rsidRPr="00C057CE" w:rsidR="00CD6CF8" w:rsidP="00CD6CF8" w:rsidRDefault="00CD6CF8" w14:paraId="74BCAEE3" w14:textId="77777777">
      <w:pPr>
        <w:suppressAutoHyphens w:val="0"/>
        <w:spacing w:after="160" w:line="259" w:lineRule="auto"/>
        <w:rPr>
          <w:rFonts w:eastAsia="Calibri" w:cstheme="minorHAnsi"/>
          <w:szCs w:val="21"/>
        </w:rPr>
      </w:pPr>
      <w:r w:rsidRPr="00C057CE">
        <w:rPr>
          <w:rFonts w:eastAsia="Calibri" w:cstheme="minorHAnsi"/>
          <w:szCs w:val="21"/>
        </w:rPr>
        <w:t xml:space="preserve">The API provides a route for the request done by </w:t>
      </w:r>
      <w:proofErr w:type="spellStart"/>
      <w:r w:rsidRPr="00C057CE">
        <w:rPr>
          <w:rFonts w:eastAsia="Calibri" w:cstheme="minorHAnsi"/>
          <w:szCs w:val="21"/>
        </w:rPr>
        <w:t>Gui</w:t>
      </w:r>
      <w:proofErr w:type="spellEnd"/>
      <w:r w:rsidRPr="00C057CE">
        <w:rPr>
          <w:rFonts w:eastAsia="Calibri" w:cstheme="minorHAnsi"/>
          <w:szCs w:val="21"/>
        </w:rPr>
        <w:t xml:space="preserve">-sign to the Belgian </w:t>
      </w:r>
      <w:proofErr w:type="spellStart"/>
      <w:r w:rsidRPr="00C057CE">
        <w:rPr>
          <w:rFonts w:eastAsia="Calibri" w:cstheme="minorHAnsi"/>
          <w:szCs w:val="21"/>
        </w:rPr>
        <w:t>eID</w:t>
      </w:r>
      <w:proofErr w:type="spellEnd"/>
      <w:r w:rsidRPr="00C057CE">
        <w:rPr>
          <w:rFonts w:eastAsia="Calibri" w:cstheme="minorHAnsi"/>
          <w:szCs w:val="21"/>
        </w:rPr>
        <w:t xml:space="preserve"> smart card. Here is the list of the request:</w:t>
      </w:r>
    </w:p>
    <w:p w:rsidRPr="00C057CE" w:rsidR="00CD6CF8" w:rsidP="00CD6CF8" w:rsidRDefault="00CD6CF8" w14:paraId="058E3C65" w14:textId="77777777">
      <w:pPr>
        <w:pStyle w:val="ListParagraph"/>
        <w:numPr>
          <w:ilvl w:val="0"/>
          <w:numId w:val="7"/>
        </w:numPr>
        <w:suppressAutoHyphens w:val="0"/>
        <w:spacing w:after="160" w:line="259" w:lineRule="auto"/>
        <w:rPr>
          <w:rFonts w:eastAsia="Times New Roman" w:cstheme="minorHAnsi"/>
          <w:szCs w:val="21"/>
        </w:rPr>
      </w:pPr>
      <w:r w:rsidRPr="00C057CE">
        <w:rPr>
          <w:rFonts w:eastAsia="Times New Roman" w:cstheme="minorHAnsi"/>
          <w:szCs w:val="21"/>
        </w:rPr>
        <w:t>Version</w:t>
      </w:r>
    </w:p>
    <w:p w:rsidRPr="00C057CE" w:rsidR="00CD6CF8" w:rsidP="00CD6CF8" w:rsidRDefault="00CD6CF8" w14:paraId="3CAFA0F8" w14:textId="77777777">
      <w:pPr>
        <w:suppressAutoHyphens w:val="0"/>
        <w:spacing w:after="160" w:line="259" w:lineRule="auto"/>
        <w:rPr>
          <w:rFonts w:eastAsia="Calibri" w:cstheme="minorHAnsi"/>
          <w:szCs w:val="21"/>
        </w:rPr>
      </w:pPr>
      <w:r w:rsidRPr="00C057CE">
        <w:rPr>
          <w:rFonts w:eastAsia="Calibri" w:cstheme="minorHAnsi"/>
          <w:szCs w:val="21"/>
        </w:rPr>
        <w:t>Return the version of “</w:t>
      </w:r>
      <w:proofErr w:type="spellStart"/>
      <w:r w:rsidRPr="00C057CE">
        <w:rPr>
          <w:rFonts w:eastAsia="Calibri" w:cstheme="minorHAnsi"/>
          <w:szCs w:val="21"/>
        </w:rPr>
        <w:t>BeID</w:t>
      </w:r>
      <w:proofErr w:type="spellEnd"/>
      <w:r w:rsidRPr="00C057CE">
        <w:rPr>
          <w:rFonts w:eastAsia="Calibri" w:cstheme="minorHAnsi"/>
          <w:szCs w:val="21"/>
        </w:rPr>
        <w:t xml:space="preserve"> Connect” (for the Windows administration installation, it returns an extra parameter allowing to install mitigation)</w:t>
      </w:r>
    </w:p>
    <w:p w:rsidRPr="00C057CE" w:rsidR="00CD6CF8" w:rsidP="00CD6CF8" w:rsidRDefault="00CD6CF8" w14:paraId="38BF1F5D" w14:textId="77777777">
      <w:pPr>
        <w:suppressAutoHyphens w:val="0"/>
        <w:spacing w:after="160" w:line="259" w:lineRule="auto"/>
        <w:rPr>
          <w:rFonts w:eastAsia="Calibri" w:cstheme="minorHAnsi"/>
          <w:szCs w:val="21"/>
        </w:rPr>
      </w:pPr>
      <w:proofErr w:type="gramStart"/>
      <w:r w:rsidRPr="00C057CE">
        <w:rPr>
          <w:rFonts w:eastAsia="Calibri" w:cstheme="minorHAnsi"/>
          <w:szCs w:val="21"/>
        </w:rPr>
        <w:t>Request :</w:t>
      </w:r>
      <w:proofErr w:type="gramEnd"/>
    </w:p>
    <w:p w:rsidRPr="00C057CE" w:rsidR="00CD6CF8" w:rsidP="00CD6CF8" w:rsidRDefault="00CD6CF8" w14:paraId="17230163"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ascii="Calibri" w:hAnsi="Calibri" w:eastAsia="Calibri" w:cs="Times New Roman"/>
          <w:sz w:val="16"/>
          <w:szCs w:val="16"/>
        </w:rPr>
      </w:pPr>
      <w:r w:rsidRPr="00C057CE">
        <w:rPr>
          <w:rFonts w:ascii="Calibri" w:hAnsi="Calibri" w:eastAsia="Calibri" w:cs="Times New Roman"/>
          <w:sz w:val="16"/>
          <w:szCs w:val="16"/>
        </w:rPr>
        <w:t>{</w:t>
      </w:r>
    </w:p>
    <w:p w:rsidRPr="00C057CE" w:rsidR="00CD6CF8" w:rsidP="00CD6CF8" w:rsidRDefault="00CD6CF8" w14:paraId="34F8FB32"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operation":"VERSION</w:t>
      </w:r>
      <w:proofErr w:type="spellEnd"/>
      <w:r w:rsidRPr="00C057CE">
        <w:rPr>
          <w:rFonts w:eastAsia="Calibri" w:cstheme="minorHAnsi"/>
          <w:sz w:val="18"/>
          <w:szCs w:val="18"/>
        </w:rPr>
        <w:t>",</w:t>
      </w:r>
    </w:p>
    <w:p w:rsidRPr="00C057CE" w:rsidR="00CD6CF8" w:rsidP="00CD6CF8" w:rsidRDefault="00CD6CF8" w14:paraId="4EC98AE6"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"correlationId":"defe3775-b560-401d-5f38-4c83b1cf20f2",</w:t>
      </w:r>
    </w:p>
    <w:p w:rsidRPr="00C057CE" w:rsidR="00CD6CF8" w:rsidP="00CD6CF8" w:rsidRDefault="00CD6CF8" w14:paraId="24E27C50"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src</w:t>
      </w:r>
      <w:proofErr w:type="spellEnd"/>
      <w:r w:rsidRPr="00C057CE">
        <w:rPr>
          <w:rFonts w:eastAsia="Calibri" w:cstheme="minorHAnsi"/>
          <w:sz w:val="18"/>
          <w:szCs w:val="18"/>
        </w:rPr>
        <w:t>":"</w:t>
      </w:r>
      <w:proofErr w:type="spellStart"/>
      <w:proofErr w:type="gramStart"/>
      <w:r w:rsidRPr="00C057CE">
        <w:rPr>
          <w:rFonts w:eastAsia="Calibri" w:cstheme="minorHAnsi"/>
          <w:sz w:val="18"/>
          <w:szCs w:val="18"/>
        </w:rPr>
        <w:t>beidconnect.page</w:t>
      </w:r>
      <w:proofErr w:type="spellEnd"/>
      <w:proofErr w:type="gramEnd"/>
      <w:r w:rsidRPr="00C057CE">
        <w:rPr>
          <w:rFonts w:eastAsia="Calibri" w:cstheme="minorHAnsi"/>
          <w:sz w:val="18"/>
          <w:szCs w:val="18"/>
        </w:rPr>
        <w:t>",</w:t>
      </w:r>
    </w:p>
    <w:p w:rsidRPr="00C057CE" w:rsidR="00CD6CF8" w:rsidP="00CD6CF8" w:rsidRDefault="00CD6CF8" w14:paraId="1FC7CBFA"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origin":"https</w:t>
      </w:r>
      <w:proofErr w:type="spellEnd"/>
      <w:r w:rsidRPr="00C057CE">
        <w:rPr>
          <w:rFonts w:eastAsia="Calibri" w:cstheme="minorHAnsi"/>
          <w:sz w:val="18"/>
          <w:szCs w:val="18"/>
        </w:rPr>
        <w:t>://sign.int.fts.bosa.belgium.be","tab":377</w:t>
      </w:r>
    </w:p>
    <w:p w:rsidRPr="00C057CE" w:rsidR="00CD6CF8" w:rsidP="00CD6CF8" w:rsidRDefault="00CD6CF8" w14:paraId="4EE8F12A"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ascii="Calibri" w:hAnsi="Calibri" w:eastAsia="Calibri" w:cs="Times New Roman"/>
          <w:sz w:val="16"/>
          <w:szCs w:val="16"/>
        </w:rPr>
      </w:pPr>
      <w:r w:rsidRPr="00C057CE">
        <w:rPr>
          <w:rFonts w:ascii="Calibri" w:hAnsi="Calibri" w:eastAsia="Calibri" w:cs="Times New Roman"/>
          <w:sz w:val="16"/>
          <w:szCs w:val="16"/>
        </w:rPr>
        <w:t>}</w:t>
      </w:r>
    </w:p>
    <w:p w:rsidRPr="00C057CE" w:rsidR="00CD6CF8" w:rsidP="00CD6CF8" w:rsidRDefault="00CD6CF8" w14:paraId="5978ACB3" w14:textId="77777777">
      <w:pPr>
        <w:suppressAutoHyphens w:val="0"/>
        <w:spacing w:after="160" w:line="259" w:lineRule="auto"/>
        <w:rPr>
          <w:rFonts w:eastAsia="Calibri" w:cstheme="minorHAnsi"/>
          <w:szCs w:val="21"/>
        </w:rPr>
      </w:pPr>
      <w:proofErr w:type="gramStart"/>
      <w:r w:rsidRPr="00C057CE">
        <w:rPr>
          <w:rFonts w:eastAsia="Calibri" w:cstheme="minorHAnsi"/>
          <w:szCs w:val="21"/>
        </w:rPr>
        <w:t>Result :</w:t>
      </w:r>
      <w:proofErr w:type="gramEnd"/>
    </w:p>
    <w:p w:rsidRPr="00C057CE" w:rsidR="00CD6CF8" w:rsidP="00CD6CF8" w:rsidRDefault="00CD6CF8" w14:paraId="05864412"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ascii="Calibri" w:hAnsi="Calibri" w:eastAsia="Calibri" w:cs="Times New Roman"/>
          <w:sz w:val="16"/>
          <w:szCs w:val="16"/>
        </w:rPr>
      </w:pPr>
      <w:r w:rsidRPr="00C057CE">
        <w:rPr>
          <w:rFonts w:ascii="Calibri" w:hAnsi="Calibri" w:eastAsia="Calibri" w:cs="Times New Roman"/>
          <w:sz w:val="16"/>
          <w:szCs w:val="16"/>
        </w:rPr>
        <w:t>{</w:t>
      </w:r>
    </w:p>
    <w:p w:rsidRPr="00C057CE" w:rsidR="00CD6CF8" w:rsidP="00CD6CF8" w:rsidRDefault="00CD6CF8" w14:paraId="0AEE0F61"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result":"OK</w:t>
      </w:r>
      <w:proofErr w:type="spellEnd"/>
      <w:r w:rsidRPr="00C057CE">
        <w:rPr>
          <w:rFonts w:eastAsia="Calibri" w:cstheme="minorHAnsi"/>
          <w:sz w:val="18"/>
          <w:szCs w:val="18"/>
        </w:rPr>
        <w:t>",</w:t>
      </w:r>
    </w:p>
    <w:p w:rsidRPr="00C057CE" w:rsidR="00CD6CF8" w:rsidP="00CD6CF8" w:rsidRDefault="00CD6CF8" w14:paraId="69D0AF7D"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"version":"2.7",</w:t>
      </w:r>
    </w:p>
    <w:p w:rsidRPr="00C057CE" w:rsidR="00CD6CF8" w:rsidP="00CD6CF8" w:rsidRDefault="00CD6CF8" w14:paraId="05E9318B"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"correlationId":"defe3775-b560-401d-5f38-4c83b1cf20f2"</w:t>
      </w:r>
    </w:p>
    <w:p w:rsidRPr="00C057CE" w:rsidR="00CD6CF8" w:rsidP="00CD6CF8" w:rsidRDefault="00CD6CF8" w14:paraId="5E1E60E2"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4E77B191" w14:textId="77777777">
      <w:pPr>
        <w:pStyle w:val="ListParagraph"/>
        <w:numPr>
          <w:ilvl w:val="0"/>
          <w:numId w:val="7"/>
        </w:numPr>
        <w:suppressAutoHyphens w:val="0"/>
        <w:spacing w:after="160" w:line="259" w:lineRule="auto"/>
        <w:rPr>
          <w:rFonts w:eastAsia="Times New Roman" w:cstheme="minorHAnsi"/>
          <w:szCs w:val="21"/>
        </w:rPr>
      </w:pPr>
      <w:bookmarkStart w:name="_Toc112397350" w:id="14"/>
      <w:r w:rsidRPr="00C057CE">
        <w:rPr>
          <w:rFonts w:eastAsia="Times New Roman" w:cstheme="minorHAnsi"/>
          <w:szCs w:val="21"/>
        </w:rPr>
        <w:t>ID</w:t>
      </w:r>
      <w:bookmarkEnd w:id="14"/>
    </w:p>
    <w:p w:rsidRPr="00C057CE" w:rsidR="00CD6CF8" w:rsidP="00CD6CF8" w:rsidRDefault="00CD6CF8" w14:paraId="60E3DDFE" w14:textId="77777777">
      <w:pPr>
        <w:suppressAutoHyphens w:val="0"/>
        <w:spacing w:after="160" w:line="259" w:lineRule="auto"/>
        <w:rPr>
          <w:rFonts w:eastAsia="Calibri" w:cstheme="minorHAnsi"/>
          <w:sz w:val="22"/>
          <w:szCs w:val="22"/>
        </w:rPr>
      </w:pPr>
      <w:r w:rsidRPr="00C057CE">
        <w:rPr>
          <w:rFonts w:eastAsia="Calibri" w:cstheme="minorHAnsi"/>
          <w:sz w:val="22"/>
          <w:szCs w:val="22"/>
        </w:rPr>
        <w:t xml:space="preserve">Return a list of detected Belgian </w:t>
      </w:r>
      <w:proofErr w:type="spellStart"/>
      <w:r w:rsidRPr="00C057CE">
        <w:rPr>
          <w:rFonts w:eastAsia="Calibri" w:cstheme="minorHAnsi"/>
          <w:sz w:val="22"/>
          <w:szCs w:val="22"/>
        </w:rPr>
        <w:t>eID</w:t>
      </w:r>
      <w:proofErr w:type="spellEnd"/>
      <w:r w:rsidRPr="00C057CE">
        <w:rPr>
          <w:rFonts w:eastAsia="Calibri" w:cstheme="minorHAnsi"/>
          <w:sz w:val="22"/>
          <w:szCs w:val="22"/>
        </w:rPr>
        <w:t xml:space="preserve"> smart cards.</w:t>
      </w:r>
    </w:p>
    <w:p w:rsidRPr="00C057CE" w:rsidR="00CD6CF8" w:rsidP="00CD6CF8" w:rsidRDefault="00CD6CF8" w14:paraId="20C83CB5" w14:textId="77777777">
      <w:pPr>
        <w:suppressAutoHyphens w:val="0"/>
        <w:spacing w:after="160" w:line="259" w:lineRule="auto"/>
        <w:rPr>
          <w:rFonts w:eastAsia="Calibri" w:cstheme="minorHAnsi"/>
          <w:sz w:val="22"/>
          <w:szCs w:val="22"/>
        </w:rPr>
      </w:pPr>
      <w:r w:rsidRPr="00C057CE">
        <w:rPr>
          <w:rFonts w:eastAsia="Calibri" w:cstheme="minorHAnsi"/>
          <w:sz w:val="22"/>
          <w:szCs w:val="22"/>
        </w:rPr>
        <w:t xml:space="preserve">For each Belgian </w:t>
      </w:r>
      <w:proofErr w:type="spellStart"/>
      <w:r w:rsidRPr="00C057CE">
        <w:rPr>
          <w:rFonts w:eastAsia="Calibri" w:cstheme="minorHAnsi"/>
          <w:sz w:val="22"/>
          <w:szCs w:val="22"/>
        </w:rPr>
        <w:t>eID</w:t>
      </w:r>
      <w:proofErr w:type="spellEnd"/>
      <w:r w:rsidRPr="00C057CE">
        <w:rPr>
          <w:rFonts w:eastAsia="Calibri" w:cstheme="minorHAnsi"/>
          <w:sz w:val="22"/>
          <w:szCs w:val="22"/>
        </w:rPr>
        <w:t xml:space="preserve"> smart card, the following are provided:</w:t>
      </w:r>
    </w:p>
    <w:p w:rsidRPr="00C057CE" w:rsidR="00CD6CF8" w:rsidP="00CD6CF8" w:rsidRDefault="00CD6CF8" w14:paraId="3CCDA0A7" w14:textId="77777777">
      <w:pPr>
        <w:numPr>
          <w:ilvl w:val="0"/>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 xml:space="preserve">The reader’s name containing the detected smart </w:t>
      </w:r>
      <w:proofErr w:type="gramStart"/>
      <w:r w:rsidRPr="00C057CE">
        <w:rPr>
          <w:rFonts w:eastAsia="Calibri" w:cstheme="minorHAnsi"/>
          <w:sz w:val="22"/>
          <w:szCs w:val="22"/>
        </w:rPr>
        <w:t>card</w:t>
      </w:r>
      <w:proofErr w:type="gramEnd"/>
    </w:p>
    <w:p w:rsidRPr="00C057CE" w:rsidR="00CD6CF8" w:rsidP="00CD6CF8" w:rsidRDefault="00CD6CF8" w14:paraId="379909A6" w14:textId="77777777">
      <w:pPr>
        <w:numPr>
          <w:ilvl w:val="0"/>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The reader type (“</w:t>
      </w:r>
      <w:proofErr w:type="spellStart"/>
      <w:r w:rsidRPr="00C057CE">
        <w:rPr>
          <w:rFonts w:eastAsia="Calibri" w:cstheme="minorHAnsi"/>
          <w:sz w:val="22"/>
          <w:szCs w:val="22"/>
        </w:rPr>
        <w:t>pinpad</w:t>
      </w:r>
      <w:proofErr w:type="spellEnd"/>
      <w:r w:rsidRPr="00C057CE">
        <w:rPr>
          <w:rFonts w:eastAsia="Calibri" w:cstheme="minorHAnsi"/>
          <w:sz w:val="22"/>
          <w:szCs w:val="22"/>
        </w:rPr>
        <w:t>” or “standard”)</w:t>
      </w:r>
    </w:p>
    <w:p w:rsidRPr="00C057CE" w:rsidR="00CD6CF8" w:rsidP="00CD6CF8" w:rsidRDefault="00CD6CF8" w14:paraId="0513FD20" w14:textId="77777777">
      <w:pPr>
        <w:numPr>
          <w:ilvl w:val="0"/>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 xml:space="preserve">The card </w:t>
      </w:r>
      <w:proofErr w:type="gramStart"/>
      <w:r w:rsidRPr="00C057CE">
        <w:rPr>
          <w:rFonts w:eastAsia="Calibri" w:cstheme="minorHAnsi"/>
          <w:sz w:val="22"/>
          <w:szCs w:val="22"/>
        </w:rPr>
        <w:t>types</w:t>
      </w:r>
      <w:proofErr w:type="gramEnd"/>
    </w:p>
    <w:p w:rsidRPr="00C057CE" w:rsidR="00CD6CF8" w:rsidP="00CD6CF8" w:rsidRDefault="00CD6CF8" w14:paraId="6AE2639A" w14:textId="77777777">
      <w:pPr>
        <w:suppressAutoHyphens w:val="0"/>
        <w:spacing w:after="160" w:line="259" w:lineRule="auto"/>
        <w:ind w:left="720"/>
        <w:contextualSpacing/>
        <w:rPr>
          <w:rFonts w:eastAsia="Calibri" w:cstheme="minorHAnsi"/>
          <w:sz w:val="22"/>
          <w:szCs w:val="22"/>
        </w:rPr>
      </w:pPr>
    </w:p>
    <w:p w:rsidRPr="00C057CE" w:rsidR="00CD6CF8" w:rsidP="00CD6CF8" w:rsidRDefault="00CD6CF8" w14:paraId="0A1406E1" w14:textId="77777777">
      <w:pPr>
        <w:suppressAutoHyphens w:val="0"/>
        <w:spacing w:after="160" w:line="259" w:lineRule="auto"/>
        <w:rPr>
          <w:rFonts w:eastAsia="Calibri" w:cstheme="minorHAnsi"/>
          <w:sz w:val="22"/>
          <w:szCs w:val="22"/>
        </w:rPr>
      </w:pPr>
      <w:r w:rsidRPr="00C057CE">
        <w:rPr>
          <w:rFonts w:eastAsia="Calibri" w:cstheme="minorHAnsi"/>
          <w:sz w:val="22"/>
          <w:szCs w:val="22"/>
        </w:rPr>
        <w:t xml:space="preserve">For each Belgian </w:t>
      </w:r>
      <w:proofErr w:type="spellStart"/>
      <w:r w:rsidRPr="00C057CE">
        <w:rPr>
          <w:rFonts w:eastAsia="Calibri" w:cstheme="minorHAnsi"/>
          <w:sz w:val="22"/>
          <w:szCs w:val="22"/>
        </w:rPr>
        <w:t>eID</w:t>
      </w:r>
      <w:proofErr w:type="spellEnd"/>
      <w:r w:rsidRPr="00C057CE">
        <w:rPr>
          <w:rFonts w:eastAsia="Calibri" w:cstheme="minorHAnsi"/>
          <w:sz w:val="22"/>
          <w:szCs w:val="22"/>
        </w:rPr>
        <w:t xml:space="preserve"> smart card, the following information may be requested: </w:t>
      </w:r>
    </w:p>
    <w:p w:rsidRPr="00C057CE" w:rsidR="00CD6CF8" w:rsidP="00CD6CF8" w:rsidRDefault="00CD6CF8" w14:paraId="3D58AA00" w14:textId="77777777">
      <w:pPr>
        <w:numPr>
          <w:ilvl w:val="0"/>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ID</w:t>
      </w:r>
    </w:p>
    <w:p w:rsidRPr="00C057CE" w:rsidR="00CD6CF8" w:rsidP="00CD6CF8" w:rsidRDefault="00CD6CF8" w14:paraId="0D7E87B0" w14:textId="77777777">
      <w:pPr>
        <w:numPr>
          <w:ilvl w:val="0"/>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Address</w:t>
      </w:r>
    </w:p>
    <w:p w:rsidRPr="00C057CE" w:rsidR="00CD6CF8" w:rsidP="00CD6CF8" w:rsidRDefault="00CD6CF8" w14:paraId="4A281B91" w14:textId="77777777">
      <w:pPr>
        <w:numPr>
          <w:ilvl w:val="0"/>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Photo</w:t>
      </w:r>
    </w:p>
    <w:p w:rsidRPr="00C057CE" w:rsidR="00CD6CF8" w:rsidP="00CD6CF8" w:rsidRDefault="00CD6CF8" w14:paraId="7FB65F17" w14:textId="77777777">
      <w:pPr>
        <w:numPr>
          <w:ilvl w:val="0"/>
          <w:numId w:val="16"/>
        </w:numPr>
        <w:suppressAutoHyphens w:val="0"/>
        <w:spacing w:after="160" w:line="259" w:lineRule="auto"/>
        <w:contextualSpacing/>
        <w:rPr>
          <w:rFonts w:eastAsia="Calibri" w:cstheme="minorHAnsi"/>
          <w:sz w:val="22"/>
          <w:szCs w:val="22"/>
        </w:rPr>
      </w:pPr>
      <w:proofErr w:type="spellStart"/>
      <w:r w:rsidRPr="00C057CE">
        <w:rPr>
          <w:rFonts w:eastAsia="Calibri" w:cstheme="minorHAnsi"/>
          <w:sz w:val="22"/>
          <w:szCs w:val="22"/>
        </w:rPr>
        <w:t>idsig</w:t>
      </w:r>
      <w:proofErr w:type="spellEnd"/>
    </w:p>
    <w:p w:rsidRPr="00C057CE" w:rsidR="00CD6CF8" w:rsidP="00CD6CF8" w:rsidRDefault="00CD6CF8" w14:paraId="126AF842" w14:textId="77777777">
      <w:pPr>
        <w:numPr>
          <w:ilvl w:val="0"/>
          <w:numId w:val="16"/>
        </w:numPr>
        <w:suppressAutoHyphens w:val="0"/>
        <w:spacing w:after="160" w:line="259" w:lineRule="auto"/>
        <w:contextualSpacing/>
        <w:rPr>
          <w:rFonts w:eastAsia="Calibri" w:cstheme="minorHAnsi"/>
          <w:sz w:val="22"/>
          <w:szCs w:val="22"/>
        </w:rPr>
      </w:pPr>
      <w:proofErr w:type="spellStart"/>
      <w:r w:rsidRPr="00C057CE">
        <w:rPr>
          <w:rFonts w:eastAsia="Calibri" w:cstheme="minorHAnsi"/>
          <w:sz w:val="22"/>
          <w:szCs w:val="22"/>
        </w:rPr>
        <w:t>addrsig</w:t>
      </w:r>
      <w:proofErr w:type="spellEnd"/>
    </w:p>
    <w:p w:rsidRPr="00C057CE" w:rsidR="00CD6CF8" w:rsidP="00CD6CF8" w:rsidRDefault="00CD6CF8" w14:paraId="2CC2BC0B" w14:textId="77777777">
      <w:pPr>
        <w:numPr>
          <w:ilvl w:val="0"/>
          <w:numId w:val="16"/>
        </w:numPr>
        <w:suppressAutoHyphens w:val="0"/>
        <w:spacing w:after="160" w:line="259" w:lineRule="auto"/>
        <w:contextualSpacing/>
        <w:rPr>
          <w:rFonts w:eastAsia="Calibri" w:cstheme="minorHAnsi"/>
          <w:sz w:val="22"/>
          <w:szCs w:val="22"/>
        </w:rPr>
      </w:pPr>
      <w:proofErr w:type="spellStart"/>
      <w:r w:rsidRPr="00C057CE">
        <w:rPr>
          <w:rFonts w:eastAsia="Calibri" w:cstheme="minorHAnsi"/>
          <w:sz w:val="22"/>
          <w:szCs w:val="22"/>
        </w:rPr>
        <w:t>rrncert</w:t>
      </w:r>
      <w:proofErr w:type="spellEnd"/>
    </w:p>
    <w:p w:rsidRPr="00C057CE" w:rsidR="00CD6CF8" w:rsidP="00CD6CF8" w:rsidRDefault="00CD6CF8" w14:paraId="45B4B116" w14:textId="77777777">
      <w:pPr>
        <w:numPr>
          <w:ilvl w:val="0"/>
          <w:numId w:val="16"/>
        </w:numPr>
        <w:suppressAutoHyphens w:val="0"/>
        <w:spacing w:after="160" w:line="259" w:lineRule="auto"/>
        <w:contextualSpacing/>
        <w:rPr>
          <w:rFonts w:eastAsia="Calibri" w:cstheme="minorHAnsi"/>
          <w:sz w:val="22"/>
          <w:szCs w:val="22"/>
        </w:rPr>
      </w:pPr>
      <w:proofErr w:type="spellStart"/>
      <w:r w:rsidRPr="00C057CE">
        <w:rPr>
          <w:rFonts w:eastAsia="Calibri" w:cstheme="minorHAnsi"/>
          <w:sz w:val="22"/>
          <w:szCs w:val="22"/>
        </w:rPr>
        <w:t>authcert</w:t>
      </w:r>
      <w:proofErr w:type="spellEnd"/>
    </w:p>
    <w:p w:rsidRPr="00C057CE" w:rsidR="00CD6CF8" w:rsidP="00CD6CF8" w:rsidRDefault="00CD6CF8" w14:paraId="3FFA7095" w14:textId="77777777">
      <w:pPr>
        <w:numPr>
          <w:ilvl w:val="0"/>
          <w:numId w:val="16"/>
        </w:numPr>
        <w:suppressAutoHyphens w:val="0"/>
        <w:spacing w:after="160" w:line="259" w:lineRule="auto"/>
        <w:contextualSpacing/>
        <w:rPr>
          <w:rFonts w:eastAsia="Calibri" w:cstheme="minorHAnsi"/>
          <w:sz w:val="22"/>
          <w:szCs w:val="22"/>
        </w:rPr>
      </w:pPr>
      <w:proofErr w:type="spellStart"/>
      <w:r w:rsidRPr="00C057CE">
        <w:rPr>
          <w:rFonts w:eastAsia="Calibri" w:cstheme="minorHAnsi"/>
          <w:sz w:val="22"/>
          <w:szCs w:val="22"/>
        </w:rPr>
        <w:t>signcert</w:t>
      </w:r>
      <w:proofErr w:type="spellEnd"/>
    </w:p>
    <w:p w:rsidRPr="00C057CE" w:rsidR="00CD6CF8" w:rsidP="00CD6CF8" w:rsidRDefault="00CD6CF8" w14:paraId="05BDEAEF" w14:textId="77777777">
      <w:pPr>
        <w:numPr>
          <w:ilvl w:val="0"/>
          <w:numId w:val="16"/>
        </w:numPr>
        <w:suppressAutoHyphens w:val="0"/>
        <w:spacing w:after="160" w:line="259" w:lineRule="auto"/>
        <w:contextualSpacing/>
        <w:rPr>
          <w:rFonts w:eastAsia="Calibri" w:cstheme="minorHAnsi"/>
          <w:sz w:val="22"/>
          <w:szCs w:val="22"/>
        </w:rPr>
      </w:pPr>
      <w:proofErr w:type="spellStart"/>
      <w:r w:rsidRPr="00C057CE">
        <w:rPr>
          <w:rFonts w:eastAsia="Calibri" w:cstheme="minorHAnsi"/>
          <w:sz w:val="22"/>
          <w:szCs w:val="22"/>
        </w:rPr>
        <w:lastRenderedPageBreak/>
        <w:t>cacert</w:t>
      </w:r>
      <w:proofErr w:type="spellEnd"/>
    </w:p>
    <w:p w:rsidRPr="00C057CE" w:rsidR="00CD6CF8" w:rsidP="00CD6CF8" w:rsidRDefault="00CD6CF8" w14:paraId="61EA8E64" w14:textId="77777777">
      <w:pPr>
        <w:numPr>
          <w:ilvl w:val="0"/>
          <w:numId w:val="16"/>
        </w:numPr>
        <w:suppressAutoHyphens w:val="0"/>
        <w:spacing w:after="160" w:line="259" w:lineRule="auto"/>
        <w:contextualSpacing/>
        <w:rPr>
          <w:rFonts w:eastAsia="Calibri" w:cstheme="minorHAnsi"/>
          <w:sz w:val="22"/>
          <w:szCs w:val="22"/>
        </w:rPr>
      </w:pPr>
      <w:proofErr w:type="spellStart"/>
      <w:r w:rsidRPr="00C057CE">
        <w:rPr>
          <w:rFonts w:eastAsia="Calibri" w:cstheme="minorHAnsi"/>
          <w:sz w:val="22"/>
          <w:szCs w:val="22"/>
        </w:rPr>
        <w:t>rootcert</w:t>
      </w:r>
      <w:proofErr w:type="spellEnd"/>
    </w:p>
    <w:p w:rsidRPr="00C057CE" w:rsidR="00CD6CF8" w:rsidP="00CD6CF8" w:rsidRDefault="00CD6CF8" w14:paraId="7E657BAC" w14:textId="77777777">
      <w:pPr>
        <w:suppressAutoHyphens w:val="0"/>
        <w:spacing w:after="160" w:line="259" w:lineRule="auto"/>
        <w:rPr>
          <w:rFonts w:eastAsia="Calibri" w:cstheme="minorHAnsi"/>
          <w:sz w:val="22"/>
          <w:szCs w:val="22"/>
        </w:rPr>
      </w:pPr>
    </w:p>
    <w:p w:rsidRPr="00C057CE" w:rsidR="00CD6CF8" w:rsidP="00CD6CF8" w:rsidRDefault="00CD6CF8" w14:paraId="16468486" w14:textId="77777777">
      <w:pPr>
        <w:suppressAutoHyphens w:val="0"/>
        <w:spacing w:after="160" w:line="259" w:lineRule="auto"/>
        <w:rPr>
          <w:rFonts w:eastAsia="Calibri" w:cstheme="minorHAnsi"/>
          <w:sz w:val="22"/>
          <w:szCs w:val="22"/>
        </w:rPr>
      </w:pPr>
      <w:r w:rsidRPr="00C057CE">
        <w:rPr>
          <w:rFonts w:eastAsia="Calibri" w:cstheme="minorHAnsi"/>
          <w:sz w:val="22"/>
          <w:szCs w:val="22"/>
        </w:rPr>
        <w:t>Sample request:</w:t>
      </w:r>
    </w:p>
    <w:p w:rsidRPr="00C057CE" w:rsidR="00CD6CF8" w:rsidP="00CD6CF8" w:rsidRDefault="00CD6CF8" w14:paraId="2A56D914"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60D2AA48"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operation":"ID</w:t>
      </w:r>
      <w:proofErr w:type="spellEnd"/>
      <w:r w:rsidRPr="00C057CE">
        <w:rPr>
          <w:rFonts w:eastAsia="Calibri" w:cstheme="minorHAnsi"/>
          <w:sz w:val="18"/>
          <w:szCs w:val="18"/>
        </w:rPr>
        <w:t>",</w:t>
      </w:r>
    </w:p>
    <w:p w:rsidRPr="00C057CE" w:rsidR="00CD6CF8" w:rsidP="00CD6CF8" w:rsidRDefault="00CD6CF8" w14:paraId="0CDB7A14"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"idflags":"77",</w:t>
      </w:r>
    </w:p>
    <w:p w:rsidRPr="00C057CE" w:rsidR="00CD6CF8" w:rsidP="00CD6CF8" w:rsidRDefault="00CD6CF8" w14:paraId="5AE716A6"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"language":"</w:t>
      </w:r>
      <w:proofErr w:type="spellStart"/>
      <w:r w:rsidRPr="00C057CE">
        <w:rPr>
          <w:rFonts w:eastAsia="Calibri" w:cstheme="minorHAnsi"/>
          <w:sz w:val="18"/>
          <w:szCs w:val="18"/>
        </w:rPr>
        <w:t>en</w:t>
      </w:r>
      <w:proofErr w:type="spellEnd"/>
      <w:r w:rsidRPr="00C057CE">
        <w:rPr>
          <w:rFonts w:eastAsia="Calibri" w:cstheme="minorHAnsi"/>
          <w:sz w:val="18"/>
          <w:szCs w:val="18"/>
        </w:rPr>
        <w:t>",</w:t>
      </w:r>
    </w:p>
    <w:p w:rsidRPr="00C057CE" w:rsidR="00CD6CF8" w:rsidP="00CD6CF8" w:rsidRDefault="00CD6CF8" w14:paraId="6E5CBFC9"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"mac":"0123456789ABCDEF0123456789ABCDEF",</w:t>
      </w:r>
    </w:p>
    <w:p w:rsidRPr="00C057CE" w:rsidR="00CD6CF8" w:rsidP="00CD6CF8" w:rsidRDefault="00CD6CF8" w14:paraId="773667EB"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"correlationId":"c2f04f63-3ec9-d35d-e178-42684d0504b6",</w:t>
      </w:r>
    </w:p>
    <w:p w:rsidRPr="00C057CE" w:rsidR="00CD6CF8" w:rsidP="00CD6CF8" w:rsidRDefault="00CD6CF8" w14:paraId="7D3DA3C5"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src</w:t>
      </w:r>
      <w:proofErr w:type="spellEnd"/>
      <w:r w:rsidRPr="00C057CE">
        <w:rPr>
          <w:rFonts w:eastAsia="Calibri" w:cstheme="minorHAnsi"/>
          <w:sz w:val="18"/>
          <w:szCs w:val="18"/>
        </w:rPr>
        <w:t>":"</w:t>
      </w:r>
      <w:proofErr w:type="spellStart"/>
      <w:proofErr w:type="gramStart"/>
      <w:r w:rsidRPr="00C057CE">
        <w:rPr>
          <w:rFonts w:eastAsia="Calibri" w:cstheme="minorHAnsi"/>
          <w:sz w:val="18"/>
          <w:szCs w:val="18"/>
        </w:rPr>
        <w:t>beidconnect.page</w:t>
      </w:r>
      <w:proofErr w:type="spellEnd"/>
      <w:proofErr w:type="gramEnd"/>
      <w:r w:rsidRPr="00C057CE">
        <w:rPr>
          <w:rFonts w:eastAsia="Calibri" w:cstheme="minorHAnsi"/>
          <w:sz w:val="18"/>
          <w:szCs w:val="18"/>
        </w:rPr>
        <w:t>",</w:t>
      </w:r>
    </w:p>
    <w:p w:rsidRPr="00C057CE" w:rsidR="00CD6CF8" w:rsidP="00CD6CF8" w:rsidRDefault="00CD6CF8" w14:paraId="40C0B115"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origin":"https</w:t>
      </w:r>
      <w:proofErr w:type="spellEnd"/>
      <w:r w:rsidRPr="00C057CE">
        <w:rPr>
          <w:rFonts w:eastAsia="Calibri" w:cstheme="minorHAnsi"/>
          <w:sz w:val="18"/>
          <w:szCs w:val="18"/>
        </w:rPr>
        <w:t>://sign.int.fts.bosa.belgium.be",</w:t>
      </w:r>
    </w:p>
    <w:p w:rsidRPr="00C057CE" w:rsidR="00CD6CF8" w:rsidP="00CD6CF8" w:rsidRDefault="00CD6CF8" w14:paraId="3B56377D"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"tab":377</w:t>
      </w:r>
    </w:p>
    <w:p w:rsidRPr="00C057CE" w:rsidR="00CD6CF8" w:rsidP="00CD6CF8" w:rsidRDefault="00CD6CF8" w14:paraId="759B8D79"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6B8F5DB4" w14:textId="77777777">
      <w:pPr>
        <w:suppressAutoHyphens w:val="0"/>
        <w:spacing w:after="160" w:line="259" w:lineRule="auto"/>
        <w:rPr>
          <w:rFonts w:eastAsia="Calibri" w:cstheme="minorHAnsi"/>
          <w:sz w:val="22"/>
          <w:szCs w:val="22"/>
        </w:rPr>
      </w:pPr>
      <w:r w:rsidRPr="00C057CE">
        <w:rPr>
          <w:rFonts w:eastAsia="Calibri" w:cstheme="minorHAnsi"/>
          <w:sz w:val="22"/>
          <w:szCs w:val="22"/>
        </w:rPr>
        <w:t>Result when no card is detected:</w:t>
      </w:r>
    </w:p>
    <w:p w:rsidRPr="00C057CE" w:rsidR="00CD6CF8" w:rsidP="00CD6CF8" w:rsidRDefault="00CD6CF8" w14:paraId="760AC13E"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15A4554C"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"Readers":"",</w:t>
      </w:r>
    </w:p>
    <w:p w:rsidRPr="00C057CE" w:rsidR="00CD6CF8" w:rsidP="00CD6CF8" w:rsidRDefault="00CD6CF8" w14:paraId="5C68FC21"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"result":"</w:t>
      </w:r>
      <w:proofErr w:type="spellStart"/>
      <w:r w:rsidRPr="00C057CE">
        <w:rPr>
          <w:rFonts w:eastAsia="Calibri" w:cstheme="minorHAnsi"/>
          <w:sz w:val="18"/>
          <w:szCs w:val="18"/>
        </w:rPr>
        <w:t>no_card</w:t>
      </w:r>
      <w:proofErr w:type="spellEnd"/>
      <w:r w:rsidRPr="00C057CE">
        <w:rPr>
          <w:rFonts w:eastAsia="Calibri" w:cstheme="minorHAnsi"/>
          <w:sz w:val="18"/>
          <w:szCs w:val="18"/>
        </w:rPr>
        <w:t>",</w:t>
      </w:r>
    </w:p>
    <w:p w:rsidRPr="00C057CE" w:rsidR="00CD6CF8" w:rsidP="00CD6CF8" w:rsidRDefault="00CD6CF8" w14:paraId="429D6EAE"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"correlationId":"c2f04f63-3ec9-d35d-e178-42684d0504b6"</w:t>
      </w:r>
    </w:p>
    <w:p w:rsidRPr="00C057CE" w:rsidR="00CD6CF8" w:rsidP="00CD6CF8" w:rsidRDefault="00CD6CF8" w14:paraId="2CABEA3F"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5A462EFA" w14:textId="77777777">
      <w:pPr>
        <w:suppressAutoHyphens w:val="0"/>
        <w:spacing w:after="160" w:line="259" w:lineRule="auto"/>
        <w:rPr>
          <w:rFonts w:eastAsia="Calibri" w:cstheme="minorHAnsi"/>
          <w:sz w:val="22"/>
          <w:szCs w:val="22"/>
        </w:rPr>
      </w:pPr>
    </w:p>
    <w:p w:rsidRPr="00C057CE" w:rsidR="00CD6CF8" w:rsidP="00CD6CF8" w:rsidRDefault="00CD6CF8" w14:paraId="51852095" w14:textId="77777777">
      <w:pPr>
        <w:suppressAutoHyphens w:val="0"/>
        <w:spacing w:after="160" w:line="259" w:lineRule="auto"/>
        <w:rPr>
          <w:rFonts w:eastAsia="Calibri" w:cstheme="minorHAnsi"/>
          <w:sz w:val="22"/>
          <w:szCs w:val="22"/>
        </w:rPr>
      </w:pPr>
      <w:r w:rsidRPr="00C057CE">
        <w:rPr>
          <w:rFonts w:eastAsia="Calibri" w:cstheme="minorHAnsi"/>
          <w:sz w:val="22"/>
          <w:szCs w:val="22"/>
        </w:rPr>
        <w:t>Sample request:</w:t>
      </w:r>
    </w:p>
    <w:p w:rsidRPr="00C057CE" w:rsidR="00CD6CF8" w:rsidP="00CD6CF8" w:rsidRDefault="00CD6CF8" w14:paraId="7B3FE651"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5D73AABC"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operation":"ID</w:t>
      </w:r>
      <w:proofErr w:type="spellEnd"/>
      <w:r w:rsidRPr="00C057CE">
        <w:rPr>
          <w:rFonts w:eastAsia="Calibri" w:cstheme="minorHAnsi"/>
          <w:sz w:val="18"/>
          <w:szCs w:val="18"/>
        </w:rPr>
        <w:t>",</w:t>
      </w:r>
    </w:p>
    <w:p w:rsidRPr="00C057CE" w:rsidR="00CD6CF8" w:rsidP="00CD6CF8" w:rsidRDefault="00CD6CF8" w14:paraId="3969CB22"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"idflags":"77",</w:t>
      </w:r>
    </w:p>
    <w:p w:rsidRPr="00C057CE" w:rsidR="00CD6CF8" w:rsidP="00CD6CF8" w:rsidRDefault="00CD6CF8" w14:paraId="2AA2B337"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"language":"</w:t>
      </w:r>
      <w:proofErr w:type="spellStart"/>
      <w:r w:rsidRPr="00C057CE">
        <w:rPr>
          <w:rFonts w:eastAsia="Calibri" w:cstheme="minorHAnsi"/>
          <w:sz w:val="18"/>
          <w:szCs w:val="18"/>
        </w:rPr>
        <w:t>en</w:t>
      </w:r>
      <w:proofErr w:type="spellEnd"/>
      <w:r w:rsidRPr="00C057CE">
        <w:rPr>
          <w:rFonts w:eastAsia="Calibri" w:cstheme="minorHAnsi"/>
          <w:sz w:val="18"/>
          <w:szCs w:val="18"/>
        </w:rPr>
        <w:t>",</w:t>
      </w:r>
    </w:p>
    <w:p w:rsidRPr="00C057CE" w:rsidR="00CD6CF8" w:rsidP="00CD6CF8" w:rsidRDefault="00CD6CF8" w14:paraId="3EC212FB"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"mac":"0123456789ABCDEF0123456789ABCDEF",</w:t>
      </w:r>
    </w:p>
    <w:p w:rsidRPr="00C057CE" w:rsidR="00CD6CF8" w:rsidP="00CD6CF8" w:rsidRDefault="00CD6CF8" w14:paraId="365F0465"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"correlationId":"e06d93e6-d6dd-99ed-6f79-f4cbb4dc6870",</w:t>
      </w:r>
    </w:p>
    <w:p w:rsidRPr="00C057CE" w:rsidR="00CD6CF8" w:rsidP="00CD6CF8" w:rsidRDefault="00CD6CF8" w14:paraId="76386F07"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src</w:t>
      </w:r>
      <w:proofErr w:type="spellEnd"/>
      <w:r w:rsidRPr="00C057CE">
        <w:rPr>
          <w:rFonts w:eastAsia="Calibri" w:cstheme="minorHAnsi"/>
          <w:sz w:val="18"/>
          <w:szCs w:val="18"/>
        </w:rPr>
        <w:t>":"</w:t>
      </w:r>
      <w:proofErr w:type="spellStart"/>
      <w:proofErr w:type="gramStart"/>
      <w:r w:rsidRPr="00C057CE">
        <w:rPr>
          <w:rFonts w:eastAsia="Calibri" w:cstheme="minorHAnsi"/>
          <w:sz w:val="18"/>
          <w:szCs w:val="18"/>
        </w:rPr>
        <w:t>beidconnect.page</w:t>
      </w:r>
      <w:proofErr w:type="spellEnd"/>
      <w:proofErr w:type="gramEnd"/>
      <w:r w:rsidRPr="00C057CE">
        <w:rPr>
          <w:rFonts w:eastAsia="Calibri" w:cstheme="minorHAnsi"/>
          <w:sz w:val="18"/>
          <w:szCs w:val="18"/>
        </w:rPr>
        <w:t>",</w:t>
      </w:r>
    </w:p>
    <w:p w:rsidRPr="00C057CE" w:rsidR="00CD6CF8" w:rsidP="00CD6CF8" w:rsidRDefault="00CD6CF8" w14:paraId="6E0865AA"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origin":"https</w:t>
      </w:r>
      <w:proofErr w:type="spellEnd"/>
      <w:r w:rsidRPr="00C057CE">
        <w:rPr>
          <w:rFonts w:eastAsia="Calibri" w:cstheme="minorHAnsi"/>
          <w:sz w:val="18"/>
          <w:szCs w:val="18"/>
        </w:rPr>
        <w:t>://sign.int.fts.bosa.belgium.be","tab":377</w:t>
      </w:r>
    </w:p>
    <w:p w:rsidRPr="00C057CE" w:rsidR="00CD6CF8" w:rsidP="00CD6CF8" w:rsidRDefault="00CD6CF8" w14:paraId="533109FE"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1B592A05" w14:textId="77777777">
      <w:pPr>
        <w:suppressAutoHyphens w:val="0"/>
        <w:spacing w:after="160" w:line="259" w:lineRule="auto"/>
        <w:rPr>
          <w:rFonts w:eastAsia="Calibri" w:cstheme="minorHAnsi"/>
          <w:sz w:val="22"/>
          <w:szCs w:val="22"/>
        </w:rPr>
      </w:pPr>
      <w:r w:rsidRPr="00C057CE">
        <w:rPr>
          <w:rFonts w:eastAsia="Calibri" w:cstheme="minorHAnsi"/>
          <w:sz w:val="22"/>
          <w:szCs w:val="22"/>
        </w:rPr>
        <w:t>Result when a smart card is detected:</w:t>
      </w:r>
    </w:p>
    <w:p w:rsidRPr="00C057CE" w:rsidR="00CD6CF8" w:rsidP="00CD6CF8" w:rsidRDefault="00CD6CF8" w14:paraId="46ADC600"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lastRenderedPageBreak/>
        <w:t>{</w:t>
      </w:r>
    </w:p>
    <w:p w:rsidRPr="00C057CE" w:rsidR="00CD6CF8" w:rsidP="00CD6CF8" w:rsidRDefault="00CD6CF8" w14:paraId="1391D315"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"Readers":</w:t>
      </w:r>
    </w:p>
    <w:p w:rsidRPr="00C057CE" w:rsidR="00CD6CF8" w:rsidP="00CD6CF8" w:rsidRDefault="00CD6CF8" w14:paraId="5C5B8161"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
    <w:p w:rsidRPr="00C057CE" w:rsidR="00CD6CF8" w:rsidP="00CD6CF8" w:rsidRDefault="00CD6CF8" w14:paraId="3D7F3B48"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
    <w:p w:rsidRPr="00C057CE" w:rsidR="00CD6CF8" w:rsidP="00CD6CF8" w:rsidRDefault="00CD6CF8" w14:paraId="55121937"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ReaderName</w:t>
      </w:r>
      <w:proofErr w:type="spellEnd"/>
      <w:r w:rsidRPr="00C057CE">
        <w:rPr>
          <w:rFonts w:eastAsia="Calibri" w:cstheme="minorHAnsi"/>
          <w:sz w:val="18"/>
          <w:szCs w:val="18"/>
        </w:rPr>
        <w:t>":"VASCO DIGIPASS 870 0",</w:t>
      </w:r>
    </w:p>
    <w:p w:rsidRPr="00C057CE" w:rsidR="00CD6CF8" w:rsidP="00CD6CF8" w:rsidRDefault="00CD6CF8" w14:paraId="325E2793"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ReaderType</w:t>
      </w:r>
      <w:proofErr w:type="spellEnd"/>
      <w:r w:rsidRPr="00C057CE">
        <w:rPr>
          <w:rFonts w:eastAsia="Calibri" w:cstheme="minorHAnsi"/>
          <w:sz w:val="18"/>
          <w:szCs w:val="18"/>
        </w:rPr>
        <w:t>":"</w:t>
      </w:r>
      <w:proofErr w:type="spellStart"/>
      <w:r w:rsidRPr="00C057CE">
        <w:rPr>
          <w:rFonts w:eastAsia="Calibri" w:cstheme="minorHAnsi"/>
          <w:sz w:val="18"/>
          <w:szCs w:val="18"/>
        </w:rPr>
        <w:t>pinpad</w:t>
      </w:r>
      <w:proofErr w:type="spellEnd"/>
      <w:r w:rsidRPr="00C057CE">
        <w:rPr>
          <w:rFonts w:eastAsia="Calibri" w:cstheme="minorHAnsi"/>
          <w:sz w:val="18"/>
          <w:szCs w:val="18"/>
        </w:rPr>
        <w:t>",</w:t>
      </w:r>
    </w:p>
    <w:p w:rsidRPr="00C057CE" w:rsidR="00CD6CF8" w:rsidP="00CD6CF8" w:rsidRDefault="00CD6CF8" w14:paraId="61210F03"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cardType</w:t>
      </w:r>
      <w:proofErr w:type="spellEnd"/>
      <w:r w:rsidRPr="00C057CE">
        <w:rPr>
          <w:rFonts w:eastAsia="Calibri" w:cstheme="minorHAnsi"/>
          <w:sz w:val="18"/>
          <w:szCs w:val="18"/>
        </w:rPr>
        <w:t>":"BEID",</w:t>
      </w:r>
    </w:p>
    <w:p w:rsidRPr="00C057CE" w:rsidR="00CD6CF8" w:rsidP="00CD6CF8" w:rsidRDefault="00CD6CF8" w14:paraId="4C49D369"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"id":"AQwwMDAwMDEwMjA2……………………qv0A8SewjElW4CZ",</w:t>
      </w:r>
    </w:p>
    <w:p w:rsidRPr="00C057CE" w:rsidR="00CD6CF8" w:rsidP="00CD6CF8" w:rsidRDefault="00CD6CF8" w14:paraId="47403D82"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"photo":"\/9j\/4AAQSkZJRgABAgEBLAEsAAD…</w:t>
      </w:r>
      <w:proofErr w:type="gramStart"/>
      <w:r w:rsidRPr="00C057CE">
        <w:rPr>
          <w:rFonts w:eastAsia="Calibri" w:cstheme="minorHAnsi"/>
          <w:sz w:val="18"/>
          <w:szCs w:val="18"/>
        </w:rPr>
        <w:t>….YfyBwP</w:t>
      </w:r>
      <w:proofErr w:type="gramEnd"/>
      <w:r w:rsidRPr="00C057CE">
        <w:rPr>
          <w:rFonts w:eastAsia="Calibri" w:cstheme="minorHAnsi"/>
          <w:sz w:val="18"/>
          <w:szCs w:val="18"/>
        </w:rPr>
        <w:t>0ArPjGZFHqcV0t…..”,</w:t>
      </w:r>
    </w:p>
    <w:p w:rsidRPr="00C057CE" w:rsidR="00CD6CF8" w:rsidP="00CD6CF8" w:rsidRDefault="00CD6CF8" w14:paraId="06848051"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idsig</w:t>
      </w:r>
      <w:proofErr w:type="spellEnd"/>
      <w:r w:rsidRPr="00C057CE">
        <w:rPr>
          <w:rFonts w:eastAsia="Calibri" w:cstheme="minorHAnsi"/>
          <w:sz w:val="18"/>
          <w:szCs w:val="18"/>
        </w:rPr>
        <w:t>":"</w:t>
      </w:r>
      <w:proofErr w:type="spellStart"/>
      <w:r w:rsidRPr="00C057CE">
        <w:rPr>
          <w:rFonts w:eastAsia="Calibri" w:cstheme="minorHAnsi"/>
          <w:sz w:val="18"/>
          <w:szCs w:val="18"/>
        </w:rPr>
        <w:t>MGQCMFhhdX</w:t>
      </w:r>
      <w:proofErr w:type="spellEnd"/>
      <w:r w:rsidRPr="00C057CE">
        <w:rPr>
          <w:rFonts w:eastAsia="Calibri" w:cstheme="minorHAnsi"/>
          <w:sz w:val="18"/>
          <w:szCs w:val="18"/>
        </w:rPr>
        <w:t>………s2blg9BzjLhP8",</w:t>
      </w:r>
    </w:p>
    <w:p w:rsidRPr="00C057CE" w:rsidR="00CD6CF8" w:rsidP="00CD6CF8" w:rsidRDefault="00CD6CF8" w14:paraId="243B5FF8"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addrsig</w:t>
      </w:r>
      <w:proofErr w:type="spellEnd"/>
      <w:r w:rsidRPr="00C057CE">
        <w:rPr>
          <w:rFonts w:eastAsia="Calibri" w:cstheme="minorHAnsi"/>
          <w:sz w:val="18"/>
          <w:szCs w:val="18"/>
        </w:rPr>
        <w:t>":"MGUCMQCR……husjrPgB2AwA==",</w:t>
      </w:r>
    </w:p>
    <w:p w:rsidRPr="00C057CE" w:rsidR="00CD6CF8" w:rsidP="00CD6CF8" w:rsidRDefault="00CD6CF8" w14:paraId="14DD7DF2"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rrncert</w:t>
      </w:r>
      <w:proofErr w:type="spellEnd"/>
      <w:r w:rsidRPr="00C057CE">
        <w:rPr>
          <w:rFonts w:eastAsia="Calibri" w:cstheme="minorHAnsi"/>
          <w:sz w:val="18"/>
          <w:szCs w:val="18"/>
        </w:rPr>
        <w:t>":"</w:t>
      </w:r>
      <w:proofErr w:type="spellStart"/>
      <w:r w:rsidRPr="00C057CE">
        <w:rPr>
          <w:rFonts w:eastAsia="Calibri" w:cstheme="minorHAnsi"/>
          <w:sz w:val="18"/>
          <w:szCs w:val="18"/>
        </w:rPr>
        <w:t>MIICgzCCAgmgA</w:t>
      </w:r>
      <w:proofErr w:type="spellEnd"/>
      <w:r w:rsidRPr="00C057CE">
        <w:rPr>
          <w:rFonts w:eastAsia="Calibri" w:cstheme="minorHAnsi"/>
          <w:sz w:val="18"/>
          <w:szCs w:val="18"/>
        </w:rPr>
        <w:t>…….x8zMzc8=",</w:t>
      </w:r>
    </w:p>
    <w:p w:rsidRPr="00C057CE" w:rsidR="00CD6CF8" w:rsidP="00CD6CF8" w:rsidRDefault="00CD6CF8" w14:paraId="10356005"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signcert</w:t>
      </w:r>
      <w:proofErr w:type="spellEnd"/>
      <w:r w:rsidRPr="00C057CE">
        <w:rPr>
          <w:rFonts w:eastAsia="Calibri" w:cstheme="minorHAnsi"/>
          <w:sz w:val="18"/>
          <w:szCs w:val="18"/>
        </w:rPr>
        <w:t>":"</w:t>
      </w:r>
      <w:proofErr w:type="spellStart"/>
      <w:r w:rsidRPr="00C057CE">
        <w:rPr>
          <w:rFonts w:eastAsia="Calibri" w:cstheme="minorHAnsi"/>
          <w:sz w:val="18"/>
          <w:szCs w:val="18"/>
        </w:rPr>
        <w:t>MIIDazCCAv</w:t>
      </w:r>
      <w:proofErr w:type="spellEnd"/>
      <w:r w:rsidRPr="00C057CE">
        <w:rPr>
          <w:rFonts w:eastAsia="Calibri" w:cstheme="minorHAnsi"/>
          <w:sz w:val="18"/>
          <w:szCs w:val="18"/>
        </w:rPr>
        <w:t>……jElW4CZ"</w:t>
      </w:r>
    </w:p>
    <w:p w:rsidRPr="00C057CE" w:rsidR="00CD6CF8" w:rsidP="00CD6CF8" w:rsidRDefault="00CD6CF8" w14:paraId="6AB14EA5"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
    <w:p w:rsidRPr="00C057CE" w:rsidR="00CD6CF8" w:rsidP="00CD6CF8" w:rsidRDefault="00CD6CF8" w14:paraId="2F22FDF0"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
    <w:p w:rsidRPr="00C057CE" w:rsidR="00CD6CF8" w:rsidP="00CD6CF8" w:rsidRDefault="00CD6CF8" w14:paraId="6C74AC89"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result":"OK</w:t>
      </w:r>
      <w:proofErr w:type="spellEnd"/>
      <w:r w:rsidRPr="00C057CE">
        <w:rPr>
          <w:rFonts w:eastAsia="Calibri" w:cstheme="minorHAnsi"/>
          <w:sz w:val="18"/>
          <w:szCs w:val="18"/>
        </w:rPr>
        <w:t>",</w:t>
      </w:r>
    </w:p>
    <w:p w:rsidRPr="00C057CE" w:rsidR="00CD6CF8" w:rsidP="00CD6CF8" w:rsidRDefault="00CD6CF8" w14:paraId="530C077E"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"correlationId":"e06d93e6-d6dd-99ed-6f79-f4cbb4dc6870"</w:t>
      </w:r>
    </w:p>
    <w:p w:rsidRPr="00C057CE" w:rsidR="00CD6CF8" w:rsidP="00CD6CF8" w:rsidRDefault="00CD6CF8" w14:paraId="0F885334"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7BECB0FA" w14:textId="77777777">
      <w:pPr>
        <w:suppressAutoHyphens w:val="0"/>
        <w:spacing w:after="160" w:line="259" w:lineRule="auto"/>
        <w:rPr>
          <w:rFonts w:eastAsia="Calibri" w:cstheme="minorHAnsi"/>
          <w:sz w:val="22"/>
          <w:szCs w:val="22"/>
        </w:rPr>
      </w:pPr>
    </w:p>
    <w:p w:rsidRPr="00C057CE" w:rsidR="00CD6CF8" w:rsidP="00CD6CF8" w:rsidRDefault="00CD6CF8" w14:paraId="424E64C6" w14:textId="77777777">
      <w:pPr>
        <w:pStyle w:val="ListParagraph"/>
        <w:numPr>
          <w:ilvl w:val="0"/>
          <w:numId w:val="7"/>
        </w:numPr>
        <w:suppressAutoHyphens w:val="0"/>
        <w:spacing w:after="160" w:line="259" w:lineRule="auto"/>
        <w:rPr>
          <w:rFonts w:eastAsia="Times New Roman" w:cstheme="minorHAnsi"/>
          <w:szCs w:val="21"/>
        </w:rPr>
      </w:pPr>
      <w:bookmarkStart w:name="_Toc112397351" w:id="15"/>
      <w:r w:rsidRPr="00C057CE">
        <w:rPr>
          <w:rFonts w:eastAsia="Times New Roman" w:cstheme="minorHAnsi"/>
          <w:szCs w:val="21"/>
        </w:rPr>
        <w:t>USERCERTS</w:t>
      </w:r>
      <w:bookmarkEnd w:id="15"/>
    </w:p>
    <w:p w:rsidRPr="00C057CE" w:rsidR="00CD6CF8" w:rsidP="00CD6CF8" w:rsidRDefault="00CD6CF8" w14:paraId="547CE6CE" w14:textId="77777777">
      <w:pPr>
        <w:suppressAutoHyphens w:val="0"/>
        <w:spacing w:after="160" w:line="259" w:lineRule="auto"/>
        <w:rPr>
          <w:rFonts w:eastAsia="Calibri" w:cstheme="minorHAnsi"/>
          <w:sz w:val="22"/>
          <w:szCs w:val="22"/>
        </w:rPr>
      </w:pPr>
      <w:r w:rsidRPr="00C057CE">
        <w:rPr>
          <w:rFonts w:eastAsia="Calibri" w:cstheme="minorHAnsi"/>
          <w:sz w:val="22"/>
          <w:szCs w:val="22"/>
        </w:rPr>
        <w:t xml:space="preserve">Return a list of detected Belgian </w:t>
      </w:r>
      <w:proofErr w:type="spellStart"/>
      <w:r w:rsidRPr="00C057CE">
        <w:rPr>
          <w:rFonts w:eastAsia="Calibri" w:cstheme="minorHAnsi"/>
          <w:sz w:val="22"/>
          <w:szCs w:val="22"/>
        </w:rPr>
        <w:t>eID</w:t>
      </w:r>
      <w:proofErr w:type="spellEnd"/>
      <w:r w:rsidRPr="00C057CE">
        <w:rPr>
          <w:rFonts w:eastAsia="Calibri" w:cstheme="minorHAnsi"/>
          <w:sz w:val="22"/>
          <w:szCs w:val="22"/>
        </w:rPr>
        <w:t xml:space="preserve"> smart cards.</w:t>
      </w:r>
    </w:p>
    <w:p w:rsidRPr="00C057CE" w:rsidR="00CD6CF8" w:rsidP="00CD6CF8" w:rsidRDefault="00CD6CF8" w14:paraId="56AF55BC" w14:textId="77777777">
      <w:pPr>
        <w:suppressAutoHyphens w:val="0"/>
        <w:spacing w:after="160" w:line="259" w:lineRule="auto"/>
        <w:rPr>
          <w:rFonts w:eastAsia="Calibri" w:cstheme="minorHAnsi"/>
          <w:sz w:val="22"/>
          <w:szCs w:val="22"/>
        </w:rPr>
      </w:pPr>
      <w:r w:rsidRPr="00C057CE">
        <w:rPr>
          <w:rFonts w:eastAsia="Calibri" w:cstheme="minorHAnsi"/>
          <w:sz w:val="22"/>
          <w:szCs w:val="22"/>
        </w:rPr>
        <w:t xml:space="preserve">For each Belgian </w:t>
      </w:r>
      <w:proofErr w:type="spellStart"/>
      <w:r w:rsidRPr="00C057CE">
        <w:rPr>
          <w:rFonts w:eastAsia="Calibri" w:cstheme="minorHAnsi"/>
          <w:sz w:val="22"/>
          <w:szCs w:val="22"/>
        </w:rPr>
        <w:t>eID</w:t>
      </w:r>
      <w:proofErr w:type="spellEnd"/>
      <w:r w:rsidRPr="00C057CE">
        <w:rPr>
          <w:rFonts w:eastAsia="Calibri" w:cstheme="minorHAnsi"/>
          <w:sz w:val="22"/>
          <w:szCs w:val="22"/>
        </w:rPr>
        <w:t xml:space="preserve"> smart card, the following are provided:</w:t>
      </w:r>
    </w:p>
    <w:p w:rsidRPr="00C057CE" w:rsidR="00CD6CF8" w:rsidP="00CD6CF8" w:rsidRDefault="00CD6CF8" w14:paraId="1F78F287" w14:textId="77777777">
      <w:pPr>
        <w:numPr>
          <w:ilvl w:val="0"/>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 xml:space="preserve">The reader’s name containing the detected smart </w:t>
      </w:r>
      <w:proofErr w:type="gramStart"/>
      <w:r w:rsidRPr="00C057CE">
        <w:rPr>
          <w:rFonts w:eastAsia="Calibri" w:cstheme="minorHAnsi"/>
          <w:sz w:val="22"/>
          <w:szCs w:val="22"/>
        </w:rPr>
        <w:t>card</w:t>
      </w:r>
      <w:proofErr w:type="gramEnd"/>
    </w:p>
    <w:p w:rsidRPr="00C057CE" w:rsidR="00CD6CF8" w:rsidP="00CD6CF8" w:rsidRDefault="00CD6CF8" w14:paraId="7DFCE7BA" w14:textId="77777777">
      <w:pPr>
        <w:numPr>
          <w:ilvl w:val="0"/>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The reader type (“</w:t>
      </w:r>
      <w:proofErr w:type="spellStart"/>
      <w:r w:rsidRPr="00C057CE">
        <w:rPr>
          <w:rFonts w:eastAsia="Calibri" w:cstheme="minorHAnsi"/>
          <w:sz w:val="22"/>
          <w:szCs w:val="22"/>
        </w:rPr>
        <w:t>pinpad</w:t>
      </w:r>
      <w:proofErr w:type="spellEnd"/>
      <w:r w:rsidRPr="00C057CE">
        <w:rPr>
          <w:rFonts w:eastAsia="Calibri" w:cstheme="minorHAnsi"/>
          <w:sz w:val="22"/>
          <w:szCs w:val="22"/>
        </w:rPr>
        <w:t>” or “standard”)</w:t>
      </w:r>
    </w:p>
    <w:p w:rsidRPr="00C057CE" w:rsidR="00CD6CF8" w:rsidP="00CD6CF8" w:rsidRDefault="00CD6CF8" w14:paraId="6A52BDBC" w14:textId="77777777">
      <w:pPr>
        <w:numPr>
          <w:ilvl w:val="0"/>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 xml:space="preserve">The card </w:t>
      </w:r>
      <w:proofErr w:type="gramStart"/>
      <w:r w:rsidRPr="00C057CE">
        <w:rPr>
          <w:rFonts w:eastAsia="Calibri" w:cstheme="minorHAnsi"/>
          <w:sz w:val="22"/>
          <w:szCs w:val="22"/>
        </w:rPr>
        <w:t>types</w:t>
      </w:r>
      <w:proofErr w:type="gramEnd"/>
    </w:p>
    <w:p w:rsidRPr="00C057CE" w:rsidR="00CD6CF8" w:rsidP="00CD6CF8" w:rsidRDefault="00CD6CF8" w14:paraId="0345B62F" w14:textId="77777777">
      <w:pPr>
        <w:numPr>
          <w:ilvl w:val="0"/>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Certificates</w:t>
      </w:r>
    </w:p>
    <w:p w:rsidRPr="00C057CE" w:rsidR="00CD6CF8" w:rsidP="00CD6CF8" w:rsidRDefault="00CD6CF8" w14:paraId="246AD73B" w14:textId="77777777">
      <w:pPr>
        <w:suppressAutoHyphens w:val="0"/>
        <w:spacing w:after="160" w:line="259" w:lineRule="auto"/>
        <w:rPr>
          <w:rFonts w:eastAsia="Calibri" w:cstheme="minorHAnsi"/>
          <w:sz w:val="22"/>
          <w:szCs w:val="22"/>
        </w:rPr>
      </w:pPr>
      <w:r w:rsidRPr="00C057CE">
        <w:rPr>
          <w:rFonts w:eastAsia="Calibri" w:cstheme="minorHAnsi"/>
          <w:sz w:val="22"/>
          <w:szCs w:val="22"/>
        </w:rPr>
        <w:t>This function is not used inside the current implementation.</w:t>
      </w:r>
    </w:p>
    <w:p w:rsidRPr="00C057CE" w:rsidR="00CD6CF8" w:rsidP="00CD6CF8" w:rsidRDefault="00CD6CF8" w14:paraId="31CFC815" w14:textId="77777777">
      <w:pPr>
        <w:suppressAutoHyphens w:val="0"/>
        <w:spacing w:after="160" w:line="259" w:lineRule="auto"/>
        <w:rPr>
          <w:rFonts w:eastAsia="Calibri" w:cstheme="minorHAnsi"/>
          <w:sz w:val="22"/>
          <w:szCs w:val="22"/>
        </w:rPr>
      </w:pPr>
    </w:p>
    <w:p w:rsidRPr="00C057CE" w:rsidR="00CD6CF8" w:rsidP="00CD6CF8" w:rsidRDefault="00CD6CF8" w14:paraId="0B3B895A" w14:textId="77777777">
      <w:pPr>
        <w:pStyle w:val="ListParagraph"/>
        <w:numPr>
          <w:ilvl w:val="0"/>
          <w:numId w:val="7"/>
        </w:numPr>
        <w:suppressAutoHyphens w:val="0"/>
        <w:spacing w:after="160" w:line="259" w:lineRule="auto"/>
        <w:rPr>
          <w:rFonts w:eastAsia="Times New Roman" w:cstheme="minorHAnsi"/>
          <w:szCs w:val="21"/>
        </w:rPr>
      </w:pPr>
      <w:bookmarkStart w:name="_Toc112397352" w:id="16"/>
      <w:r w:rsidRPr="00C057CE">
        <w:rPr>
          <w:rFonts w:eastAsia="Times New Roman" w:cstheme="minorHAnsi"/>
          <w:szCs w:val="21"/>
        </w:rPr>
        <w:t>CERTCHAIN</w:t>
      </w:r>
      <w:bookmarkEnd w:id="16"/>
    </w:p>
    <w:p w:rsidRPr="00C057CE" w:rsidR="00CD6CF8" w:rsidP="00CD6CF8" w:rsidRDefault="00CD6CF8" w14:paraId="0610EC42" w14:textId="77777777">
      <w:pPr>
        <w:suppressAutoHyphens w:val="0"/>
        <w:spacing w:after="160" w:line="259" w:lineRule="auto"/>
        <w:rPr>
          <w:rFonts w:eastAsia="Calibri" w:cstheme="minorHAnsi"/>
          <w:sz w:val="22"/>
          <w:szCs w:val="22"/>
        </w:rPr>
      </w:pPr>
      <w:r w:rsidRPr="00C057CE">
        <w:rPr>
          <w:rFonts w:eastAsia="Calibri" w:cstheme="minorHAnsi"/>
          <w:sz w:val="22"/>
          <w:szCs w:val="22"/>
        </w:rPr>
        <w:t xml:space="preserve">Return a list of detected Belgian </w:t>
      </w:r>
      <w:proofErr w:type="spellStart"/>
      <w:r w:rsidRPr="00C057CE">
        <w:rPr>
          <w:rFonts w:eastAsia="Calibri" w:cstheme="minorHAnsi"/>
          <w:sz w:val="22"/>
          <w:szCs w:val="22"/>
        </w:rPr>
        <w:t>eID</w:t>
      </w:r>
      <w:proofErr w:type="spellEnd"/>
      <w:r w:rsidRPr="00C057CE">
        <w:rPr>
          <w:rFonts w:eastAsia="Calibri" w:cstheme="minorHAnsi"/>
          <w:sz w:val="22"/>
          <w:szCs w:val="22"/>
        </w:rPr>
        <w:t xml:space="preserve"> smart cards. </w:t>
      </w:r>
    </w:p>
    <w:p w:rsidRPr="00C057CE" w:rsidR="00CD6CF8" w:rsidP="00CD6CF8" w:rsidRDefault="00CD6CF8" w14:paraId="52445A0C" w14:textId="77777777">
      <w:pPr>
        <w:suppressAutoHyphens w:val="0"/>
        <w:spacing w:after="160" w:line="259" w:lineRule="auto"/>
        <w:rPr>
          <w:rFonts w:eastAsia="Calibri" w:cstheme="minorHAnsi"/>
          <w:sz w:val="22"/>
          <w:szCs w:val="22"/>
        </w:rPr>
      </w:pPr>
      <w:r w:rsidRPr="00C057CE">
        <w:rPr>
          <w:rFonts w:eastAsia="Calibri" w:cstheme="minorHAnsi"/>
          <w:sz w:val="22"/>
          <w:szCs w:val="22"/>
        </w:rPr>
        <w:t xml:space="preserve">For each Belgian </w:t>
      </w:r>
      <w:proofErr w:type="spellStart"/>
      <w:r w:rsidRPr="00C057CE">
        <w:rPr>
          <w:rFonts w:eastAsia="Calibri" w:cstheme="minorHAnsi"/>
          <w:sz w:val="22"/>
          <w:szCs w:val="22"/>
        </w:rPr>
        <w:t>eID</w:t>
      </w:r>
      <w:proofErr w:type="spellEnd"/>
      <w:r w:rsidRPr="00C057CE">
        <w:rPr>
          <w:rFonts w:eastAsia="Calibri" w:cstheme="minorHAnsi"/>
          <w:sz w:val="22"/>
          <w:szCs w:val="22"/>
        </w:rPr>
        <w:t xml:space="preserve"> smart card, the following are provided:</w:t>
      </w:r>
    </w:p>
    <w:p w:rsidRPr="00C057CE" w:rsidR="00CD6CF8" w:rsidP="00CD6CF8" w:rsidRDefault="00CD6CF8" w14:paraId="233F4F6F" w14:textId="77777777">
      <w:pPr>
        <w:numPr>
          <w:ilvl w:val="0"/>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 xml:space="preserve">The reader’s name containing the detected smart </w:t>
      </w:r>
      <w:proofErr w:type="gramStart"/>
      <w:r w:rsidRPr="00C057CE">
        <w:rPr>
          <w:rFonts w:eastAsia="Calibri" w:cstheme="minorHAnsi"/>
          <w:sz w:val="22"/>
          <w:szCs w:val="22"/>
        </w:rPr>
        <w:t>card</w:t>
      </w:r>
      <w:proofErr w:type="gramEnd"/>
    </w:p>
    <w:p w:rsidRPr="00C057CE" w:rsidR="00CD6CF8" w:rsidP="00CD6CF8" w:rsidRDefault="00CD6CF8" w14:paraId="4ED71D54" w14:textId="77777777">
      <w:pPr>
        <w:numPr>
          <w:ilvl w:val="0"/>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The reader type (“</w:t>
      </w:r>
      <w:proofErr w:type="spellStart"/>
      <w:r w:rsidRPr="00C057CE">
        <w:rPr>
          <w:rFonts w:eastAsia="Calibri" w:cstheme="minorHAnsi"/>
          <w:sz w:val="22"/>
          <w:szCs w:val="22"/>
        </w:rPr>
        <w:t>pinpad</w:t>
      </w:r>
      <w:proofErr w:type="spellEnd"/>
      <w:r w:rsidRPr="00C057CE">
        <w:rPr>
          <w:rFonts w:eastAsia="Calibri" w:cstheme="minorHAnsi"/>
          <w:sz w:val="22"/>
          <w:szCs w:val="22"/>
        </w:rPr>
        <w:t>” or “standard”)</w:t>
      </w:r>
    </w:p>
    <w:p w:rsidRPr="00C057CE" w:rsidR="00CD6CF8" w:rsidP="00CD6CF8" w:rsidRDefault="00CD6CF8" w14:paraId="2D8D0EB6" w14:textId="77777777">
      <w:pPr>
        <w:numPr>
          <w:ilvl w:val="0"/>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lastRenderedPageBreak/>
        <w:t xml:space="preserve">The card </w:t>
      </w:r>
      <w:proofErr w:type="gramStart"/>
      <w:r w:rsidRPr="00C057CE">
        <w:rPr>
          <w:rFonts w:eastAsia="Calibri" w:cstheme="minorHAnsi"/>
          <w:sz w:val="22"/>
          <w:szCs w:val="22"/>
        </w:rPr>
        <w:t>types</w:t>
      </w:r>
      <w:proofErr w:type="gramEnd"/>
    </w:p>
    <w:p w:rsidRPr="00C057CE" w:rsidR="00CD6CF8" w:rsidP="00CD6CF8" w:rsidRDefault="00CD6CF8" w14:paraId="177A24E0" w14:textId="77777777">
      <w:pPr>
        <w:numPr>
          <w:ilvl w:val="0"/>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Certificate Chain</w:t>
      </w:r>
    </w:p>
    <w:p w:rsidRPr="00C057CE" w:rsidR="00CD6CF8" w:rsidP="00CD6CF8" w:rsidRDefault="00CD6CF8" w14:paraId="43E5672A" w14:textId="77777777">
      <w:pPr>
        <w:numPr>
          <w:ilvl w:val="1"/>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Root Certificate</w:t>
      </w:r>
    </w:p>
    <w:p w:rsidRPr="00C057CE" w:rsidR="00CD6CF8" w:rsidP="00CD6CF8" w:rsidRDefault="00CD6CF8" w14:paraId="52B37C2A" w14:textId="77777777">
      <w:pPr>
        <w:numPr>
          <w:ilvl w:val="1"/>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Sub Certificate</w:t>
      </w:r>
    </w:p>
    <w:p w:rsidRPr="00C057CE" w:rsidR="00CD6CF8" w:rsidP="00CD6CF8" w:rsidRDefault="00CD6CF8" w14:paraId="4AAF4327" w14:textId="77777777">
      <w:pPr>
        <w:suppressAutoHyphens w:val="0"/>
        <w:spacing w:after="160" w:line="259" w:lineRule="auto"/>
        <w:rPr>
          <w:rFonts w:eastAsia="Calibri" w:cstheme="minorHAnsi"/>
          <w:sz w:val="22"/>
          <w:szCs w:val="22"/>
        </w:rPr>
      </w:pPr>
    </w:p>
    <w:p w:rsidRPr="00C057CE" w:rsidR="00CD6CF8" w:rsidP="00CD6CF8" w:rsidRDefault="00CD6CF8" w14:paraId="40B01E96" w14:textId="77777777">
      <w:pPr>
        <w:suppressAutoHyphens w:val="0"/>
        <w:spacing w:after="160" w:line="259" w:lineRule="auto"/>
        <w:rPr>
          <w:rFonts w:eastAsia="Calibri" w:cstheme="minorHAnsi"/>
          <w:sz w:val="22"/>
          <w:szCs w:val="22"/>
        </w:rPr>
      </w:pPr>
      <w:r w:rsidRPr="00C057CE">
        <w:rPr>
          <w:rFonts w:eastAsia="Calibri" w:cstheme="minorHAnsi"/>
          <w:sz w:val="22"/>
          <w:szCs w:val="22"/>
        </w:rPr>
        <w:t>Sample request:</w:t>
      </w:r>
    </w:p>
    <w:p w:rsidRPr="00C057CE" w:rsidR="00CD6CF8" w:rsidP="00CD6CF8" w:rsidRDefault="00CD6CF8" w14:paraId="3F923E27"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686739F4"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operation":"CERTCHAIN</w:t>
      </w:r>
      <w:proofErr w:type="spellEnd"/>
      <w:r w:rsidRPr="00C057CE">
        <w:rPr>
          <w:rFonts w:eastAsia="Calibri" w:cstheme="minorHAnsi"/>
          <w:sz w:val="18"/>
          <w:szCs w:val="18"/>
        </w:rPr>
        <w:t>",</w:t>
      </w:r>
    </w:p>
    <w:p w:rsidRPr="00C057CE" w:rsidR="00CD6CF8" w:rsidP="00CD6CF8" w:rsidRDefault="00CD6CF8" w14:paraId="5B273309"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"language":"</w:t>
      </w:r>
      <w:proofErr w:type="spellStart"/>
      <w:r w:rsidRPr="00C057CE">
        <w:rPr>
          <w:rFonts w:eastAsia="Calibri" w:cstheme="minorHAnsi"/>
          <w:sz w:val="18"/>
          <w:szCs w:val="18"/>
        </w:rPr>
        <w:t>en</w:t>
      </w:r>
      <w:proofErr w:type="spellEnd"/>
      <w:r w:rsidRPr="00C057CE">
        <w:rPr>
          <w:rFonts w:eastAsia="Calibri" w:cstheme="minorHAnsi"/>
          <w:sz w:val="18"/>
          <w:szCs w:val="18"/>
        </w:rPr>
        <w:t>",</w:t>
      </w:r>
    </w:p>
    <w:p w:rsidRPr="00C057CE" w:rsidR="00CD6CF8" w:rsidP="00CD6CF8" w:rsidRDefault="00CD6CF8" w14:paraId="09DDC19B"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"mac":"0123456789ABCDEF0123456789ABCDEF",</w:t>
      </w:r>
    </w:p>
    <w:p w:rsidRPr="00C057CE" w:rsidR="00CD6CF8" w:rsidP="00CD6CF8" w:rsidRDefault="00CD6CF8" w14:paraId="1B5908EA"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"cert":"MIIDazCCAvGg…………………+VZ/R3YwM1s31CqiWBpPUGGNjGBIOqqv0A8SewjElW4CZ",</w:t>
      </w:r>
    </w:p>
    <w:p w:rsidRPr="00C057CE" w:rsidR="00CD6CF8" w:rsidP="00CD6CF8" w:rsidRDefault="00CD6CF8" w14:paraId="41B7B5ED"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"correlationId":"5bdc3607-8a97-d768-f69c-8774018681e5",</w:t>
      </w:r>
    </w:p>
    <w:p w:rsidRPr="00C057CE" w:rsidR="00CD6CF8" w:rsidP="00CD6CF8" w:rsidRDefault="00CD6CF8" w14:paraId="3FCB126D"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src</w:t>
      </w:r>
      <w:proofErr w:type="spellEnd"/>
      <w:r w:rsidRPr="00C057CE">
        <w:rPr>
          <w:rFonts w:eastAsia="Calibri" w:cstheme="minorHAnsi"/>
          <w:sz w:val="18"/>
          <w:szCs w:val="18"/>
        </w:rPr>
        <w:t>":"</w:t>
      </w:r>
      <w:proofErr w:type="spellStart"/>
      <w:proofErr w:type="gramStart"/>
      <w:r w:rsidRPr="00C057CE">
        <w:rPr>
          <w:rFonts w:eastAsia="Calibri" w:cstheme="minorHAnsi"/>
          <w:sz w:val="18"/>
          <w:szCs w:val="18"/>
        </w:rPr>
        <w:t>beidconnect.page</w:t>
      </w:r>
      <w:proofErr w:type="spellEnd"/>
      <w:proofErr w:type="gramEnd"/>
      <w:r w:rsidRPr="00C057CE">
        <w:rPr>
          <w:rFonts w:eastAsia="Calibri" w:cstheme="minorHAnsi"/>
          <w:sz w:val="18"/>
          <w:szCs w:val="18"/>
        </w:rPr>
        <w:t>",</w:t>
      </w:r>
    </w:p>
    <w:p w:rsidRPr="00C057CE" w:rsidR="00CD6CF8" w:rsidP="00CD6CF8" w:rsidRDefault="00CD6CF8" w14:paraId="6C8EA474"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origin":"https</w:t>
      </w:r>
      <w:proofErr w:type="spellEnd"/>
      <w:r w:rsidRPr="00C057CE">
        <w:rPr>
          <w:rFonts w:eastAsia="Calibri" w:cstheme="minorHAnsi"/>
          <w:sz w:val="18"/>
          <w:szCs w:val="18"/>
        </w:rPr>
        <w:t>://sign.int.fts.bosa.belgium.be",</w:t>
      </w:r>
    </w:p>
    <w:p w:rsidRPr="00C057CE" w:rsidR="00CD6CF8" w:rsidP="00CD6CF8" w:rsidRDefault="00CD6CF8" w14:paraId="3747F392"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"tab":377</w:t>
      </w:r>
    </w:p>
    <w:p w:rsidRPr="00C057CE" w:rsidR="00CD6CF8" w:rsidP="00CD6CF8" w:rsidRDefault="00CD6CF8" w14:paraId="5E580493"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71B461C0" w14:textId="77777777">
      <w:pPr>
        <w:suppressAutoHyphens w:val="0"/>
        <w:spacing w:after="160" w:line="259" w:lineRule="auto"/>
        <w:rPr>
          <w:rFonts w:eastAsia="Calibri" w:cstheme="minorHAnsi"/>
          <w:sz w:val="22"/>
          <w:szCs w:val="22"/>
        </w:rPr>
      </w:pPr>
      <w:r w:rsidRPr="00C057CE">
        <w:rPr>
          <w:rFonts w:eastAsia="Calibri" w:cstheme="minorHAnsi"/>
          <w:sz w:val="22"/>
          <w:szCs w:val="22"/>
        </w:rPr>
        <w:t>Result:</w:t>
      </w:r>
    </w:p>
    <w:p w:rsidRPr="00C057CE" w:rsidR="00CD6CF8" w:rsidP="00CD6CF8" w:rsidRDefault="00CD6CF8" w14:paraId="30170799"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7E8B545E"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certificateChain</w:t>
      </w:r>
      <w:proofErr w:type="spellEnd"/>
      <w:r w:rsidRPr="00C057CE">
        <w:rPr>
          <w:rFonts w:eastAsia="Calibri" w:cstheme="minorHAnsi"/>
          <w:sz w:val="18"/>
          <w:szCs w:val="18"/>
        </w:rPr>
        <w:t>":</w:t>
      </w:r>
    </w:p>
    <w:p w:rsidRPr="00C057CE" w:rsidR="00CD6CF8" w:rsidP="00CD6CF8" w:rsidRDefault="00CD6CF8" w14:paraId="4230878B"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
    <w:p w:rsidRPr="00C057CE" w:rsidR="00CD6CF8" w:rsidP="00CD6CF8" w:rsidRDefault="00CD6CF8" w14:paraId="5ACCC0D4"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rootCA</w:t>
      </w:r>
      <w:proofErr w:type="spellEnd"/>
      <w:r w:rsidRPr="00C057CE">
        <w:rPr>
          <w:rFonts w:eastAsia="Calibri" w:cstheme="minorHAnsi"/>
          <w:sz w:val="18"/>
          <w:szCs w:val="18"/>
        </w:rPr>
        <w:t>":"</w:t>
      </w:r>
      <w:proofErr w:type="spellStart"/>
      <w:r w:rsidRPr="00C057CE">
        <w:rPr>
          <w:rFonts w:eastAsia="Calibri" w:cstheme="minorHAnsi"/>
          <w:sz w:val="18"/>
          <w:szCs w:val="18"/>
        </w:rPr>
        <w:t>MIICNDCCAbug</w:t>
      </w:r>
      <w:proofErr w:type="spellEnd"/>
      <w:r w:rsidRPr="00C057CE">
        <w:rPr>
          <w:rFonts w:eastAsia="Calibri" w:cstheme="minorHAnsi"/>
          <w:sz w:val="18"/>
          <w:szCs w:val="18"/>
        </w:rPr>
        <w:t>……………</w:t>
      </w:r>
      <w:proofErr w:type="gramStart"/>
      <w:r w:rsidRPr="00C057CE">
        <w:rPr>
          <w:rFonts w:eastAsia="Calibri" w:cstheme="minorHAnsi"/>
          <w:sz w:val="18"/>
          <w:szCs w:val="18"/>
        </w:rPr>
        <w:t>….AwIBAg</w:t>
      </w:r>
      <w:proofErr w:type="gramEnd"/>
      <w:r w:rsidRPr="00C057CE">
        <w:rPr>
          <w:rFonts w:eastAsia="Calibri" w:cstheme="minorHAnsi"/>
          <w:sz w:val="18"/>
          <w:szCs w:val="18"/>
        </w:rPr>
        <w:t>7Na6l+U8r4M7VH49\/</w:t>
      </w:r>
      <w:proofErr w:type="spellStart"/>
      <w:r w:rsidRPr="00C057CE">
        <w:rPr>
          <w:rFonts w:eastAsia="Calibri" w:cstheme="minorHAnsi"/>
          <w:sz w:val="18"/>
          <w:szCs w:val="18"/>
        </w:rPr>
        <w:t>cw</w:t>
      </w:r>
      <w:proofErr w:type="spellEnd"/>
      <w:r w:rsidRPr="00C057CE">
        <w:rPr>
          <w:rFonts w:eastAsia="Calibri" w:cstheme="minorHAnsi"/>
          <w:sz w:val="18"/>
          <w:szCs w:val="18"/>
        </w:rPr>
        <w:t>==",</w:t>
      </w:r>
    </w:p>
    <w:p w:rsidRPr="00C057CE" w:rsidR="00CD6CF8" w:rsidP="00CD6CF8" w:rsidRDefault="00CD6CF8" w14:paraId="7C0E5CFA"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subCA</w:t>
      </w:r>
      <w:proofErr w:type="spellEnd"/>
      <w:r w:rsidRPr="00C057CE">
        <w:rPr>
          <w:rFonts w:eastAsia="Calibri" w:cstheme="minorHAnsi"/>
          <w:sz w:val="18"/>
          <w:szCs w:val="18"/>
        </w:rPr>
        <w:t>":</w:t>
      </w:r>
    </w:p>
    <w:p w:rsidRPr="00C057CE" w:rsidR="00CD6CF8" w:rsidP="00CD6CF8" w:rsidRDefault="00CD6CF8" w14:paraId="4E11EC77"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
    <w:p w:rsidRPr="00C057CE" w:rsidR="00CD6CF8" w:rsidP="00CD6CF8" w:rsidRDefault="00CD6CF8" w14:paraId="20A95EA2"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MIIDKTCCAq</w:t>
      </w:r>
      <w:proofErr w:type="spellEnd"/>
      <w:r w:rsidRPr="00C057CE">
        <w:rPr>
          <w:rFonts w:eastAsia="Calibri" w:cstheme="minorHAnsi"/>
          <w:sz w:val="18"/>
          <w:szCs w:val="18"/>
        </w:rPr>
        <w:t>……………………O+QnM8cnPmg"</w:t>
      </w:r>
    </w:p>
    <w:p w:rsidRPr="00C057CE" w:rsidR="00CD6CF8" w:rsidP="00CD6CF8" w:rsidRDefault="00CD6CF8" w14:paraId="1CA038AE"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
    <w:p w:rsidRPr="00C057CE" w:rsidR="00CD6CF8" w:rsidP="00CD6CF8" w:rsidRDefault="00CD6CF8" w14:paraId="49AB3E28"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
    <w:p w:rsidRPr="00C057CE" w:rsidR="00CD6CF8" w:rsidP="00CD6CF8" w:rsidRDefault="00CD6CF8" w14:paraId="497C614B"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cardType</w:t>
      </w:r>
      <w:proofErr w:type="spellEnd"/>
      <w:r w:rsidRPr="00C057CE">
        <w:rPr>
          <w:rFonts w:eastAsia="Calibri" w:cstheme="minorHAnsi"/>
          <w:sz w:val="18"/>
          <w:szCs w:val="18"/>
        </w:rPr>
        <w:t>":"BEID",</w:t>
      </w:r>
    </w:p>
    <w:p w:rsidRPr="00C057CE" w:rsidR="00CD6CF8" w:rsidP="00CD6CF8" w:rsidRDefault="00CD6CF8" w14:paraId="43AD4F24"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ReaderType</w:t>
      </w:r>
      <w:proofErr w:type="spellEnd"/>
      <w:r w:rsidRPr="00C057CE">
        <w:rPr>
          <w:rFonts w:eastAsia="Calibri" w:cstheme="minorHAnsi"/>
          <w:sz w:val="18"/>
          <w:szCs w:val="18"/>
        </w:rPr>
        <w:t>":"</w:t>
      </w:r>
      <w:proofErr w:type="spellStart"/>
      <w:r w:rsidRPr="00C057CE">
        <w:rPr>
          <w:rFonts w:eastAsia="Calibri" w:cstheme="minorHAnsi"/>
          <w:sz w:val="18"/>
          <w:szCs w:val="18"/>
        </w:rPr>
        <w:t>pinpad</w:t>
      </w:r>
      <w:proofErr w:type="spellEnd"/>
      <w:r w:rsidRPr="00C057CE">
        <w:rPr>
          <w:rFonts w:eastAsia="Calibri" w:cstheme="minorHAnsi"/>
          <w:sz w:val="18"/>
          <w:szCs w:val="18"/>
        </w:rPr>
        <w:t>",</w:t>
      </w:r>
    </w:p>
    <w:p w:rsidRPr="00C057CE" w:rsidR="00CD6CF8" w:rsidP="00CD6CF8" w:rsidRDefault="00CD6CF8" w14:paraId="6AC1EA32"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result":"OK</w:t>
      </w:r>
      <w:proofErr w:type="spellEnd"/>
      <w:r w:rsidRPr="00C057CE">
        <w:rPr>
          <w:rFonts w:eastAsia="Calibri" w:cstheme="minorHAnsi"/>
          <w:sz w:val="18"/>
          <w:szCs w:val="18"/>
        </w:rPr>
        <w:t>",</w:t>
      </w:r>
    </w:p>
    <w:p w:rsidRPr="00C057CE" w:rsidR="00CD6CF8" w:rsidP="00CD6CF8" w:rsidRDefault="00CD6CF8" w14:paraId="2C42835D"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"correlationId":"5bdc3607-8a97-d768-f69c-8774018681e5"</w:t>
      </w:r>
    </w:p>
    <w:p w:rsidRPr="00C057CE" w:rsidR="00CD6CF8" w:rsidP="00CD6CF8" w:rsidRDefault="00CD6CF8" w14:paraId="0EB662A7"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05F3484F" w14:textId="77777777">
      <w:pPr>
        <w:suppressAutoHyphens w:val="0"/>
        <w:spacing w:after="160" w:line="259" w:lineRule="auto"/>
        <w:rPr>
          <w:rFonts w:eastAsia="Calibri" w:cstheme="minorHAnsi"/>
          <w:sz w:val="22"/>
          <w:szCs w:val="22"/>
        </w:rPr>
      </w:pPr>
    </w:p>
    <w:p w:rsidRPr="00C057CE" w:rsidR="00CD6CF8" w:rsidP="00CD6CF8" w:rsidRDefault="00CD6CF8" w14:paraId="6129B58C" w14:textId="77777777">
      <w:pPr>
        <w:pStyle w:val="ListParagraph"/>
        <w:numPr>
          <w:ilvl w:val="0"/>
          <w:numId w:val="7"/>
        </w:numPr>
        <w:suppressAutoHyphens w:val="0"/>
        <w:spacing w:after="160" w:line="259" w:lineRule="auto"/>
        <w:rPr>
          <w:rFonts w:eastAsia="Times New Roman" w:cstheme="minorHAnsi"/>
          <w:szCs w:val="21"/>
        </w:rPr>
      </w:pPr>
      <w:bookmarkStart w:name="_Toc112397353" w:id="17"/>
      <w:r w:rsidRPr="00C057CE">
        <w:rPr>
          <w:rFonts w:eastAsia="Times New Roman" w:cstheme="minorHAnsi"/>
          <w:szCs w:val="21"/>
        </w:rPr>
        <w:t>SIGN</w:t>
      </w:r>
      <w:bookmarkEnd w:id="17"/>
    </w:p>
    <w:p w:rsidRPr="00C057CE" w:rsidR="00CD6CF8" w:rsidP="00CD6CF8" w:rsidRDefault="00CD6CF8" w14:paraId="18269434" w14:textId="77777777">
      <w:pPr>
        <w:suppressAutoHyphens w:val="0"/>
        <w:spacing w:after="160" w:line="259" w:lineRule="auto"/>
        <w:rPr>
          <w:rFonts w:eastAsia="Calibri" w:cstheme="minorHAnsi"/>
          <w:sz w:val="22"/>
          <w:szCs w:val="22"/>
        </w:rPr>
      </w:pPr>
      <w:r w:rsidRPr="00C057CE">
        <w:rPr>
          <w:rFonts w:eastAsia="Calibri" w:cstheme="minorHAnsi"/>
          <w:sz w:val="22"/>
          <w:szCs w:val="22"/>
        </w:rPr>
        <w:lastRenderedPageBreak/>
        <w:t xml:space="preserve">It allows crypto signature of a digest/algo for a </w:t>
      </w:r>
      <w:proofErr w:type="gramStart"/>
      <w:r w:rsidRPr="00C057CE">
        <w:rPr>
          <w:rFonts w:eastAsia="Calibri" w:cstheme="minorHAnsi"/>
          <w:sz w:val="22"/>
          <w:szCs w:val="22"/>
        </w:rPr>
        <w:t>certificate</w:t>
      </w:r>
      <w:proofErr w:type="gramEnd"/>
      <w:r w:rsidRPr="00C057CE">
        <w:rPr>
          <w:rFonts w:eastAsia="Calibri" w:cstheme="minorHAnsi"/>
          <w:sz w:val="22"/>
          <w:szCs w:val="22"/>
        </w:rPr>
        <w:t xml:space="preserve"> and it returns the signature.  </w:t>
      </w:r>
    </w:p>
    <w:p w:rsidRPr="00C057CE" w:rsidR="00CD6CF8" w:rsidP="00CD6CF8" w:rsidRDefault="00CD6CF8" w14:paraId="1B10484A" w14:textId="77777777">
      <w:pPr>
        <w:suppressAutoHyphens w:val="0"/>
        <w:spacing w:after="160" w:line="259" w:lineRule="auto"/>
        <w:rPr>
          <w:rFonts w:eastAsia="Calibri" w:cstheme="minorHAnsi"/>
          <w:sz w:val="22"/>
          <w:szCs w:val="22"/>
        </w:rPr>
      </w:pPr>
    </w:p>
    <w:p w:rsidRPr="00C057CE" w:rsidR="00CD6CF8" w:rsidP="00CD6CF8" w:rsidRDefault="00CD6CF8" w14:paraId="5AB1F79A" w14:textId="77777777">
      <w:pPr>
        <w:suppressAutoHyphens w:val="0"/>
        <w:spacing w:after="160" w:line="259" w:lineRule="auto"/>
        <w:rPr>
          <w:rFonts w:eastAsia="Calibri" w:cstheme="minorHAnsi"/>
          <w:sz w:val="22"/>
          <w:szCs w:val="22"/>
        </w:rPr>
      </w:pPr>
      <w:r w:rsidRPr="00C057CE">
        <w:rPr>
          <w:rFonts w:eastAsia="Calibri" w:cstheme="minorHAnsi"/>
          <w:sz w:val="22"/>
          <w:szCs w:val="22"/>
        </w:rPr>
        <w:t>Sample request:</w:t>
      </w:r>
    </w:p>
    <w:p w:rsidRPr="00C057CE" w:rsidR="00CD6CF8" w:rsidP="00CD6CF8" w:rsidRDefault="00CD6CF8" w14:paraId="7874BC0A"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315EB775"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operation":"SIGN</w:t>
      </w:r>
      <w:proofErr w:type="spellEnd"/>
      <w:r w:rsidRPr="00C057CE">
        <w:rPr>
          <w:rFonts w:eastAsia="Calibri" w:cstheme="minorHAnsi"/>
          <w:sz w:val="18"/>
          <w:szCs w:val="18"/>
        </w:rPr>
        <w:t>",</w:t>
      </w:r>
    </w:p>
    <w:p w:rsidRPr="00C057CE" w:rsidR="00CD6CF8" w:rsidP="00CD6CF8" w:rsidRDefault="00CD6CF8" w14:paraId="19B0C5AB"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"cert":"</w:t>
      </w:r>
      <w:proofErr w:type="spellStart"/>
      <w:r w:rsidRPr="00C057CE">
        <w:rPr>
          <w:rFonts w:eastAsia="Calibri" w:cstheme="minorHAnsi"/>
          <w:sz w:val="18"/>
          <w:szCs w:val="18"/>
        </w:rPr>
        <w:t>MIIDazCC</w:t>
      </w:r>
      <w:proofErr w:type="spellEnd"/>
      <w:r w:rsidRPr="00C057CE">
        <w:rPr>
          <w:rFonts w:eastAsia="Calibri" w:cstheme="minorHAnsi"/>
          <w:sz w:val="18"/>
          <w:szCs w:val="18"/>
        </w:rPr>
        <w:t>………</w:t>
      </w:r>
      <w:proofErr w:type="gramStart"/>
      <w:r w:rsidRPr="00C057CE">
        <w:rPr>
          <w:rFonts w:eastAsia="Calibri" w:cstheme="minorHAnsi"/>
          <w:sz w:val="18"/>
          <w:szCs w:val="18"/>
        </w:rPr>
        <w:t>…..</w:t>
      </w:r>
      <w:proofErr w:type="gramEnd"/>
      <w:r w:rsidRPr="00C057CE">
        <w:rPr>
          <w:rFonts w:eastAsia="Calibri" w:cstheme="minorHAnsi"/>
          <w:sz w:val="18"/>
          <w:szCs w:val="18"/>
        </w:rPr>
        <w:t>IOqqv0A8SewjElW4CZ",</w:t>
      </w:r>
    </w:p>
    <w:p w:rsidRPr="00C057CE" w:rsidR="00CD6CF8" w:rsidP="00CD6CF8" w:rsidRDefault="00CD6CF8" w14:paraId="2D9BF382"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"algo":"SHA256",</w:t>
      </w:r>
    </w:p>
    <w:p w:rsidRPr="00C057CE" w:rsidR="00CD6CF8" w:rsidP="00CD6CF8" w:rsidRDefault="00CD6CF8" w14:paraId="52D99984"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"digest":"</w:t>
      </w:r>
      <w:proofErr w:type="spellStart"/>
      <w:r w:rsidRPr="00C057CE">
        <w:rPr>
          <w:rFonts w:eastAsia="Calibri" w:cstheme="minorHAnsi"/>
          <w:sz w:val="18"/>
          <w:szCs w:val="18"/>
        </w:rPr>
        <w:t>aKopJG</w:t>
      </w:r>
      <w:proofErr w:type="spellEnd"/>
      <w:r w:rsidRPr="00C057CE">
        <w:rPr>
          <w:rFonts w:eastAsia="Calibri" w:cstheme="minorHAnsi"/>
          <w:sz w:val="18"/>
          <w:szCs w:val="18"/>
        </w:rPr>
        <w:t>……………hSOqBHV8/BE1zgkfrGTQ0Vk=",</w:t>
      </w:r>
    </w:p>
    <w:p w:rsidRPr="00C057CE" w:rsidR="00CD6CF8" w:rsidP="00CD6CF8" w:rsidRDefault="00CD6CF8" w14:paraId="00E34E40"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pin</w:t>
      </w:r>
      <w:proofErr w:type="gramStart"/>
      <w:r w:rsidRPr="00C057CE">
        <w:rPr>
          <w:rFonts w:eastAsia="Calibri" w:cstheme="minorHAnsi"/>
          <w:sz w:val="18"/>
          <w:szCs w:val="18"/>
        </w:rPr>
        <w:t>":null</w:t>
      </w:r>
      <w:proofErr w:type="spellEnd"/>
      <w:proofErr w:type="gramEnd"/>
      <w:r w:rsidRPr="00C057CE">
        <w:rPr>
          <w:rFonts w:eastAsia="Calibri" w:cstheme="minorHAnsi"/>
          <w:sz w:val="18"/>
          <w:szCs w:val="18"/>
        </w:rPr>
        <w:t>,</w:t>
      </w:r>
    </w:p>
    <w:p w:rsidRPr="00C057CE" w:rsidR="00CD6CF8" w:rsidP="00CD6CF8" w:rsidRDefault="00CD6CF8" w14:paraId="2B3D92F1"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"language":"</w:t>
      </w:r>
      <w:proofErr w:type="spellStart"/>
      <w:r w:rsidRPr="00C057CE">
        <w:rPr>
          <w:rFonts w:eastAsia="Calibri" w:cstheme="minorHAnsi"/>
          <w:sz w:val="18"/>
          <w:szCs w:val="18"/>
        </w:rPr>
        <w:t>en</w:t>
      </w:r>
      <w:proofErr w:type="spellEnd"/>
      <w:r w:rsidRPr="00C057CE">
        <w:rPr>
          <w:rFonts w:eastAsia="Calibri" w:cstheme="minorHAnsi"/>
          <w:sz w:val="18"/>
          <w:szCs w:val="18"/>
        </w:rPr>
        <w:t>",</w:t>
      </w:r>
    </w:p>
    <w:p w:rsidRPr="00C057CE" w:rsidR="00CD6CF8" w:rsidP="00CD6CF8" w:rsidRDefault="00CD6CF8" w14:paraId="743AE909"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"mac":"0123456789ABCDEF0123456789ABCDEF",</w:t>
      </w:r>
    </w:p>
    <w:p w:rsidRPr="00C057CE" w:rsidR="00CD6CF8" w:rsidP="00CD6CF8" w:rsidRDefault="00CD6CF8" w14:paraId="130B0089"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"correlationId":"37b9deb4-af00-04b3-a37e-9241329a0471",</w:t>
      </w:r>
    </w:p>
    <w:p w:rsidRPr="00C057CE" w:rsidR="00CD6CF8" w:rsidP="00CD6CF8" w:rsidRDefault="00CD6CF8" w14:paraId="28204630"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src</w:t>
      </w:r>
      <w:proofErr w:type="spellEnd"/>
      <w:r w:rsidRPr="00C057CE">
        <w:rPr>
          <w:rFonts w:eastAsia="Calibri" w:cstheme="minorHAnsi"/>
          <w:sz w:val="18"/>
          <w:szCs w:val="18"/>
        </w:rPr>
        <w:t>":"</w:t>
      </w:r>
      <w:proofErr w:type="spellStart"/>
      <w:proofErr w:type="gramStart"/>
      <w:r w:rsidRPr="00C057CE">
        <w:rPr>
          <w:rFonts w:eastAsia="Calibri" w:cstheme="minorHAnsi"/>
          <w:sz w:val="18"/>
          <w:szCs w:val="18"/>
        </w:rPr>
        <w:t>beidconnect.page</w:t>
      </w:r>
      <w:proofErr w:type="spellEnd"/>
      <w:proofErr w:type="gramEnd"/>
      <w:r w:rsidRPr="00C057CE">
        <w:rPr>
          <w:rFonts w:eastAsia="Calibri" w:cstheme="minorHAnsi"/>
          <w:sz w:val="18"/>
          <w:szCs w:val="18"/>
        </w:rPr>
        <w:t>",</w:t>
      </w:r>
    </w:p>
    <w:p w:rsidRPr="00C057CE" w:rsidR="00CD6CF8" w:rsidP="00CD6CF8" w:rsidRDefault="00CD6CF8" w14:paraId="79315EAC"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origin":"https</w:t>
      </w:r>
      <w:proofErr w:type="spellEnd"/>
      <w:r w:rsidRPr="00C057CE">
        <w:rPr>
          <w:rFonts w:eastAsia="Calibri" w:cstheme="minorHAnsi"/>
          <w:sz w:val="18"/>
          <w:szCs w:val="18"/>
        </w:rPr>
        <w:t>://sign.ta.fts.bosa.belgium.be",</w:t>
      </w:r>
    </w:p>
    <w:p w:rsidRPr="00C057CE" w:rsidR="00CD6CF8" w:rsidP="00CD6CF8" w:rsidRDefault="00CD6CF8" w14:paraId="7609F85F"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"tab":377</w:t>
      </w:r>
    </w:p>
    <w:p w:rsidRPr="00C057CE" w:rsidR="00CD6CF8" w:rsidP="00CD6CF8" w:rsidRDefault="00CD6CF8" w14:paraId="778A5982"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1198B9F4" w14:textId="77777777">
      <w:pPr>
        <w:suppressAutoHyphens w:val="0"/>
        <w:spacing w:after="160" w:line="259" w:lineRule="auto"/>
        <w:rPr>
          <w:rFonts w:eastAsia="Calibri" w:cstheme="minorHAnsi"/>
          <w:sz w:val="22"/>
          <w:szCs w:val="22"/>
        </w:rPr>
      </w:pPr>
      <w:r w:rsidRPr="00C057CE">
        <w:rPr>
          <w:rFonts w:eastAsia="Calibri" w:cstheme="minorHAnsi"/>
          <w:sz w:val="22"/>
          <w:szCs w:val="22"/>
        </w:rPr>
        <w:t>Result when the pin entry takes too long:</w:t>
      </w:r>
    </w:p>
    <w:p w:rsidRPr="00C057CE" w:rsidR="00CD6CF8" w:rsidP="00CD6CF8" w:rsidRDefault="00CD6CF8" w14:paraId="2B228482"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664231E9"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"result":"</w:t>
      </w:r>
      <w:proofErr w:type="spellStart"/>
      <w:r w:rsidRPr="00C057CE">
        <w:rPr>
          <w:rFonts w:eastAsia="Calibri" w:cstheme="minorHAnsi"/>
          <w:sz w:val="18"/>
          <w:szCs w:val="18"/>
        </w:rPr>
        <w:t>pin_timeout</w:t>
      </w:r>
      <w:proofErr w:type="spellEnd"/>
      <w:r w:rsidRPr="00C057CE">
        <w:rPr>
          <w:rFonts w:eastAsia="Calibri" w:cstheme="minorHAnsi"/>
          <w:sz w:val="18"/>
          <w:szCs w:val="18"/>
        </w:rPr>
        <w:t>",</w:t>
      </w:r>
    </w:p>
    <w:p w:rsidRPr="00C057CE" w:rsidR="00CD6CF8" w:rsidP="00CD6CF8" w:rsidRDefault="00CD6CF8" w14:paraId="1481AAD0"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"correlationId":"37b9deb4-af00-04b3-a37e-9241329a0471"</w:t>
      </w:r>
    </w:p>
    <w:p w:rsidRPr="00C057CE" w:rsidR="00CD6CF8" w:rsidP="00CD6CF8" w:rsidRDefault="00CD6CF8" w14:paraId="4D82A802"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28742247" w14:textId="77777777">
      <w:pPr>
        <w:suppressAutoHyphens w:val="0"/>
        <w:spacing w:after="160" w:line="259" w:lineRule="auto"/>
        <w:rPr>
          <w:rFonts w:eastAsia="Calibri" w:cstheme="minorHAnsi"/>
          <w:sz w:val="22"/>
          <w:szCs w:val="22"/>
        </w:rPr>
      </w:pPr>
      <w:r w:rsidRPr="00C057CE">
        <w:rPr>
          <w:rFonts w:eastAsia="Calibri" w:cstheme="minorHAnsi"/>
          <w:sz w:val="22"/>
          <w:szCs w:val="22"/>
        </w:rPr>
        <w:t>Result when the pin and signature are completed successfully:</w:t>
      </w:r>
    </w:p>
    <w:p w:rsidRPr="00C057CE" w:rsidR="00CD6CF8" w:rsidP="00CD6CF8" w:rsidRDefault="00CD6CF8" w14:paraId="0A53D790"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6"/>
          <w:szCs w:val="16"/>
        </w:rPr>
        <w:t>{</w:t>
      </w:r>
    </w:p>
    <w:p w:rsidRPr="00C057CE" w:rsidR="00CD6CF8" w:rsidP="00CD6CF8" w:rsidRDefault="00CD6CF8" w14:paraId="4D8153A7"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signature":"MGQCMC</w:t>
      </w:r>
      <w:proofErr w:type="spellEnd"/>
      <w:r w:rsidRPr="00C057CE">
        <w:rPr>
          <w:rFonts w:eastAsia="Calibri" w:cstheme="minorHAnsi"/>
          <w:sz w:val="18"/>
          <w:szCs w:val="18"/>
        </w:rPr>
        <w:t>……</w:t>
      </w:r>
      <w:proofErr w:type="gramStart"/>
      <w:r w:rsidRPr="00C057CE">
        <w:rPr>
          <w:rFonts w:eastAsia="Calibri" w:cstheme="minorHAnsi"/>
          <w:sz w:val="18"/>
          <w:szCs w:val="18"/>
        </w:rPr>
        <w:t>…..</w:t>
      </w:r>
      <w:proofErr w:type="gramEnd"/>
      <w:r w:rsidRPr="00C057CE">
        <w:rPr>
          <w:rFonts w:eastAsia="Calibri" w:cstheme="minorHAnsi"/>
          <w:sz w:val="18"/>
          <w:szCs w:val="18"/>
        </w:rPr>
        <w:t>EHQp2sOOW6+1S7JKQ4J+u5ACYPZ1RG86",</w:t>
      </w:r>
    </w:p>
    <w:p w:rsidRPr="00C057CE" w:rsidR="00CD6CF8" w:rsidP="00CD6CF8" w:rsidRDefault="00CD6CF8" w14:paraId="75730B2D"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w:t>
      </w:r>
      <w:proofErr w:type="spellStart"/>
      <w:r w:rsidRPr="00C057CE">
        <w:rPr>
          <w:rFonts w:eastAsia="Calibri" w:cstheme="minorHAnsi"/>
          <w:sz w:val="18"/>
          <w:szCs w:val="18"/>
        </w:rPr>
        <w:t>result":"OK</w:t>
      </w:r>
      <w:proofErr w:type="spellEnd"/>
      <w:r w:rsidRPr="00C057CE">
        <w:rPr>
          <w:rFonts w:eastAsia="Calibri" w:cstheme="minorHAnsi"/>
          <w:sz w:val="18"/>
          <w:szCs w:val="18"/>
        </w:rPr>
        <w:t>",</w:t>
      </w:r>
    </w:p>
    <w:p w:rsidRPr="00C057CE" w:rsidR="00CD6CF8" w:rsidP="00CD6CF8" w:rsidRDefault="00CD6CF8" w14:paraId="5980B18F"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     "correlationId":"37b9deb4-af00-04b3-a37e-9241329a0471"</w:t>
      </w:r>
    </w:p>
    <w:p w:rsidRPr="00C057CE" w:rsidR="00CD6CF8" w:rsidP="00CD6CF8" w:rsidRDefault="00CD6CF8" w14:paraId="3928B0AA"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w:t>
      </w:r>
    </w:p>
    <w:p w:rsidRPr="00C057CE" w:rsidR="00CD6CF8" w:rsidP="00CD6CF8" w:rsidRDefault="00CD6CF8" w14:paraId="690E2AF1" w14:textId="77777777">
      <w:pPr>
        <w:suppressAutoHyphens w:val="0"/>
        <w:spacing w:after="160" w:line="259" w:lineRule="auto"/>
        <w:rPr>
          <w:rFonts w:eastAsia="Calibri" w:cstheme="minorHAnsi"/>
          <w:sz w:val="22"/>
          <w:szCs w:val="22"/>
        </w:rPr>
      </w:pPr>
    </w:p>
    <w:p w:rsidRPr="00C057CE" w:rsidR="00CD6CF8" w:rsidP="00CD6CF8" w:rsidRDefault="00CD6CF8" w14:paraId="5F9260CD" w14:textId="77777777">
      <w:pPr>
        <w:pStyle w:val="ListParagraph"/>
        <w:numPr>
          <w:ilvl w:val="0"/>
          <w:numId w:val="7"/>
        </w:numPr>
        <w:suppressAutoHyphens w:val="0"/>
        <w:spacing w:after="160" w:line="259" w:lineRule="auto"/>
        <w:rPr>
          <w:rFonts w:eastAsia="Times New Roman" w:cstheme="minorHAnsi"/>
          <w:szCs w:val="21"/>
        </w:rPr>
      </w:pPr>
      <w:bookmarkStart w:name="_Toc112397354" w:id="18"/>
      <w:r w:rsidRPr="00C057CE">
        <w:rPr>
          <w:rFonts w:eastAsia="Times New Roman" w:cstheme="minorHAnsi"/>
          <w:szCs w:val="21"/>
        </w:rPr>
        <w:t>AUTH</w:t>
      </w:r>
      <w:bookmarkEnd w:id="18"/>
    </w:p>
    <w:p w:rsidRPr="00C057CE" w:rsidR="00CD6CF8" w:rsidP="00CD6CF8" w:rsidRDefault="00CD6CF8" w14:paraId="35174536" w14:textId="2B17F120">
      <w:pPr>
        <w:suppressAutoHyphens w:val="0"/>
        <w:spacing w:after="160" w:line="259" w:lineRule="auto"/>
        <w:rPr>
          <w:rFonts w:eastAsia="Calibri" w:cstheme="minorHAnsi"/>
          <w:sz w:val="22"/>
          <w:szCs w:val="22"/>
        </w:rPr>
      </w:pPr>
      <w:r w:rsidRPr="00C057CE">
        <w:rPr>
          <w:rFonts w:eastAsia="Calibri" w:cstheme="minorHAnsi"/>
          <w:sz w:val="22"/>
          <w:szCs w:val="22"/>
        </w:rPr>
        <w:t xml:space="preserve">It allows crypto authentication of a digest/algo for a </w:t>
      </w:r>
      <w:proofErr w:type="gramStart"/>
      <w:r w:rsidRPr="00C057CE">
        <w:rPr>
          <w:rFonts w:eastAsia="Calibri" w:cstheme="minorHAnsi"/>
          <w:sz w:val="22"/>
          <w:szCs w:val="22"/>
        </w:rPr>
        <w:t>certificate</w:t>
      </w:r>
      <w:proofErr w:type="gramEnd"/>
      <w:r w:rsidRPr="00C057CE">
        <w:rPr>
          <w:rFonts w:eastAsia="Calibri" w:cstheme="minorHAnsi"/>
          <w:sz w:val="22"/>
          <w:szCs w:val="22"/>
        </w:rPr>
        <w:t xml:space="preserve"> and it returns the authentication.</w:t>
      </w:r>
      <w:r w:rsidR="00F24107">
        <w:rPr>
          <w:rFonts w:eastAsia="Calibri" w:cstheme="minorHAnsi"/>
          <w:sz w:val="22"/>
          <w:szCs w:val="22"/>
        </w:rPr>
        <w:t xml:space="preserve"> The new </w:t>
      </w:r>
      <w:r w:rsidR="00836010">
        <w:rPr>
          <w:rFonts w:eastAsia="Calibri" w:cstheme="minorHAnsi"/>
          <w:sz w:val="22"/>
          <w:szCs w:val="22"/>
        </w:rPr>
        <w:t xml:space="preserve">feature is based on </w:t>
      </w:r>
      <w:proofErr w:type="spellStart"/>
      <w:r w:rsidR="00836010">
        <w:rPr>
          <w:rFonts w:eastAsia="Calibri" w:cstheme="minorHAnsi"/>
          <w:sz w:val="22"/>
          <w:szCs w:val="22"/>
        </w:rPr>
        <w:t>BeID</w:t>
      </w:r>
      <w:proofErr w:type="spellEnd"/>
      <w:r w:rsidR="00836010">
        <w:rPr>
          <w:rFonts w:eastAsia="Calibri" w:cstheme="minorHAnsi"/>
          <w:sz w:val="22"/>
          <w:szCs w:val="22"/>
        </w:rPr>
        <w:t xml:space="preserve"> Connect. </w:t>
      </w:r>
    </w:p>
    <w:p w:rsidR="005F4BB0" w:rsidP="00CD6CF8" w:rsidRDefault="005F4BB0" w14:paraId="034DA8BB" w14:textId="26A6DA77">
      <w:pPr>
        <w:pStyle w:val="Heading4"/>
        <w:suppressAutoHyphens w:val="0"/>
      </w:pPr>
      <w:bookmarkStart w:name="_Toc112397355" w:id="19"/>
      <w:r>
        <w:lastRenderedPageBreak/>
        <w:t>User authentication</w:t>
      </w:r>
    </w:p>
    <w:p w:rsidR="008507CF" w:rsidP="005D4655" w:rsidRDefault="00552346" w14:paraId="1607F640" w14:textId="75CE65AB">
      <w:pPr>
        <w:jc w:val="both"/>
      </w:pPr>
      <w:r>
        <w:t xml:space="preserve">With the new feature, </w:t>
      </w:r>
      <w:r w:rsidR="00413231">
        <w:t xml:space="preserve">the following step is added after the generation of the </w:t>
      </w:r>
      <w:r w:rsidR="000B0538">
        <w:t xml:space="preserve">signature. </w:t>
      </w:r>
      <w:r w:rsidR="008507CF">
        <w:t xml:space="preserve"> </w:t>
      </w:r>
    </w:p>
    <w:p w:rsidR="005A66D4" w:rsidP="005D4655" w:rsidRDefault="008507CF" w14:paraId="01DCE8B3" w14:textId="673B176F">
      <w:pPr>
        <w:jc w:val="both"/>
      </w:pPr>
      <w:r>
        <w:t xml:space="preserve">The generated Token with the </w:t>
      </w:r>
      <w:r w:rsidR="001F373A">
        <w:t>certification is sent to</w:t>
      </w:r>
      <w:r w:rsidR="00A13540">
        <w:t xml:space="preserve"> B</w:t>
      </w:r>
      <w:r w:rsidR="00B41097">
        <w:t>E</w:t>
      </w:r>
      <w:r w:rsidR="00096B1C">
        <w:t xml:space="preserve"> IdP </w:t>
      </w:r>
      <w:r w:rsidR="001F373A">
        <w:t>for authentication</w:t>
      </w:r>
      <w:r w:rsidR="00755938">
        <w:t xml:space="preserve">. The </w:t>
      </w:r>
      <w:r w:rsidR="001B2BEF">
        <w:t>BE IdP</w:t>
      </w:r>
      <w:r w:rsidR="00755938">
        <w:t xml:space="preserve"> requests for authentication at the pin pad reader</w:t>
      </w:r>
      <w:r w:rsidR="005A66D4">
        <w:t xml:space="preserve">, where the user inserts their </w:t>
      </w:r>
      <w:proofErr w:type="spellStart"/>
      <w:r w:rsidR="005A66D4">
        <w:t>eID</w:t>
      </w:r>
      <w:proofErr w:type="spellEnd"/>
      <w:r w:rsidR="005A66D4">
        <w:t xml:space="preserve"> </w:t>
      </w:r>
      <w:r w:rsidR="00063AA7">
        <w:t xml:space="preserve">smart card </w:t>
      </w:r>
      <w:r w:rsidR="00AD6399">
        <w:t>pin</w:t>
      </w:r>
      <w:r w:rsidR="005A66D4">
        <w:t xml:space="preserve"> to authenticate. </w:t>
      </w:r>
      <w:r w:rsidR="005C5321">
        <w:t xml:space="preserve">Any error during the authentication procedure is displayed on the pin pad reader. </w:t>
      </w:r>
    </w:p>
    <w:p w:rsidR="005C5321" w:rsidP="005D4655" w:rsidRDefault="00AD6399" w14:paraId="2B9A69E5" w14:textId="782B1E25">
      <w:pPr>
        <w:jc w:val="both"/>
      </w:pPr>
      <w:r>
        <w:t xml:space="preserve">The successful authentication </w:t>
      </w:r>
      <w:r w:rsidR="00F40C13">
        <w:t xml:space="preserve">redirects to the </w:t>
      </w:r>
      <w:r w:rsidR="00063AA7">
        <w:t>w</w:t>
      </w:r>
      <w:r w:rsidR="00142D64">
        <w:t>eb</w:t>
      </w:r>
      <w:r w:rsidR="00063AA7">
        <w:t xml:space="preserve"> a</w:t>
      </w:r>
      <w:r w:rsidR="00142D64">
        <w:t>pplication</w:t>
      </w:r>
      <w:r w:rsidR="005D4655">
        <w:t xml:space="preserve">, which in turn redirects to the browser of the user. </w:t>
      </w:r>
      <w:r w:rsidR="00142D64">
        <w:t xml:space="preserve"> </w:t>
      </w:r>
    </w:p>
    <w:p w:rsidRPr="005F4BB0" w:rsidR="005F4BB0" w:rsidP="005F4BB0" w:rsidRDefault="00755938" w14:paraId="6A17C797" w14:textId="1DE5543A">
      <w:r>
        <w:t xml:space="preserve"> </w:t>
      </w:r>
    </w:p>
    <w:p w:rsidRPr="00C057CE" w:rsidR="00CD6CF8" w:rsidP="00CD6CF8" w:rsidRDefault="00CD6CF8" w14:paraId="58C6E96E" w14:textId="570C05F7">
      <w:pPr>
        <w:pStyle w:val="Heading4"/>
        <w:suppressAutoHyphens w:val="0"/>
      </w:pPr>
      <w:r w:rsidRPr="00C057CE">
        <w:t>API flow</w:t>
      </w:r>
      <w:bookmarkEnd w:id="19"/>
    </w:p>
    <w:p w:rsidRPr="005F481E" w:rsidR="00CD6CF8" w:rsidP="005F481E" w:rsidRDefault="00CD6CF8" w14:paraId="3552B442" w14:textId="0B833C11">
      <w:pPr>
        <w:suppressAutoHyphens w:val="0"/>
        <w:spacing w:after="160" w:line="259" w:lineRule="auto"/>
        <w:rPr>
          <w:rFonts w:eastAsia="Calibri" w:cstheme="minorHAnsi"/>
          <w:sz w:val="22"/>
          <w:szCs w:val="22"/>
        </w:rPr>
      </w:pPr>
      <w:r w:rsidRPr="00C057CE">
        <w:rPr>
          <w:rFonts w:eastAsia="Calibri" w:cstheme="minorHAnsi"/>
          <w:sz w:val="22"/>
          <w:szCs w:val="22"/>
        </w:rPr>
        <w:t xml:space="preserve">Further information on the API flow can be found in the MS Guide: </w:t>
      </w:r>
      <w:hyperlink w:history="1" r:id="rId23">
        <w:r w:rsidRPr="00C057CE">
          <w:rPr>
            <w:rFonts w:eastAsia="Calibri" w:cstheme="minorHAnsi"/>
            <w:color w:val="0000FF"/>
            <w:sz w:val="22"/>
            <w:szCs w:val="22"/>
            <w:u w:val="single"/>
          </w:rPr>
          <w:t>Native messaging - Microsoft Edge Development | Microsoft Docs</w:t>
        </w:r>
      </w:hyperlink>
      <w:bookmarkStart w:name="_Toc112397356" w:id="20"/>
    </w:p>
    <w:p w:rsidRPr="00C057CE" w:rsidR="00CD6CF8" w:rsidP="00CD6CF8" w:rsidRDefault="00CD6CF8" w14:paraId="40DA0C29" w14:textId="77777777">
      <w:pPr>
        <w:pStyle w:val="Heading4"/>
        <w:suppressAutoHyphens w:val="0"/>
      </w:pPr>
      <w:r w:rsidRPr="00C057CE">
        <w:t xml:space="preserve">Browser extensions versioning (Google Chrome, Mozilla </w:t>
      </w:r>
      <w:proofErr w:type="gramStart"/>
      <w:r w:rsidRPr="00C057CE">
        <w:t>Firefox</w:t>
      </w:r>
      <w:proofErr w:type="gramEnd"/>
      <w:r w:rsidRPr="00C057CE">
        <w:t xml:space="preserve"> and MS Edge)</w:t>
      </w:r>
      <w:bookmarkEnd w:id="20"/>
    </w:p>
    <w:p w:rsidRPr="00C057CE" w:rsidR="00CD6CF8" w:rsidP="00CD6CF8" w:rsidRDefault="00CD6CF8" w14:paraId="081165FA" w14:textId="77777777">
      <w:pPr>
        <w:pStyle w:val="ListParagraph"/>
        <w:numPr>
          <w:ilvl w:val="0"/>
          <w:numId w:val="7"/>
        </w:numPr>
        <w:suppressAutoHyphens w:val="0"/>
        <w:spacing w:after="160" w:line="259" w:lineRule="auto"/>
        <w:rPr>
          <w:rFonts w:eastAsia="Calibri" w:cstheme="minorHAnsi"/>
          <w:sz w:val="22"/>
          <w:szCs w:val="22"/>
        </w:rPr>
      </w:pPr>
      <w:r w:rsidRPr="00C057CE">
        <w:rPr>
          <w:rFonts w:eastAsia="Calibri" w:cstheme="minorHAnsi"/>
          <w:sz w:val="22"/>
          <w:szCs w:val="22"/>
        </w:rPr>
        <w:t xml:space="preserve">Google Chrome, Mozilla </w:t>
      </w:r>
      <w:proofErr w:type="gramStart"/>
      <w:r w:rsidRPr="00C057CE">
        <w:rPr>
          <w:rFonts w:eastAsia="Calibri" w:cstheme="minorHAnsi"/>
          <w:sz w:val="22"/>
          <w:szCs w:val="22"/>
        </w:rPr>
        <w:t>Firefox</w:t>
      </w:r>
      <w:proofErr w:type="gramEnd"/>
      <w:r w:rsidRPr="00C057CE">
        <w:rPr>
          <w:rFonts w:eastAsia="Calibri" w:cstheme="minorHAnsi"/>
          <w:sz w:val="22"/>
          <w:szCs w:val="22"/>
        </w:rPr>
        <w:t xml:space="preserve"> and MS Edge browser extensions have their own versions.</w:t>
      </w:r>
    </w:p>
    <w:p w:rsidRPr="00C057CE" w:rsidR="00CD6CF8" w:rsidP="00CD6CF8" w:rsidRDefault="00CD6CF8" w14:paraId="1E81DC92" w14:textId="77777777">
      <w:pPr>
        <w:suppressAutoHyphens w:val="0"/>
        <w:spacing w:after="160" w:line="259" w:lineRule="auto"/>
        <w:rPr>
          <w:rFonts w:eastAsia="Calibri" w:cstheme="minorHAnsi"/>
          <w:sz w:val="22"/>
          <w:szCs w:val="22"/>
        </w:rPr>
      </w:pPr>
      <w:r w:rsidRPr="00C057CE">
        <w:rPr>
          <w:rFonts w:eastAsia="Calibri" w:cstheme="minorHAnsi"/>
          <w:sz w:val="22"/>
          <w:szCs w:val="22"/>
        </w:rPr>
        <w:t>These versions are defined inside the “gulp” script:</w:t>
      </w:r>
    </w:p>
    <w:p w:rsidRPr="00C057CE" w:rsidR="00CD6CF8" w:rsidP="00CD6CF8" w:rsidRDefault="00CD6CF8" w14:paraId="76F7A214" w14:textId="77777777">
      <w:pPr>
        <w:suppressAutoHyphens w:val="0"/>
        <w:spacing w:after="160" w:line="259" w:lineRule="auto"/>
        <w:rPr>
          <w:rFonts w:eastAsia="Calibri" w:cstheme="minorHAnsi"/>
          <w:sz w:val="22"/>
          <w:szCs w:val="22"/>
        </w:rPr>
      </w:pPr>
    </w:p>
    <w:p w:rsidRPr="00C057CE" w:rsidR="00CD6CF8" w:rsidP="00CD6CF8" w:rsidRDefault="00CD6CF8" w14:paraId="1511DFB1" w14:textId="77777777">
      <w:pPr>
        <w:suppressAutoHyphens w:val="0"/>
        <w:spacing w:after="160" w:line="259" w:lineRule="auto"/>
        <w:rPr>
          <w:rFonts w:eastAsia="Calibri" w:cstheme="minorHAnsi"/>
          <w:i/>
          <w:iCs/>
          <w:sz w:val="22"/>
          <w:szCs w:val="22"/>
          <w:u w:val="single"/>
        </w:rPr>
      </w:pPr>
      <w:proofErr w:type="spellStart"/>
      <w:r w:rsidRPr="00C057CE">
        <w:rPr>
          <w:rFonts w:eastAsia="Calibri" w:cstheme="minorHAnsi"/>
          <w:i/>
          <w:iCs/>
          <w:sz w:val="22"/>
          <w:szCs w:val="22"/>
          <w:u w:val="single"/>
        </w:rPr>
        <w:t>ChromeExtension</w:t>
      </w:r>
      <w:proofErr w:type="spellEnd"/>
      <w:r w:rsidRPr="00C057CE">
        <w:rPr>
          <w:rFonts w:eastAsia="Calibri" w:cstheme="minorHAnsi"/>
          <w:i/>
          <w:iCs/>
          <w:sz w:val="22"/>
          <w:szCs w:val="22"/>
          <w:u w:val="single"/>
        </w:rPr>
        <w:t>\ gulpfile.js</w:t>
      </w:r>
    </w:p>
    <w:p w:rsidRPr="00C057CE" w:rsidR="00CD6CF8" w:rsidP="00CD6CF8" w:rsidRDefault="00CD6CF8" w14:paraId="69BF37AE"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var </w:t>
      </w:r>
      <w:proofErr w:type="spellStart"/>
      <w:r w:rsidRPr="00C057CE">
        <w:rPr>
          <w:rFonts w:eastAsia="Calibri" w:cstheme="minorHAnsi"/>
          <w:sz w:val="18"/>
          <w:szCs w:val="18"/>
        </w:rPr>
        <w:t>ChromeVersion</w:t>
      </w:r>
      <w:proofErr w:type="spellEnd"/>
      <w:r w:rsidRPr="00C057CE">
        <w:rPr>
          <w:rFonts w:eastAsia="Calibri" w:cstheme="minorHAnsi"/>
          <w:sz w:val="18"/>
          <w:szCs w:val="18"/>
        </w:rPr>
        <w:t xml:space="preserve"> = </w:t>
      </w:r>
      <w:bookmarkStart w:name="_Hlk112053063" w:id="21"/>
      <w:r w:rsidRPr="00C057CE">
        <w:rPr>
          <w:rFonts w:eastAsia="Calibri" w:cstheme="minorHAnsi"/>
          <w:sz w:val="18"/>
          <w:szCs w:val="18"/>
        </w:rPr>
        <w:t>"X.</w:t>
      </w:r>
      <w:proofErr w:type="gramStart"/>
      <w:r w:rsidRPr="00C057CE">
        <w:rPr>
          <w:rFonts w:eastAsia="Calibri" w:cstheme="minorHAnsi"/>
          <w:sz w:val="18"/>
          <w:szCs w:val="18"/>
        </w:rPr>
        <w:t>Y.Z</w:t>
      </w:r>
      <w:proofErr w:type="gramEnd"/>
      <w:r w:rsidRPr="00C057CE">
        <w:rPr>
          <w:rFonts w:eastAsia="Calibri" w:cstheme="minorHAnsi"/>
          <w:sz w:val="18"/>
          <w:szCs w:val="18"/>
        </w:rPr>
        <w:t>"</w:t>
      </w:r>
      <w:bookmarkEnd w:id="21"/>
      <w:r w:rsidRPr="00C057CE">
        <w:rPr>
          <w:rFonts w:eastAsia="Calibri" w:cstheme="minorHAnsi"/>
          <w:sz w:val="18"/>
          <w:szCs w:val="18"/>
        </w:rPr>
        <w:t>;</w:t>
      </w:r>
    </w:p>
    <w:p w:rsidRPr="00C057CE" w:rsidR="00CD6CF8" w:rsidP="00CD6CF8" w:rsidRDefault="00CD6CF8" w14:paraId="67C7F8C2"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var </w:t>
      </w:r>
      <w:proofErr w:type="spellStart"/>
      <w:r w:rsidRPr="00C057CE">
        <w:rPr>
          <w:rFonts w:eastAsia="Calibri" w:cstheme="minorHAnsi"/>
          <w:sz w:val="18"/>
          <w:szCs w:val="18"/>
        </w:rPr>
        <w:t>EdgeVersion</w:t>
      </w:r>
      <w:proofErr w:type="spellEnd"/>
      <w:r w:rsidRPr="00C057CE">
        <w:rPr>
          <w:rFonts w:eastAsia="Calibri" w:cstheme="minorHAnsi"/>
          <w:sz w:val="18"/>
          <w:szCs w:val="18"/>
        </w:rPr>
        <w:t xml:space="preserve"> = "X.</w:t>
      </w:r>
      <w:proofErr w:type="gramStart"/>
      <w:r w:rsidRPr="00C057CE">
        <w:rPr>
          <w:rFonts w:eastAsia="Calibri" w:cstheme="minorHAnsi"/>
          <w:sz w:val="18"/>
          <w:szCs w:val="18"/>
        </w:rPr>
        <w:t>Y.Z</w:t>
      </w:r>
      <w:proofErr w:type="gramEnd"/>
      <w:r w:rsidRPr="00C057CE">
        <w:rPr>
          <w:rFonts w:eastAsia="Calibri" w:cstheme="minorHAnsi"/>
          <w:sz w:val="18"/>
          <w:szCs w:val="18"/>
        </w:rPr>
        <w:t>";</w:t>
      </w:r>
    </w:p>
    <w:p w:rsidRPr="00C057CE" w:rsidR="00CD6CF8" w:rsidP="00CD6CF8" w:rsidRDefault="00CD6CF8" w14:paraId="7D9F0F8D"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r w:rsidRPr="00C057CE">
        <w:rPr>
          <w:rFonts w:eastAsia="Calibri" w:cstheme="minorHAnsi"/>
          <w:sz w:val="18"/>
          <w:szCs w:val="18"/>
        </w:rPr>
        <w:t xml:space="preserve">var </w:t>
      </w:r>
      <w:proofErr w:type="spellStart"/>
      <w:r w:rsidRPr="00C057CE">
        <w:rPr>
          <w:rFonts w:eastAsia="Calibri" w:cstheme="minorHAnsi"/>
          <w:sz w:val="18"/>
          <w:szCs w:val="18"/>
        </w:rPr>
        <w:t>FirefoxVersion</w:t>
      </w:r>
      <w:proofErr w:type="spellEnd"/>
      <w:r w:rsidRPr="00C057CE">
        <w:rPr>
          <w:rFonts w:eastAsia="Calibri" w:cstheme="minorHAnsi"/>
          <w:sz w:val="18"/>
          <w:szCs w:val="18"/>
        </w:rPr>
        <w:t xml:space="preserve"> = "X.</w:t>
      </w:r>
      <w:proofErr w:type="gramStart"/>
      <w:r w:rsidRPr="00C057CE">
        <w:rPr>
          <w:rFonts w:eastAsia="Calibri" w:cstheme="minorHAnsi"/>
          <w:sz w:val="18"/>
          <w:szCs w:val="18"/>
        </w:rPr>
        <w:t>Y.Z</w:t>
      </w:r>
      <w:proofErr w:type="gramEnd"/>
      <w:r w:rsidRPr="00C057CE">
        <w:rPr>
          <w:rFonts w:eastAsia="Calibri" w:cstheme="minorHAnsi"/>
          <w:sz w:val="18"/>
          <w:szCs w:val="18"/>
        </w:rPr>
        <w:t>";</w:t>
      </w:r>
    </w:p>
    <w:p w:rsidRPr="00C057CE" w:rsidR="00CD6CF8" w:rsidP="00CD6CF8" w:rsidRDefault="00CD6CF8" w14:paraId="5A2495B3" w14:textId="77777777">
      <w:pPr>
        <w:suppressAutoHyphens w:val="0"/>
        <w:spacing w:after="160" w:line="259" w:lineRule="auto"/>
        <w:rPr>
          <w:rFonts w:eastAsia="Calibri" w:cstheme="minorHAnsi"/>
          <w:sz w:val="22"/>
          <w:szCs w:val="22"/>
        </w:rPr>
      </w:pPr>
    </w:p>
    <w:p w:rsidRPr="00C057CE" w:rsidR="00CD6CF8" w:rsidP="00CD6CF8" w:rsidRDefault="00CD6CF8" w14:paraId="488FC912" w14:textId="77777777">
      <w:pPr>
        <w:pStyle w:val="ListParagraph"/>
        <w:numPr>
          <w:ilvl w:val="0"/>
          <w:numId w:val="7"/>
        </w:numPr>
        <w:suppressAutoHyphens w:val="0"/>
        <w:spacing w:after="160" w:line="259" w:lineRule="auto"/>
        <w:rPr>
          <w:rFonts w:eastAsia="Calibri" w:cstheme="minorHAnsi"/>
          <w:sz w:val="22"/>
          <w:szCs w:val="22"/>
        </w:rPr>
      </w:pPr>
      <w:r w:rsidRPr="00C057CE">
        <w:rPr>
          <w:rFonts w:eastAsia="Calibri" w:cstheme="minorHAnsi"/>
          <w:sz w:val="22"/>
          <w:szCs w:val="22"/>
        </w:rPr>
        <w:t xml:space="preserve">For the Safari browser extension, the version is defined inside the </w:t>
      </w:r>
      <w:proofErr w:type="spellStart"/>
      <w:r w:rsidRPr="00C057CE">
        <w:rPr>
          <w:rFonts w:eastAsia="Calibri" w:cstheme="minorHAnsi"/>
          <w:sz w:val="22"/>
          <w:szCs w:val="22"/>
        </w:rPr>
        <w:t>makefile</w:t>
      </w:r>
      <w:proofErr w:type="spellEnd"/>
      <w:r w:rsidRPr="00C057CE">
        <w:rPr>
          <w:rFonts w:eastAsia="Calibri" w:cstheme="minorHAnsi"/>
          <w:sz w:val="22"/>
          <w:szCs w:val="22"/>
        </w:rPr>
        <w:t xml:space="preserve"> (“</w:t>
      </w:r>
      <w:proofErr w:type="spellStart"/>
      <w:r w:rsidRPr="00C057CE">
        <w:rPr>
          <w:rFonts w:eastAsia="Calibri" w:cstheme="minorHAnsi"/>
          <w:sz w:val="22"/>
          <w:szCs w:val="22"/>
        </w:rPr>
        <w:t>SafariAppExtension</w:t>
      </w:r>
      <w:proofErr w:type="spellEnd"/>
      <w:r w:rsidRPr="00C057CE">
        <w:rPr>
          <w:rFonts w:eastAsia="Calibri" w:cstheme="minorHAnsi"/>
          <w:sz w:val="22"/>
          <w:szCs w:val="22"/>
        </w:rPr>
        <w:t>” directory) of the project.</w:t>
      </w:r>
    </w:p>
    <w:p w:rsidRPr="00C057CE" w:rsidR="00CD6CF8" w:rsidP="00CD6CF8" w:rsidRDefault="00CD6CF8" w14:paraId="4F219799" w14:textId="77777777">
      <w:pPr>
        <w:suppressAutoHyphens w:val="0"/>
        <w:spacing w:after="160" w:line="259" w:lineRule="auto"/>
        <w:rPr>
          <w:rFonts w:eastAsia="Calibri" w:cstheme="minorHAnsi"/>
          <w:sz w:val="22"/>
          <w:szCs w:val="22"/>
        </w:rPr>
      </w:pPr>
      <w:r w:rsidRPr="00C057CE">
        <w:rPr>
          <w:rFonts w:eastAsia="Calibri" w:cstheme="minorHAnsi"/>
          <w:sz w:val="22"/>
          <w:szCs w:val="22"/>
        </w:rPr>
        <w:t>Since a Safari browser extension will be embedded in the “</w:t>
      </w:r>
      <w:proofErr w:type="spellStart"/>
      <w:r w:rsidRPr="00C057CE">
        <w:rPr>
          <w:rFonts w:eastAsia="Calibri" w:cstheme="minorHAnsi"/>
          <w:sz w:val="22"/>
          <w:szCs w:val="22"/>
        </w:rPr>
        <w:t>BeID</w:t>
      </w:r>
      <w:proofErr w:type="spellEnd"/>
      <w:r w:rsidRPr="00C057CE">
        <w:rPr>
          <w:rFonts w:eastAsia="Calibri" w:cstheme="minorHAnsi"/>
          <w:sz w:val="22"/>
          <w:szCs w:val="22"/>
        </w:rPr>
        <w:t xml:space="preserve"> Connect” application, its version must have the same version as the “</w:t>
      </w:r>
      <w:proofErr w:type="spellStart"/>
      <w:r w:rsidRPr="00C057CE">
        <w:rPr>
          <w:rFonts w:eastAsia="Calibri" w:cstheme="minorHAnsi"/>
          <w:sz w:val="22"/>
          <w:szCs w:val="22"/>
        </w:rPr>
        <w:t>BeID</w:t>
      </w:r>
      <w:proofErr w:type="spellEnd"/>
      <w:r w:rsidRPr="00C057CE">
        <w:rPr>
          <w:rFonts w:eastAsia="Calibri" w:cstheme="minorHAnsi"/>
          <w:sz w:val="22"/>
          <w:szCs w:val="22"/>
        </w:rPr>
        <w:t xml:space="preserve"> Connect”. </w:t>
      </w:r>
    </w:p>
    <w:p w:rsidRPr="00C057CE" w:rsidR="00CD6CF8" w:rsidP="00CD6CF8" w:rsidRDefault="00CD6CF8" w14:paraId="56C19D2D" w14:textId="77777777">
      <w:pPr>
        <w:suppressAutoHyphens w:val="0"/>
        <w:spacing w:after="160" w:line="259" w:lineRule="auto"/>
        <w:rPr>
          <w:rFonts w:eastAsia="Calibri" w:cstheme="minorHAnsi"/>
          <w:sz w:val="22"/>
          <w:szCs w:val="22"/>
        </w:rPr>
      </w:pPr>
    </w:p>
    <w:p w:rsidRPr="00C057CE" w:rsidR="00CD6CF8" w:rsidP="00CD6CF8" w:rsidRDefault="00CD6CF8" w14:paraId="5CB7A3F5" w14:textId="77777777">
      <w:pPr>
        <w:suppressAutoHyphens w:val="0"/>
        <w:spacing w:after="160" w:line="259" w:lineRule="auto"/>
        <w:rPr>
          <w:rFonts w:eastAsia="Calibri" w:cstheme="minorHAnsi"/>
          <w:i/>
          <w:iCs/>
          <w:sz w:val="22"/>
          <w:szCs w:val="22"/>
          <w:u w:val="single"/>
        </w:rPr>
      </w:pPr>
      <w:proofErr w:type="spellStart"/>
      <w:r w:rsidRPr="00C057CE">
        <w:rPr>
          <w:rFonts w:eastAsia="Calibri" w:cstheme="minorHAnsi"/>
          <w:i/>
          <w:iCs/>
          <w:sz w:val="22"/>
          <w:szCs w:val="22"/>
          <w:u w:val="single"/>
        </w:rPr>
        <w:t>SafariAppExtension</w:t>
      </w:r>
      <w:proofErr w:type="spellEnd"/>
      <w:r w:rsidRPr="00C057CE">
        <w:rPr>
          <w:rFonts w:eastAsia="Calibri" w:cstheme="minorHAnsi"/>
          <w:i/>
          <w:iCs/>
          <w:sz w:val="22"/>
          <w:szCs w:val="22"/>
          <w:u w:val="single"/>
        </w:rPr>
        <w:t>\</w:t>
      </w:r>
      <w:proofErr w:type="spellStart"/>
      <w:r w:rsidRPr="00C057CE">
        <w:rPr>
          <w:rFonts w:eastAsia="Calibri" w:cstheme="minorHAnsi"/>
          <w:i/>
          <w:iCs/>
          <w:sz w:val="22"/>
          <w:szCs w:val="22"/>
          <w:u w:val="single"/>
        </w:rPr>
        <w:t>makefile</w:t>
      </w:r>
      <w:proofErr w:type="spellEnd"/>
    </w:p>
    <w:p w:rsidRPr="00C057CE" w:rsidR="00CD6CF8" w:rsidP="00CD6CF8" w:rsidRDefault="00CD6CF8" w14:paraId="0C19DB54"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6"/>
          <w:szCs w:val="16"/>
        </w:rPr>
      </w:pPr>
      <w:r w:rsidRPr="00C057CE">
        <w:rPr>
          <w:rFonts w:eastAsia="Calibri" w:cstheme="minorHAnsi"/>
          <w:sz w:val="16"/>
          <w:szCs w:val="16"/>
        </w:rPr>
        <w:t>VERSION = X.Y</w:t>
      </w:r>
    </w:p>
    <w:p w:rsidRPr="00C057CE" w:rsidR="00CD6CF8" w:rsidP="00CD6CF8" w:rsidRDefault="00CD6CF8" w14:paraId="56FFD984" w14:textId="77777777">
      <w:pPr>
        <w:suppressAutoHyphens w:val="0"/>
        <w:spacing w:after="160" w:line="259" w:lineRule="auto"/>
        <w:rPr>
          <w:rFonts w:eastAsia="Calibri" w:cstheme="minorHAnsi"/>
          <w:sz w:val="22"/>
          <w:szCs w:val="22"/>
        </w:rPr>
      </w:pPr>
    </w:p>
    <w:p w:rsidRPr="00C057CE" w:rsidR="00CD6CF8" w:rsidP="00CD6CF8" w:rsidRDefault="00CD6CF8" w14:paraId="3048790B" w14:textId="77777777">
      <w:pPr>
        <w:pStyle w:val="Heading4"/>
        <w:suppressAutoHyphens w:val="0"/>
      </w:pPr>
      <w:bookmarkStart w:name="_Toc112397357" w:id="22"/>
      <w:r w:rsidRPr="00C057CE">
        <w:lastRenderedPageBreak/>
        <w:t xml:space="preserve">Browser extensions generation (for Google Chrome, Mozilla </w:t>
      </w:r>
      <w:proofErr w:type="gramStart"/>
      <w:r w:rsidRPr="00C057CE">
        <w:t>Firefox</w:t>
      </w:r>
      <w:proofErr w:type="gramEnd"/>
      <w:r w:rsidRPr="00C057CE">
        <w:t xml:space="preserve"> and MS Edge)</w:t>
      </w:r>
      <w:bookmarkEnd w:id="22"/>
    </w:p>
    <w:p w:rsidRPr="00C057CE" w:rsidR="00CD6CF8" w:rsidP="00CD6CF8" w:rsidRDefault="00CD6CF8" w14:paraId="67585789" w14:textId="77777777">
      <w:pPr>
        <w:suppressAutoHyphens w:val="0"/>
        <w:spacing w:after="160" w:line="259" w:lineRule="auto"/>
        <w:rPr>
          <w:rFonts w:eastAsia="Calibri" w:cstheme="minorHAnsi"/>
          <w:sz w:val="22"/>
          <w:szCs w:val="22"/>
        </w:rPr>
      </w:pPr>
      <w:r w:rsidRPr="00C057CE">
        <w:rPr>
          <w:rFonts w:eastAsia="Calibri" w:cstheme="minorHAnsi"/>
          <w:sz w:val="22"/>
          <w:szCs w:val="22"/>
        </w:rPr>
        <w:t>The generation of browser extensions for Google Chrome, Mozilla Firefox and MS Edge are done through a Gulp script file.</w:t>
      </w:r>
    </w:p>
    <w:p w:rsidRPr="00C057CE" w:rsidR="00CD6CF8" w:rsidP="00CD6CF8" w:rsidRDefault="00CD6CF8" w14:paraId="432319FB" w14:textId="77777777">
      <w:pPr>
        <w:suppressAutoHyphens w:val="0"/>
        <w:spacing w:after="160" w:line="259" w:lineRule="auto"/>
        <w:rPr>
          <w:rFonts w:eastAsia="Calibri" w:cstheme="minorHAnsi"/>
          <w:sz w:val="22"/>
          <w:szCs w:val="22"/>
        </w:rPr>
      </w:pPr>
      <w:r w:rsidRPr="00C057CE">
        <w:rPr>
          <w:rFonts w:eastAsia="Calibri" w:cstheme="minorHAnsi"/>
          <w:sz w:val="22"/>
          <w:szCs w:val="22"/>
        </w:rPr>
        <w:t>Two types of browser extension can be generated:</w:t>
      </w:r>
    </w:p>
    <w:p w:rsidRPr="00C057CE" w:rsidR="00CD6CF8" w:rsidP="00CD6CF8" w:rsidRDefault="00CD6CF8" w14:paraId="34A88BA6" w14:textId="77777777">
      <w:pPr>
        <w:pStyle w:val="ListParagraph"/>
        <w:numPr>
          <w:ilvl w:val="0"/>
          <w:numId w:val="16"/>
        </w:numPr>
        <w:suppressAutoHyphens w:val="0"/>
        <w:spacing w:after="160" w:line="259" w:lineRule="auto"/>
        <w:rPr>
          <w:rFonts w:eastAsia="Calibri" w:cstheme="minorHAnsi"/>
          <w:sz w:val="22"/>
          <w:szCs w:val="22"/>
        </w:rPr>
      </w:pPr>
      <w:r w:rsidRPr="00C057CE">
        <w:rPr>
          <w:rFonts w:eastAsia="Calibri" w:cstheme="minorHAnsi"/>
          <w:sz w:val="22"/>
          <w:szCs w:val="22"/>
        </w:rPr>
        <w:t>Debug version:</w:t>
      </w:r>
    </w:p>
    <w:p w:rsidRPr="00C057CE" w:rsidR="00CD6CF8" w:rsidP="00CD6CF8" w:rsidRDefault="00CD6CF8" w14:paraId="41023480" w14:textId="77777777">
      <w:pPr>
        <w:numPr>
          <w:ilvl w:val="1"/>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 xml:space="preserve">It does not include the limitation of the domains allowed to use the browser extension. This version will primary be used during the development of </w:t>
      </w:r>
      <w:proofErr w:type="spellStart"/>
      <w:r w:rsidRPr="00C057CE">
        <w:rPr>
          <w:rFonts w:eastAsia="Calibri" w:cstheme="minorHAnsi"/>
          <w:sz w:val="22"/>
          <w:szCs w:val="22"/>
        </w:rPr>
        <w:t>Gui</w:t>
      </w:r>
      <w:proofErr w:type="spellEnd"/>
      <w:r w:rsidRPr="00C057CE">
        <w:rPr>
          <w:rFonts w:eastAsia="Calibri" w:cstheme="minorHAnsi"/>
          <w:sz w:val="22"/>
          <w:szCs w:val="22"/>
        </w:rPr>
        <w:t>-Sign since it will probably run at “local host” IP (or a local test domain).</w:t>
      </w:r>
    </w:p>
    <w:p w:rsidRPr="00C057CE" w:rsidR="00CD6CF8" w:rsidP="00CD6CF8" w:rsidRDefault="00CD6CF8" w14:paraId="0CA4DA23" w14:textId="77777777">
      <w:pPr>
        <w:numPr>
          <w:ilvl w:val="1"/>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It does not “minify” the JavaScript Code to allow Source code debugging in the browser.</w:t>
      </w:r>
    </w:p>
    <w:p w:rsidRPr="00C057CE" w:rsidR="00CD6CF8" w:rsidP="00CD6CF8" w:rsidRDefault="00CD6CF8" w14:paraId="2B5116B5" w14:textId="77777777">
      <w:pPr>
        <w:numPr>
          <w:ilvl w:val="0"/>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Release version:</w:t>
      </w:r>
    </w:p>
    <w:p w:rsidRPr="00C057CE" w:rsidR="00CD6CF8" w:rsidP="00CD6CF8" w:rsidRDefault="00CD6CF8" w14:paraId="60E0D4C0" w14:textId="77777777">
      <w:pPr>
        <w:numPr>
          <w:ilvl w:val="1"/>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It does include a list of authorised domains. The following domains are included in the list:</w:t>
      </w:r>
    </w:p>
    <w:p w:rsidRPr="00C057CE" w:rsidR="00CD6CF8" w:rsidP="00CD6CF8" w:rsidRDefault="00CD6CF8" w14:paraId="2C4EB007" w14:textId="77777777">
      <w:pPr>
        <w:numPr>
          <w:ilvl w:val="2"/>
          <w:numId w:val="16"/>
        </w:numPr>
        <w:suppressAutoHyphens w:val="0"/>
        <w:spacing w:after="160" w:line="259" w:lineRule="auto"/>
        <w:contextualSpacing/>
        <w:rPr>
          <w:rFonts w:eastAsia="Calibri" w:cstheme="minorHAnsi"/>
          <w:color w:val="339B85" w:themeColor="accent5" w:themeShade="80"/>
          <w:sz w:val="22"/>
          <w:szCs w:val="22"/>
        </w:rPr>
      </w:pPr>
      <w:r w:rsidRPr="00C057CE">
        <w:rPr>
          <w:rFonts w:eastAsia="Calibri" w:cstheme="minorHAnsi"/>
          <w:color w:val="339B85" w:themeColor="accent5" w:themeShade="80"/>
          <w:sz w:val="22"/>
          <w:szCs w:val="22"/>
          <w:u w:val="single"/>
        </w:rPr>
        <w:t>https://*.belgium.be/*</w:t>
      </w:r>
    </w:p>
    <w:p w:rsidRPr="00C057CE" w:rsidR="00CD6CF8" w:rsidP="00CD6CF8" w:rsidRDefault="00CD6CF8" w14:paraId="61C3D40F" w14:textId="77777777">
      <w:pPr>
        <w:numPr>
          <w:ilvl w:val="2"/>
          <w:numId w:val="16"/>
        </w:numPr>
        <w:suppressAutoHyphens w:val="0"/>
        <w:spacing w:after="160" w:line="259" w:lineRule="auto"/>
        <w:contextualSpacing/>
        <w:rPr>
          <w:rFonts w:eastAsia="Calibri" w:cstheme="minorHAnsi"/>
          <w:color w:val="339B85" w:themeColor="accent5" w:themeShade="80"/>
          <w:sz w:val="22"/>
          <w:szCs w:val="22"/>
        </w:rPr>
      </w:pPr>
      <w:r w:rsidRPr="00C057CE">
        <w:rPr>
          <w:rFonts w:eastAsia="Calibri" w:cstheme="minorHAnsi"/>
          <w:color w:val="339B85" w:themeColor="accent5" w:themeShade="80"/>
          <w:sz w:val="22"/>
          <w:szCs w:val="22"/>
          <w:u w:val="single"/>
        </w:rPr>
        <w:t>https://*.fgov.be/*</w:t>
      </w:r>
    </w:p>
    <w:p w:rsidRPr="00C057CE" w:rsidR="00CD6CF8" w:rsidP="00CD6CF8" w:rsidRDefault="00CD6CF8" w14:paraId="30AB2349" w14:textId="77777777">
      <w:pPr>
        <w:numPr>
          <w:ilvl w:val="1"/>
          <w:numId w:val="16"/>
        </w:numPr>
        <w:suppressAutoHyphens w:val="0"/>
        <w:spacing w:after="160" w:line="259" w:lineRule="auto"/>
        <w:contextualSpacing/>
        <w:rPr>
          <w:rFonts w:eastAsia="Calibri" w:cstheme="minorHAnsi"/>
          <w:sz w:val="22"/>
          <w:szCs w:val="22"/>
        </w:rPr>
      </w:pPr>
      <w:r w:rsidRPr="00C057CE">
        <w:rPr>
          <w:rFonts w:eastAsia="Calibri" w:cstheme="minorHAnsi"/>
          <w:sz w:val="22"/>
          <w:szCs w:val="22"/>
        </w:rPr>
        <w:t>It does “minify” the JavaScript code to minimise the size.</w:t>
      </w:r>
    </w:p>
    <w:p w:rsidRPr="00C057CE" w:rsidR="00CD6CF8" w:rsidP="00CD6CF8" w:rsidRDefault="00CD6CF8" w14:paraId="30756736" w14:textId="77777777">
      <w:pPr>
        <w:suppressAutoHyphens w:val="0"/>
        <w:spacing w:after="160" w:line="259" w:lineRule="auto"/>
        <w:rPr>
          <w:rFonts w:eastAsia="Calibri" w:cstheme="minorHAnsi"/>
          <w:sz w:val="22"/>
          <w:szCs w:val="22"/>
        </w:rPr>
      </w:pPr>
    </w:p>
    <w:p w:rsidRPr="00C057CE" w:rsidR="00CD6CF8" w:rsidP="00CD6CF8" w:rsidRDefault="00CD6CF8" w14:paraId="2305453B" w14:textId="77777777">
      <w:pPr>
        <w:suppressAutoHyphens w:val="0"/>
        <w:spacing w:after="160" w:line="259" w:lineRule="auto"/>
        <w:rPr>
          <w:rFonts w:eastAsia="Calibri" w:cstheme="minorHAnsi"/>
          <w:sz w:val="22"/>
          <w:szCs w:val="22"/>
        </w:rPr>
      </w:pPr>
      <w:r w:rsidRPr="00C057CE">
        <w:rPr>
          <w:rFonts w:eastAsia="Calibri" w:cstheme="minorHAnsi"/>
          <w:sz w:val="22"/>
          <w:szCs w:val="22"/>
        </w:rPr>
        <w:t xml:space="preserve">To generate the Debug version: </w:t>
      </w:r>
    </w:p>
    <w:p w:rsidRPr="00C057CE" w:rsidR="00CD6CF8" w:rsidP="00CD6CF8" w:rsidRDefault="00CD6CF8" w14:paraId="1C3DAE45" w14:textId="77777777">
      <w:pPr>
        <w:pStyle w:val="ListParagraph"/>
        <w:numPr>
          <w:ilvl w:val="0"/>
          <w:numId w:val="17"/>
        </w:numPr>
        <w:suppressAutoHyphens w:val="0"/>
        <w:spacing w:after="160" w:line="259" w:lineRule="auto"/>
        <w:rPr>
          <w:rFonts w:eastAsia="Calibri" w:cstheme="minorHAnsi"/>
          <w:sz w:val="22"/>
          <w:szCs w:val="22"/>
        </w:rPr>
      </w:pPr>
      <w:r w:rsidRPr="00C057CE">
        <w:rPr>
          <w:rFonts w:eastAsia="Calibri" w:cstheme="minorHAnsi"/>
          <w:sz w:val="22"/>
          <w:szCs w:val="22"/>
        </w:rPr>
        <w:t>Go with a command prompt to the “</w:t>
      </w:r>
      <w:proofErr w:type="spellStart"/>
      <w:r w:rsidRPr="00C057CE">
        <w:rPr>
          <w:rFonts w:eastAsia="Calibri" w:cstheme="minorHAnsi"/>
          <w:sz w:val="22"/>
          <w:szCs w:val="22"/>
        </w:rPr>
        <w:t>ChromeExtension</w:t>
      </w:r>
      <w:proofErr w:type="spellEnd"/>
      <w:r w:rsidRPr="00C057CE">
        <w:rPr>
          <w:rFonts w:eastAsia="Calibri" w:cstheme="minorHAnsi"/>
          <w:sz w:val="22"/>
          <w:szCs w:val="22"/>
        </w:rPr>
        <w:t xml:space="preserve">” </w:t>
      </w:r>
      <w:proofErr w:type="gramStart"/>
      <w:r w:rsidRPr="00C057CE">
        <w:rPr>
          <w:rFonts w:eastAsia="Calibri" w:cstheme="minorHAnsi"/>
          <w:sz w:val="22"/>
          <w:szCs w:val="22"/>
        </w:rPr>
        <w:t>directory</w:t>
      </w:r>
      <w:proofErr w:type="gramEnd"/>
    </w:p>
    <w:p w:rsidRPr="00C057CE" w:rsidR="00CD6CF8" w:rsidP="00CD6CF8" w:rsidRDefault="00CD6CF8" w14:paraId="05534BA3" w14:textId="77777777">
      <w:pPr>
        <w:pStyle w:val="ListParagraph"/>
        <w:numPr>
          <w:ilvl w:val="0"/>
          <w:numId w:val="17"/>
        </w:numPr>
        <w:suppressAutoHyphens w:val="0"/>
        <w:spacing w:after="160" w:line="259" w:lineRule="auto"/>
        <w:rPr>
          <w:rFonts w:eastAsia="Calibri" w:cstheme="minorHAnsi"/>
          <w:sz w:val="22"/>
          <w:szCs w:val="22"/>
        </w:rPr>
      </w:pPr>
      <w:r w:rsidRPr="00C057CE">
        <w:rPr>
          <w:rFonts w:eastAsia="Calibri" w:cstheme="minorHAnsi"/>
          <w:sz w:val="22"/>
          <w:szCs w:val="22"/>
        </w:rPr>
        <w:t>Launch “gulp”</w:t>
      </w:r>
    </w:p>
    <w:p w:rsidRPr="00C057CE" w:rsidR="00CD6CF8" w:rsidP="00CD6CF8" w:rsidRDefault="00CD6CF8" w14:paraId="67895307" w14:textId="77777777">
      <w:pPr>
        <w:suppressAutoHyphens w:val="0"/>
        <w:spacing w:after="160" w:line="259" w:lineRule="auto"/>
        <w:contextualSpacing/>
        <w:rPr>
          <w:rFonts w:eastAsia="Calibri" w:cstheme="minorHAnsi"/>
          <w:sz w:val="22"/>
          <w:szCs w:val="22"/>
        </w:rPr>
      </w:pPr>
      <w:r w:rsidRPr="00C057CE">
        <w:rPr>
          <w:rFonts w:eastAsia="Calibri" w:cstheme="minorHAnsi"/>
          <w:sz w:val="22"/>
          <w:szCs w:val="22"/>
        </w:rPr>
        <w:t xml:space="preserve">To generate the Release version: </w:t>
      </w:r>
    </w:p>
    <w:p w:rsidRPr="00C057CE" w:rsidR="00CD6CF8" w:rsidP="00CD6CF8" w:rsidRDefault="00CD6CF8" w14:paraId="1A4310D5" w14:textId="77777777">
      <w:pPr>
        <w:pStyle w:val="ListParagraph"/>
        <w:numPr>
          <w:ilvl w:val="0"/>
          <w:numId w:val="18"/>
        </w:numPr>
        <w:suppressAutoHyphens w:val="0"/>
        <w:spacing w:after="160" w:line="259" w:lineRule="auto"/>
        <w:rPr>
          <w:rFonts w:eastAsia="Calibri" w:cstheme="minorHAnsi"/>
          <w:sz w:val="22"/>
          <w:szCs w:val="22"/>
        </w:rPr>
      </w:pPr>
      <w:r w:rsidRPr="00C057CE">
        <w:rPr>
          <w:rFonts w:eastAsia="Calibri" w:cstheme="minorHAnsi"/>
          <w:sz w:val="22"/>
          <w:szCs w:val="22"/>
        </w:rPr>
        <w:t>Go with a command prompt to the “</w:t>
      </w:r>
      <w:proofErr w:type="spellStart"/>
      <w:r w:rsidRPr="00C057CE">
        <w:rPr>
          <w:rFonts w:eastAsia="Calibri" w:cstheme="minorHAnsi"/>
          <w:sz w:val="22"/>
          <w:szCs w:val="22"/>
        </w:rPr>
        <w:t>ChromeExtension</w:t>
      </w:r>
      <w:proofErr w:type="spellEnd"/>
      <w:r w:rsidRPr="00C057CE">
        <w:rPr>
          <w:rFonts w:eastAsia="Calibri" w:cstheme="minorHAnsi"/>
          <w:sz w:val="22"/>
          <w:szCs w:val="22"/>
        </w:rPr>
        <w:t xml:space="preserve">” </w:t>
      </w:r>
      <w:proofErr w:type="gramStart"/>
      <w:r w:rsidRPr="00C057CE">
        <w:rPr>
          <w:rFonts w:eastAsia="Calibri" w:cstheme="minorHAnsi"/>
          <w:sz w:val="22"/>
          <w:szCs w:val="22"/>
        </w:rPr>
        <w:t>directory</w:t>
      </w:r>
      <w:proofErr w:type="gramEnd"/>
    </w:p>
    <w:p w:rsidRPr="00C057CE" w:rsidR="00CD6CF8" w:rsidP="00CD6CF8" w:rsidRDefault="00CD6CF8" w14:paraId="19E97454" w14:textId="77777777">
      <w:pPr>
        <w:pStyle w:val="ListParagraph"/>
        <w:numPr>
          <w:ilvl w:val="0"/>
          <w:numId w:val="18"/>
        </w:numPr>
        <w:suppressAutoHyphens w:val="0"/>
        <w:spacing w:after="160" w:line="259" w:lineRule="auto"/>
        <w:rPr>
          <w:rFonts w:eastAsia="Calibri" w:cstheme="minorHAnsi"/>
          <w:sz w:val="22"/>
          <w:szCs w:val="22"/>
        </w:rPr>
      </w:pPr>
      <w:r w:rsidRPr="00C057CE">
        <w:rPr>
          <w:rFonts w:eastAsia="Calibri" w:cstheme="minorHAnsi"/>
          <w:sz w:val="22"/>
          <w:szCs w:val="22"/>
        </w:rPr>
        <w:t>Launch “gulp release”</w:t>
      </w:r>
    </w:p>
    <w:p w:rsidRPr="00C057CE" w:rsidR="00CD6CF8" w:rsidP="00CD6CF8" w:rsidRDefault="00CD6CF8" w14:paraId="2C206FCB" w14:textId="77777777">
      <w:pPr>
        <w:suppressAutoHyphens w:val="0"/>
        <w:spacing w:after="160" w:line="259" w:lineRule="auto"/>
        <w:rPr>
          <w:rFonts w:eastAsia="Calibri" w:cstheme="minorHAnsi"/>
          <w:sz w:val="22"/>
          <w:szCs w:val="22"/>
        </w:rPr>
      </w:pPr>
    </w:p>
    <w:p w:rsidRPr="00C057CE" w:rsidR="00CD6CF8" w:rsidP="00CD6CF8" w:rsidRDefault="00CD6CF8" w14:paraId="736D77D7" w14:textId="77777777">
      <w:pPr>
        <w:pStyle w:val="Heading4"/>
        <w:suppressAutoHyphens w:val="0"/>
      </w:pPr>
      <w:bookmarkStart w:name="_Toc112397358" w:id="23"/>
      <w:r w:rsidRPr="00C057CE">
        <w:t>Browser extensions generation (for Safari)</w:t>
      </w:r>
      <w:bookmarkEnd w:id="23"/>
    </w:p>
    <w:p w:rsidRPr="00F91E41" w:rsidR="00F91E41" w:rsidP="00F91E41" w:rsidRDefault="00F91E41" w14:paraId="3129B14C" w14:textId="77777777">
      <w:pPr>
        <w:suppressAutoHyphens w:val="0"/>
        <w:spacing w:after="160" w:line="259" w:lineRule="auto"/>
        <w:rPr>
          <w:rFonts w:eastAsia="Calibri" w:cstheme="minorHAnsi"/>
          <w:sz w:val="22"/>
          <w:szCs w:val="22"/>
        </w:rPr>
      </w:pPr>
      <w:r w:rsidRPr="00F91E41">
        <w:rPr>
          <w:rFonts w:eastAsia="Calibri" w:cstheme="minorHAnsi"/>
          <w:sz w:val="22"/>
          <w:szCs w:val="22"/>
        </w:rPr>
        <w:t xml:space="preserve">Check the Apple </w:t>
      </w:r>
      <w:proofErr w:type="spellStart"/>
      <w:r w:rsidRPr="00F91E41">
        <w:rPr>
          <w:rFonts w:eastAsia="Calibri" w:cstheme="minorHAnsi"/>
          <w:sz w:val="22"/>
          <w:szCs w:val="22"/>
        </w:rPr>
        <w:t>KeyChain</w:t>
      </w:r>
      <w:proofErr w:type="spellEnd"/>
      <w:r w:rsidRPr="00F91E41">
        <w:rPr>
          <w:rFonts w:eastAsia="Calibri" w:cstheme="minorHAnsi"/>
          <w:sz w:val="22"/>
          <w:szCs w:val="22"/>
        </w:rPr>
        <w:t xml:space="preserve"> setup section before generating the Apple applications.</w:t>
      </w:r>
    </w:p>
    <w:p w:rsidRPr="00F91E41" w:rsidR="00F91E41" w:rsidP="00F91E41" w:rsidRDefault="00F91E41" w14:paraId="27838CA0" w14:textId="77777777">
      <w:pPr>
        <w:suppressAutoHyphens w:val="0"/>
        <w:spacing w:after="160" w:line="259" w:lineRule="auto"/>
        <w:rPr>
          <w:rFonts w:eastAsia="Calibri" w:cstheme="minorHAnsi"/>
          <w:sz w:val="22"/>
          <w:szCs w:val="22"/>
        </w:rPr>
      </w:pPr>
    </w:p>
    <w:p w:rsidRPr="00F91E41" w:rsidR="00F91E41" w:rsidP="00F91E41" w:rsidRDefault="00904167" w14:paraId="7CB68BB2" w14:textId="12CF42A0">
      <w:pPr>
        <w:suppressAutoHyphens w:val="0"/>
        <w:spacing w:after="160" w:line="259" w:lineRule="auto"/>
        <w:rPr>
          <w:rFonts w:eastAsia="Calibri" w:cstheme="minorHAnsi"/>
          <w:sz w:val="22"/>
          <w:szCs w:val="22"/>
        </w:rPr>
      </w:pPr>
      <w:r>
        <w:rPr>
          <w:rFonts w:eastAsia="Calibri" w:cstheme="minorHAnsi"/>
          <w:sz w:val="22"/>
          <w:szCs w:val="22"/>
        </w:rPr>
        <w:t>To m</w:t>
      </w:r>
      <w:r w:rsidRPr="00F91E41" w:rsidR="00F91E41">
        <w:rPr>
          <w:rFonts w:eastAsia="Calibri" w:cstheme="minorHAnsi"/>
          <w:sz w:val="22"/>
          <w:szCs w:val="22"/>
        </w:rPr>
        <w:t xml:space="preserve">ake </w:t>
      </w:r>
      <w:proofErr w:type="gramStart"/>
      <w:r w:rsidRPr="00F91E41" w:rsidR="00F91E41">
        <w:rPr>
          <w:rFonts w:eastAsia="Calibri" w:cstheme="minorHAnsi"/>
          <w:sz w:val="22"/>
          <w:szCs w:val="22"/>
        </w:rPr>
        <w:t>file based</w:t>
      </w:r>
      <w:proofErr w:type="gramEnd"/>
      <w:r w:rsidRPr="00F91E41" w:rsidR="00F91E41">
        <w:rPr>
          <w:rFonts w:eastAsia="Calibri" w:cstheme="minorHAnsi"/>
          <w:sz w:val="22"/>
          <w:szCs w:val="22"/>
        </w:rPr>
        <w:t xml:space="preserve"> generation</w:t>
      </w:r>
      <w:r>
        <w:rPr>
          <w:rFonts w:eastAsia="Calibri" w:cstheme="minorHAnsi"/>
          <w:sz w:val="22"/>
          <w:szCs w:val="22"/>
        </w:rPr>
        <w:t>:</w:t>
      </w:r>
    </w:p>
    <w:p w:rsidRPr="00F91E41" w:rsidR="00F91E41" w:rsidP="00904167" w:rsidRDefault="00F91E41" w14:paraId="021A2700" w14:textId="77777777">
      <w:pPr>
        <w:suppressAutoHyphens w:val="0"/>
        <w:spacing w:after="160" w:line="259" w:lineRule="auto"/>
        <w:ind w:firstLine="720"/>
        <w:rPr>
          <w:rFonts w:eastAsia="Calibri" w:cstheme="minorHAnsi"/>
          <w:sz w:val="22"/>
          <w:szCs w:val="22"/>
        </w:rPr>
      </w:pPr>
      <w:r w:rsidRPr="00F91E41">
        <w:rPr>
          <w:rFonts w:eastAsia="Calibri" w:cstheme="minorHAnsi"/>
          <w:sz w:val="22"/>
          <w:szCs w:val="22"/>
        </w:rPr>
        <w:t>Go to the “</w:t>
      </w:r>
      <w:proofErr w:type="spellStart"/>
      <w:r w:rsidRPr="00F91E41">
        <w:rPr>
          <w:rFonts w:eastAsia="Calibri" w:cstheme="minorHAnsi"/>
          <w:sz w:val="22"/>
          <w:szCs w:val="22"/>
        </w:rPr>
        <w:t>SafariAppExtension</w:t>
      </w:r>
      <w:proofErr w:type="spellEnd"/>
      <w:r w:rsidRPr="00F91E41">
        <w:rPr>
          <w:rFonts w:eastAsia="Calibri" w:cstheme="minorHAnsi"/>
          <w:sz w:val="22"/>
          <w:szCs w:val="22"/>
        </w:rPr>
        <w:t>” directory, start “make”.</w:t>
      </w:r>
    </w:p>
    <w:p w:rsidRPr="00C057CE" w:rsidR="00CD6CF8" w:rsidP="00CD6CF8" w:rsidRDefault="00CD6CF8" w14:paraId="00A900CD" w14:textId="77777777">
      <w:pPr>
        <w:suppressAutoHyphens w:val="0"/>
        <w:spacing w:after="160" w:line="259" w:lineRule="auto"/>
        <w:rPr>
          <w:rFonts w:eastAsia="Calibri" w:cstheme="minorHAnsi"/>
          <w:sz w:val="22"/>
          <w:szCs w:val="22"/>
        </w:rPr>
      </w:pPr>
    </w:p>
    <w:p w:rsidRPr="00C057CE" w:rsidR="00CD6CF8" w:rsidP="00CD6CF8" w:rsidRDefault="00CD6CF8" w14:paraId="6E9079F5" w14:textId="77777777">
      <w:pPr>
        <w:suppressAutoHyphens w:val="0"/>
        <w:spacing w:after="160" w:line="259" w:lineRule="auto"/>
        <w:rPr>
          <w:rFonts w:eastAsia="Calibri" w:cstheme="minorHAnsi"/>
          <w:sz w:val="22"/>
          <w:szCs w:val="22"/>
        </w:rPr>
      </w:pPr>
      <w:r w:rsidRPr="00C057CE">
        <w:rPr>
          <w:rFonts w:eastAsia="Calibri" w:cstheme="minorHAnsi"/>
          <w:sz w:val="22"/>
          <w:szCs w:val="22"/>
        </w:rPr>
        <w:t>All Apple applications must be sent to Apple for the notarisation process:</w:t>
      </w:r>
    </w:p>
    <w:p w:rsidRPr="00C057CE" w:rsidR="00CD6CF8" w:rsidP="00CD6CF8" w:rsidRDefault="00CD6CF8" w14:paraId="37A3A2C4" w14:textId="77777777">
      <w:pPr>
        <w:numPr>
          <w:ilvl w:val="0"/>
          <w:numId w:val="20"/>
        </w:numPr>
        <w:suppressAutoHyphens w:val="0"/>
        <w:spacing w:after="160" w:line="259" w:lineRule="auto"/>
        <w:contextualSpacing/>
        <w:rPr>
          <w:rFonts w:eastAsia="Calibri" w:cstheme="minorHAnsi"/>
          <w:sz w:val="22"/>
          <w:szCs w:val="22"/>
        </w:rPr>
      </w:pPr>
      <w:r w:rsidRPr="00C057CE">
        <w:rPr>
          <w:rFonts w:eastAsia="Calibri" w:cstheme="minorHAnsi"/>
          <w:sz w:val="22"/>
          <w:szCs w:val="22"/>
        </w:rPr>
        <w:t>Start “make notarise”.</w:t>
      </w:r>
    </w:p>
    <w:p w:rsidRPr="00C057CE" w:rsidR="00CD6CF8" w:rsidP="00CD6CF8" w:rsidRDefault="00CD6CF8" w14:paraId="1BA81AD6" w14:textId="77777777">
      <w:pPr>
        <w:numPr>
          <w:ilvl w:val="1"/>
          <w:numId w:val="20"/>
        </w:numPr>
        <w:suppressAutoHyphens w:val="0"/>
        <w:spacing w:after="160" w:line="259" w:lineRule="auto"/>
        <w:contextualSpacing/>
        <w:rPr>
          <w:rFonts w:eastAsia="Calibri" w:cstheme="minorHAnsi"/>
          <w:sz w:val="22"/>
          <w:szCs w:val="22"/>
        </w:rPr>
      </w:pPr>
      <w:r w:rsidRPr="00C057CE">
        <w:rPr>
          <w:rFonts w:eastAsia="Calibri" w:cstheme="minorHAnsi"/>
          <w:sz w:val="22"/>
          <w:szCs w:val="22"/>
        </w:rPr>
        <w:t>This will send the “</w:t>
      </w:r>
      <w:proofErr w:type="spellStart"/>
      <w:r w:rsidRPr="00C057CE">
        <w:rPr>
          <w:rFonts w:eastAsia="Calibri" w:cstheme="minorHAnsi"/>
          <w:sz w:val="22"/>
          <w:szCs w:val="22"/>
        </w:rPr>
        <w:t>BeID</w:t>
      </w:r>
      <w:proofErr w:type="spellEnd"/>
      <w:r w:rsidRPr="00C057CE">
        <w:rPr>
          <w:rFonts w:eastAsia="Calibri" w:cstheme="minorHAnsi"/>
          <w:sz w:val="22"/>
          <w:szCs w:val="22"/>
        </w:rPr>
        <w:t xml:space="preserve"> Connect” install package to Apple for notarisation.</w:t>
      </w:r>
    </w:p>
    <w:p w:rsidRPr="00C057CE" w:rsidR="00CD6CF8" w:rsidP="00CD6CF8" w:rsidRDefault="00CD6CF8" w14:paraId="1B1A5138" w14:textId="77777777">
      <w:pPr>
        <w:suppressAutoHyphens w:val="0"/>
        <w:spacing w:after="160" w:line="259" w:lineRule="auto"/>
        <w:ind w:left="1440"/>
        <w:contextualSpacing/>
        <w:rPr>
          <w:rFonts w:eastAsia="Calibri" w:cstheme="minorHAnsi"/>
          <w:sz w:val="22"/>
          <w:szCs w:val="22"/>
        </w:rPr>
      </w:pPr>
    </w:p>
    <w:p w:rsidRPr="00C057CE" w:rsidR="00CD6CF8" w:rsidP="00CD6CF8" w:rsidRDefault="007337D6" w14:paraId="5BAAA423" w14:textId="0CBC431C">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proofErr w:type="spellStart"/>
      <w:r w:rsidRPr="007337D6">
        <w:rPr>
          <w:rFonts w:eastAsia="Calibri" w:cstheme="minorHAnsi"/>
          <w:sz w:val="18"/>
          <w:szCs w:val="18"/>
        </w:rPr>
        <w:lastRenderedPageBreak/>
        <w:t>xcrun</w:t>
      </w:r>
      <w:proofErr w:type="spellEnd"/>
      <w:r w:rsidRPr="007337D6">
        <w:rPr>
          <w:rFonts w:eastAsia="Calibri" w:cstheme="minorHAnsi"/>
          <w:sz w:val="18"/>
          <w:szCs w:val="18"/>
        </w:rPr>
        <w:t xml:space="preserve"> </w:t>
      </w:r>
      <w:proofErr w:type="spellStart"/>
      <w:r w:rsidRPr="007337D6">
        <w:rPr>
          <w:rFonts w:eastAsia="Calibri" w:cstheme="minorHAnsi"/>
          <w:sz w:val="18"/>
          <w:szCs w:val="18"/>
        </w:rPr>
        <w:t>notarytool</w:t>
      </w:r>
      <w:proofErr w:type="spellEnd"/>
      <w:r w:rsidRPr="007337D6">
        <w:rPr>
          <w:rFonts w:eastAsia="Calibri" w:cstheme="minorHAnsi"/>
          <w:sz w:val="18"/>
          <w:szCs w:val="18"/>
        </w:rPr>
        <w:t xml:space="preserve"> submit $(DMGFILE) --keychain-profile "AC_PASSWORD" --</w:t>
      </w:r>
      <w:proofErr w:type="gramStart"/>
      <w:r w:rsidRPr="007337D6">
        <w:rPr>
          <w:rFonts w:eastAsia="Calibri" w:cstheme="minorHAnsi"/>
          <w:sz w:val="18"/>
          <w:szCs w:val="18"/>
        </w:rPr>
        <w:t>wait</w:t>
      </w:r>
      <w:proofErr w:type="gramEnd"/>
    </w:p>
    <w:p w:rsidRPr="00C057CE" w:rsidR="00CD6CF8" w:rsidP="00CD6CF8" w:rsidRDefault="00CD6CF8" w14:paraId="3C67C7E7" w14:textId="77777777">
      <w:pPr>
        <w:numPr>
          <w:ilvl w:val="1"/>
          <w:numId w:val="20"/>
        </w:numPr>
        <w:suppressAutoHyphens w:val="0"/>
        <w:spacing w:after="160" w:line="259" w:lineRule="auto"/>
        <w:contextualSpacing/>
        <w:rPr>
          <w:rFonts w:eastAsia="Calibri" w:cstheme="minorHAnsi"/>
          <w:sz w:val="22"/>
          <w:szCs w:val="22"/>
        </w:rPr>
      </w:pPr>
      <w:r w:rsidRPr="00C057CE">
        <w:rPr>
          <w:rFonts w:eastAsia="Calibri" w:cstheme="minorHAnsi"/>
          <w:sz w:val="22"/>
          <w:szCs w:val="22"/>
        </w:rPr>
        <w:t>The command line result returns a “</w:t>
      </w:r>
      <w:proofErr w:type="spellStart"/>
      <w:r w:rsidRPr="00C057CE">
        <w:rPr>
          <w:rFonts w:eastAsia="Calibri" w:cstheme="minorHAnsi"/>
          <w:sz w:val="22"/>
          <w:szCs w:val="22"/>
        </w:rPr>
        <w:t>ResquestUUID</w:t>
      </w:r>
      <w:proofErr w:type="spellEnd"/>
      <w:r w:rsidRPr="00C057CE">
        <w:rPr>
          <w:rFonts w:eastAsia="Calibri" w:cstheme="minorHAnsi"/>
          <w:sz w:val="22"/>
          <w:szCs w:val="22"/>
        </w:rPr>
        <w:t>” that you can use to poll the notarisation process.</w:t>
      </w:r>
    </w:p>
    <w:p w:rsidRPr="00C057CE" w:rsidR="00CD6CF8" w:rsidP="00CD6CF8" w:rsidRDefault="00CD6CF8" w14:paraId="746CC60D" w14:textId="77777777">
      <w:pPr>
        <w:numPr>
          <w:ilvl w:val="1"/>
          <w:numId w:val="20"/>
        </w:numPr>
        <w:suppressAutoHyphens w:val="0"/>
        <w:spacing w:after="160" w:line="259" w:lineRule="auto"/>
        <w:contextualSpacing/>
        <w:rPr>
          <w:rFonts w:eastAsia="Calibri" w:cstheme="minorHAnsi"/>
          <w:sz w:val="22"/>
          <w:szCs w:val="22"/>
        </w:rPr>
      </w:pPr>
      <w:r w:rsidRPr="00C057CE">
        <w:rPr>
          <w:rFonts w:eastAsia="Calibri" w:cstheme="minorHAnsi"/>
          <w:sz w:val="22"/>
          <w:szCs w:val="22"/>
        </w:rPr>
        <w:t>The result of the notarisation will be sent by email (or it can be polled)</w:t>
      </w:r>
    </w:p>
    <w:p w:rsidRPr="00C057CE" w:rsidR="00CD6CF8" w:rsidP="00CD6CF8" w:rsidRDefault="00CD6CF8" w14:paraId="0BF6D876" w14:textId="77777777">
      <w:pPr>
        <w:suppressAutoHyphens w:val="0"/>
        <w:spacing w:after="160" w:line="259" w:lineRule="auto"/>
        <w:contextualSpacing/>
        <w:rPr>
          <w:rFonts w:eastAsia="Calibri" w:cstheme="minorHAnsi"/>
          <w:sz w:val="22"/>
          <w:szCs w:val="22"/>
        </w:rPr>
      </w:pPr>
      <w:r w:rsidRPr="00C057CE">
        <w:rPr>
          <w:rFonts w:eastAsia="Calibri" w:cstheme="minorHAnsi"/>
          <w:sz w:val="22"/>
          <w:szCs w:val="22"/>
        </w:rPr>
        <w:t>Once the notarisation process succeeds, the installation package can be used.</w:t>
      </w:r>
    </w:p>
    <w:p w:rsidRPr="00C057CE" w:rsidR="00CD6CF8" w:rsidP="00CD6CF8" w:rsidRDefault="00CD6CF8" w14:paraId="17DAE489" w14:textId="77777777">
      <w:pPr>
        <w:suppressAutoHyphens w:val="0"/>
        <w:spacing w:after="160" w:line="259" w:lineRule="auto"/>
        <w:rPr>
          <w:rFonts w:eastAsia="Calibri" w:cstheme="minorHAnsi"/>
          <w:sz w:val="22"/>
          <w:szCs w:val="22"/>
        </w:rPr>
      </w:pPr>
    </w:p>
    <w:p w:rsidRPr="00C057CE" w:rsidR="00CD6CF8" w:rsidP="00CD6CF8" w:rsidRDefault="00CD6CF8" w14:paraId="437E220D" w14:textId="77777777">
      <w:pPr>
        <w:suppressAutoHyphens w:val="0"/>
        <w:spacing w:after="160" w:line="259" w:lineRule="auto"/>
        <w:rPr>
          <w:rFonts w:eastAsia="Calibri" w:cstheme="minorHAnsi"/>
          <w:sz w:val="22"/>
          <w:szCs w:val="22"/>
        </w:rPr>
      </w:pPr>
      <w:r w:rsidRPr="00C057CE">
        <w:rPr>
          <w:rFonts w:eastAsia="Calibri" w:cstheme="minorHAnsi"/>
          <w:sz w:val="22"/>
          <w:szCs w:val="22"/>
        </w:rPr>
        <w:t>During installation of “</w:t>
      </w:r>
      <w:proofErr w:type="spellStart"/>
      <w:r w:rsidRPr="00C057CE">
        <w:rPr>
          <w:rFonts w:eastAsia="Calibri" w:cstheme="minorHAnsi"/>
          <w:sz w:val="22"/>
          <w:szCs w:val="22"/>
        </w:rPr>
        <w:t>BeIDConnect_Extension_X.Y.dmg</w:t>
      </w:r>
      <w:proofErr w:type="spellEnd"/>
      <w:r w:rsidRPr="00C057CE">
        <w:rPr>
          <w:rFonts w:eastAsia="Calibri" w:cstheme="minorHAnsi"/>
          <w:sz w:val="22"/>
          <w:szCs w:val="22"/>
        </w:rPr>
        <w:t xml:space="preserve">”, the MacOS will check this notarisation online. This entails that the MacOS must be online. </w:t>
      </w:r>
    </w:p>
    <w:p w:rsidRPr="00C057CE" w:rsidR="00CD6CF8" w:rsidP="00CD6CF8" w:rsidRDefault="00CD6CF8" w14:paraId="58ED3519" w14:textId="77777777">
      <w:pPr>
        <w:suppressAutoHyphens w:val="0"/>
        <w:spacing w:after="160" w:line="259" w:lineRule="auto"/>
        <w:rPr>
          <w:rFonts w:eastAsia="Calibri" w:cstheme="minorHAnsi"/>
          <w:sz w:val="22"/>
          <w:szCs w:val="22"/>
        </w:rPr>
      </w:pPr>
      <w:r w:rsidRPr="00C057CE">
        <w:rPr>
          <w:rFonts w:eastAsia="Calibri" w:cstheme="minorHAnsi"/>
          <w:sz w:val="22"/>
          <w:szCs w:val="22"/>
        </w:rPr>
        <w:t xml:space="preserve">To allow offline installation, this notarisation can be embedded in the installation package itself: </w:t>
      </w:r>
    </w:p>
    <w:p w:rsidRPr="00C057CE" w:rsidR="00CD6CF8" w:rsidP="00CD6CF8" w:rsidRDefault="00CD6CF8" w14:paraId="1F1ADAE6" w14:textId="77777777">
      <w:pPr>
        <w:numPr>
          <w:ilvl w:val="0"/>
          <w:numId w:val="21"/>
        </w:numPr>
        <w:suppressAutoHyphens w:val="0"/>
        <w:spacing w:after="160" w:line="259" w:lineRule="auto"/>
        <w:contextualSpacing/>
        <w:rPr>
          <w:rFonts w:eastAsia="Calibri" w:cstheme="minorHAnsi"/>
          <w:sz w:val="22"/>
          <w:szCs w:val="22"/>
        </w:rPr>
      </w:pPr>
      <w:r w:rsidRPr="00C057CE">
        <w:rPr>
          <w:rFonts w:eastAsia="Calibri" w:cstheme="minorHAnsi"/>
          <w:sz w:val="22"/>
          <w:szCs w:val="22"/>
        </w:rPr>
        <w:t>Start “make staple”.</w:t>
      </w:r>
    </w:p>
    <w:p w:rsidRPr="00C057CE" w:rsidR="00CD6CF8" w:rsidP="00CD6CF8" w:rsidRDefault="00CD6CF8" w14:paraId="644C62B9"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proofErr w:type="spellStart"/>
      <w:r w:rsidRPr="00C057CE">
        <w:rPr>
          <w:rFonts w:eastAsia="Calibri" w:cstheme="minorHAnsi"/>
          <w:color w:val="333333"/>
          <w:spacing w:val="-1"/>
          <w:sz w:val="18"/>
          <w:szCs w:val="18"/>
          <w:shd w:val="clear" w:color="auto" w:fill="FFFFFF"/>
        </w:rPr>
        <w:t>xcrun</w:t>
      </w:r>
      <w:proofErr w:type="spellEnd"/>
      <w:r w:rsidRPr="00C057CE">
        <w:rPr>
          <w:rFonts w:eastAsia="Calibri" w:cstheme="minorHAnsi"/>
          <w:color w:val="333333"/>
          <w:spacing w:val="-1"/>
          <w:sz w:val="18"/>
          <w:szCs w:val="18"/>
          <w:shd w:val="clear" w:color="auto" w:fill="FFFFFF"/>
        </w:rPr>
        <w:t xml:space="preserve"> stapler staple </w:t>
      </w:r>
      <w:proofErr w:type="spellStart"/>
      <w:r w:rsidRPr="00C057CE">
        <w:rPr>
          <w:rFonts w:eastAsia="Calibri" w:cstheme="minorHAnsi"/>
          <w:sz w:val="18"/>
          <w:szCs w:val="18"/>
        </w:rPr>
        <w:t>BeIDConnect_Extension_X.Y.dmg</w:t>
      </w:r>
      <w:proofErr w:type="spellEnd"/>
    </w:p>
    <w:p w:rsidRPr="00C057CE" w:rsidR="00CD6CF8" w:rsidP="00CD6CF8" w:rsidRDefault="00CD6CF8" w14:paraId="617443BF" w14:textId="77777777">
      <w:pPr>
        <w:suppressAutoHyphens w:val="0"/>
        <w:spacing w:after="160" w:line="259" w:lineRule="auto"/>
        <w:rPr>
          <w:rFonts w:eastAsia="Calibri" w:cstheme="minorHAnsi"/>
          <w:sz w:val="22"/>
          <w:szCs w:val="22"/>
        </w:rPr>
      </w:pPr>
      <w:r w:rsidRPr="00C057CE">
        <w:rPr>
          <w:rFonts w:eastAsia="Calibri" w:cstheme="minorHAnsi"/>
          <w:sz w:val="22"/>
          <w:szCs w:val="22"/>
        </w:rPr>
        <w:t xml:space="preserve">This will generate the </w:t>
      </w:r>
      <w:proofErr w:type="spellStart"/>
      <w:r w:rsidRPr="00C057CE">
        <w:rPr>
          <w:rFonts w:eastAsia="Calibri" w:cstheme="minorHAnsi"/>
          <w:sz w:val="22"/>
          <w:szCs w:val="22"/>
        </w:rPr>
        <w:t>BeIDConnect_Extension_X.Y.dmg</w:t>
      </w:r>
      <w:proofErr w:type="spellEnd"/>
      <w:r w:rsidRPr="00C057CE">
        <w:rPr>
          <w:rFonts w:eastAsia="Calibri" w:cstheme="minorHAnsi"/>
          <w:sz w:val="22"/>
          <w:szCs w:val="22"/>
        </w:rPr>
        <w:t xml:space="preserve"> packages that can be uploaded to the BOSA website.</w:t>
      </w:r>
    </w:p>
    <w:p w:rsidRPr="00F05FA8" w:rsidR="00F05FA8" w:rsidP="00F05FA8" w:rsidRDefault="00F05FA8" w14:paraId="630FC0B2" w14:textId="77777777">
      <w:pPr>
        <w:suppressAutoHyphens w:val="0"/>
        <w:spacing w:after="160" w:line="259" w:lineRule="auto"/>
        <w:rPr>
          <w:rFonts w:eastAsia="Calibri" w:cstheme="minorHAnsi"/>
          <w:sz w:val="22"/>
          <w:szCs w:val="22"/>
          <w:lang w:val="en-US"/>
        </w:rPr>
      </w:pPr>
      <w:r w:rsidRPr="00F05FA8">
        <w:rPr>
          <w:rFonts w:eastAsia="Calibri" w:cstheme="minorHAnsi"/>
          <w:sz w:val="22"/>
          <w:szCs w:val="22"/>
          <w:lang w:val="en-US"/>
        </w:rPr>
        <w:t>More Information about notarizing apps can be found at the Apple web site (</w:t>
      </w:r>
      <w:hyperlink w:history="1" r:id="rId24">
        <w:r w:rsidRPr="00F05FA8">
          <w:rPr>
            <w:rStyle w:val="Hyperlink"/>
            <w:rFonts w:eastAsia="Calibri" w:cstheme="minorHAnsi"/>
            <w:sz w:val="22"/>
            <w:szCs w:val="22"/>
            <w:lang w:val="en-US"/>
          </w:rPr>
          <w:t>Notarizing macOS software before distribution | Apple Developer Documentation</w:t>
        </w:r>
      </w:hyperlink>
      <w:r w:rsidRPr="00F05FA8">
        <w:rPr>
          <w:rFonts w:eastAsia="Calibri" w:cstheme="minorHAnsi"/>
          <w:sz w:val="22"/>
          <w:szCs w:val="22"/>
          <w:lang w:val="en-US"/>
        </w:rPr>
        <w:t xml:space="preserve">) (depreciated: </w:t>
      </w:r>
      <w:hyperlink w:history="1" r:id="rId25">
        <w:r w:rsidRPr="00F05FA8">
          <w:rPr>
            <w:rStyle w:val="Hyperlink"/>
            <w:rFonts w:eastAsia="Calibri" w:cstheme="minorHAnsi"/>
            <w:sz w:val="22"/>
            <w:szCs w:val="22"/>
            <w:lang w:val="en-US"/>
          </w:rPr>
          <w:t xml:space="preserve">Notarizing apps when developing with </w:t>
        </w:r>
        <w:proofErr w:type="spellStart"/>
        <w:r w:rsidRPr="00F05FA8">
          <w:rPr>
            <w:rStyle w:val="Hyperlink"/>
            <w:rFonts w:eastAsia="Calibri" w:cstheme="minorHAnsi"/>
            <w:sz w:val="22"/>
            <w:szCs w:val="22"/>
            <w:lang w:val="en-US"/>
          </w:rPr>
          <w:t>Xcode</w:t>
        </w:r>
        <w:proofErr w:type="spellEnd"/>
        <w:r w:rsidRPr="00F05FA8">
          <w:rPr>
            <w:rStyle w:val="Hyperlink"/>
            <w:rFonts w:eastAsia="Calibri" w:cstheme="minorHAnsi"/>
            <w:sz w:val="22"/>
            <w:szCs w:val="22"/>
            <w:lang w:val="en-US"/>
          </w:rPr>
          <w:t xml:space="preserve"> 12 and earlier | Apple Developer Documentation</w:t>
        </w:r>
      </w:hyperlink>
      <w:r w:rsidRPr="00F05FA8">
        <w:rPr>
          <w:rFonts w:eastAsia="Calibri" w:cstheme="minorHAnsi"/>
          <w:sz w:val="22"/>
          <w:szCs w:val="22"/>
          <w:lang w:val="en-US"/>
        </w:rPr>
        <w:t>)</w:t>
      </w:r>
    </w:p>
    <w:p w:rsidRPr="00F05FA8" w:rsidR="00CD6CF8" w:rsidP="00CD6CF8" w:rsidRDefault="00CD6CF8" w14:paraId="7C991C2A" w14:textId="77777777">
      <w:pPr>
        <w:suppressAutoHyphens w:val="0"/>
        <w:spacing w:after="160" w:line="259" w:lineRule="auto"/>
        <w:rPr>
          <w:rFonts w:eastAsia="Calibri" w:cstheme="minorHAnsi"/>
          <w:sz w:val="22"/>
          <w:szCs w:val="22"/>
          <w:lang w:val="en-US"/>
        </w:rPr>
      </w:pPr>
    </w:p>
    <w:p w:rsidRPr="00C057CE" w:rsidR="00CD6CF8" w:rsidP="00CD6CF8" w:rsidRDefault="00CD6CF8" w14:paraId="18DA6A47" w14:textId="77777777">
      <w:pPr>
        <w:pStyle w:val="Heading4"/>
        <w:suppressAutoHyphens w:val="0"/>
      </w:pPr>
      <w:bookmarkStart w:name="_Toc112397359" w:id="24"/>
      <w:proofErr w:type="spellStart"/>
      <w:r w:rsidRPr="00C057CE">
        <w:t>BeID</w:t>
      </w:r>
      <w:proofErr w:type="spellEnd"/>
      <w:r w:rsidRPr="00C057CE">
        <w:t xml:space="preserve"> Connect </w:t>
      </w:r>
      <w:proofErr w:type="gramStart"/>
      <w:r w:rsidRPr="00C057CE">
        <w:t>versioning</w:t>
      </w:r>
      <w:bookmarkEnd w:id="24"/>
      <w:proofErr w:type="gramEnd"/>
    </w:p>
    <w:p w:rsidRPr="00C057CE" w:rsidR="00CD6CF8" w:rsidP="00CD6CF8" w:rsidRDefault="00CD6CF8" w14:paraId="0E2BD261" w14:textId="77777777">
      <w:pPr>
        <w:suppressAutoHyphens w:val="0"/>
        <w:spacing w:after="160" w:line="259" w:lineRule="auto"/>
        <w:rPr>
          <w:rFonts w:eastAsia="Calibri" w:cstheme="minorHAnsi"/>
          <w:sz w:val="22"/>
          <w:szCs w:val="22"/>
        </w:rPr>
      </w:pPr>
      <w:r w:rsidRPr="00C057CE">
        <w:rPr>
          <w:rFonts w:eastAsia="Calibri" w:cstheme="minorHAnsi"/>
          <w:sz w:val="22"/>
          <w:szCs w:val="22"/>
        </w:rPr>
        <w:t>A new “</w:t>
      </w:r>
      <w:proofErr w:type="spellStart"/>
      <w:r w:rsidRPr="00C057CE">
        <w:rPr>
          <w:rFonts w:eastAsia="Calibri" w:cstheme="minorHAnsi"/>
          <w:sz w:val="22"/>
          <w:szCs w:val="22"/>
        </w:rPr>
        <w:t>BeID</w:t>
      </w:r>
      <w:proofErr w:type="spellEnd"/>
      <w:r w:rsidRPr="00C057CE">
        <w:rPr>
          <w:rFonts w:eastAsia="Calibri" w:cstheme="minorHAnsi"/>
          <w:sz w:val="22"/>
          <w:szCs w:val="22"/>
        </w:rPr>
        <w:t xml:space="preserve"> Connect” release updates the version in the following files in the repository:</w:t>
      </w:r>
    </w:p>
    <w:p w:rsidRPr="00C057CE" w:rsidR="00CD6CF8" w:rsidP="00CD6CF8" w:rsidRDefault="00CD6CF8" w14:paraId="423289A3" w14:textId="77777777">
      <w:pPr>
        <w:suppressAutoHyphens w:val="0"/>
        <w:spacing w:after="160" w:line="259" w:lineRule="auto"/>
        <w:rPr>
          <w:rFonts w:eastAsia="Calibri" w:cstheme="minorHAnsi"/>
          <w:i/>
          <w:iCs/>
          <w:sz w:val="22"/>
          <w:szCs w:val="22"/>
          <w:u w:val="single"/>
        </w:rPr>
      </w:pPr>
      <w:r w:rsidRPr="00C057CE">
        <w:rPr>
          <w:rFonts w:eastAsia="Calibri" w:cstheme="minorHAnsi"/>
          <w:i/>
          <w:iCs/>
          <w:sz w:val="22"/>
          <w:szCs w:val="22"/>
          <w:u w:val="single"/>
        </w:rPr>
        <w:t>common\</w:t>
      </w:r>
      <w:proofErr w:type="spellStart"/>
      <w:r w:rsidRPr="00C057CE">
        <w:rPr>
          <w:rFonts w:eastAsia="Calibri" w:cstheme="minorHAnsi"/>
          <w:i/>
          <w:iCs/>
          <w:sz w:val="22"/>
          <w:szCs w:val="22"/>
          <w:u w:val="single"/>
        </w:rPr>
        <w:t>general.h</w:t>
      </w:r>
      <w:proofErr w:type="spellEnd"/>
    </w:p>
    <w:p w:rsidRPr="00C057CE" w:rsidR="00CD6CF8" w:rsidP="00CD6CF8" w:rsidRDefault="00CD6CF8" w14:paraId="27D7071C" w14:textId="77777777">
      <w:pPr>
        <w:pBdr>
          <w:top w:val="single" w:color="auto" w:sz="4" w:space="1"/>
          <w:left w:val="single" w:color="auto" w:sz="4" w:space="4"/>
          <w:bottom w:val="single" w:color="auto" w:sz="4" w:space="1"/>
          <w:right w:val="single" w:color="auto" w:sz="4" w:space="4"/>
        </w:pBdr>
        <w:suppressAutoHyphens w:val="0"/>
        <w:spacing w:after="160" w:line="259" w:lineRule="auto"/>
        <w:ind w:firstLine="708"/>
        <w:rPr>
          <w:rFonts w:eastAsia="Calibri" w:cstheme="minorHAnsi"/>
          <w:sz w:val="16"/>
          <w:szCs w:val="16"/>
        </w:rPr>
      </w:pPr>
      <w:r w:rsidRPr="00C057CE">
        <w:rPr>
          <w:rFonts w:eastAsia="Calibri" w:cstheme="minorHAnsi"/>
          <w:sz w:val="16"/>
          <w:szCs w:val="16"/>
        </w:rPr>
        <w:t>#define BEIDCONNECT_VERSION</w:t>
      </w:r>
      <w:r w:rsidRPr="00C057CE">
        <w:rPr>
          <w:rFonts w:eastAsia="Calibri" w:cstheme="minorHAnsi"/>
          <w:sz w:val="16"/>
          <w:szCs w:val="16"/>
        </w:rPr>
        <w:tab/>
      </w:r>
      <w:r w:rsidRPr="00C057CE">
        <w:rPr>
          <w:rFonts w:eastAsia="Calibri" w:cstheme="minorHAnsi"/>
          <w:sz w:val="16"/>
          <w:szCs w:val="16"/>
        </w:rPr>
        <w:t>"</w:t>
      </w:r>
      <w:proofErr w:type="gramStart"/>
      <w:r w:rsidRPr="00C057CE">
        <w:rPr>
          <w:rFonts w:eastAsia="Calibri" w:cstheme="minorHAnsi"/>
          <w:sz w:val="16"/>
          <w:szCs w:val="16"/>
        </w:rPr>
        <w:t>X.Y</w:t>
      </w:r>
      <w:proofErr w:type="gramEnd"/>
      <w:r w:rsidRPr="00C057CE">
        <w:rPr>
          <w:rFonts w:eastAsia="Calibri" w:cstheme="minorHAnsi"/>
          <w:sz w:val="16"/>
          <w:szCs w:val="16"/>
        </w:rPr>
        <w:t>"</w:t>
      </w:r>
    </w:p>
    <w:p w:rsidRPr="00C057CE" w:rsidR="00CD6CF8" w:rsidP="00CD6CF8" w:rsidRDefault="00CD6CF8" w14:paraId="7F388F4A" w14:textId="77777777">
      <w:pPr>
        <w:suppressAutoHyphens w:val="0"/>
        <w:spacing w:after="160" w:line="259" w:lineRule="auto"/>
        <w:rPr>
          <w:rFonts w:eastAsia="Calibri" w:cstheme="minorHAnsi"/>
          <w:sz w:val="22"/>
          <w:szCs w:val="22"/>
        </w:rPr>
      </w:pPr>
    </w:p>
    <w:p w:rsidRPr="00C057CE" w:rsidR="00CD6CF8" w:rsidP="00CD6CF8" w:rsidRDefault="00CD6CF8" w14:paraId="37DE0D15" w14:textId="77777777">
      <w:pPr>
        <w:suppressAutoHyphens w:val="0"/>
        <w:spacing w:after="160" w:line="259" w:lineRule="auto"/>
        <w:rPr>
          <w:rFonts w:eastAsia="Calibri" w:cstheme="minorHAnsi"/>
          <w:i/>
          <w:iCs/>
          <w:sz w:val="22"/>
          <w:szCs w:val="22"/>
          <w:u w:val="single"/>
        </w:rPr>
      </w:pPr>
      <w:proofErr w:type="spellStart"/>
      <w:r w:rsidRPr="00C057CE">
        <w:rPr>
          <w:rFonts w:eastAsia="Calibri" w:cstheme="minorHAnsi"/>
          <w:i/>
          <w:iCs/>
          <w:sz w:val="22"/>
          <w:szCs w:val="22"/>
          <w:u w:val="single"/>
        </w:rPr>
        <w:t>macos</w:t>
      </w:r>
      <w:proofErr w:type="spellEnd"/>
      <w:r w:rsidRPr="00C057CE">
        <w:rPr>
          <w:rFonts w:eastAsia="Calibri" w:cstheme="minorHAnsi"/>
          <w:i/>
          <w:iCs/>
          <w:sz w:val="22"/>
          <w:szCs w:val="22"/>
          <w:u w:val="single"/>
        </w:rPr>
        <w:t>\</w:t>
      </w:r>
      <w:proofErr w:type="spellStart"/>
      <w:r w:rsidRPr="00C057CE">
        <w:rPr>
          <w:rFonts w:eastAsia="Calibri" w:cstheme="minorHAnsi"/>
          <w:i/>
          <w:iCs/>
          <w:sz w:val="22"/>
          <w:szCs w:val="22"/>
          <w:u w:val="single"/>
        </w:rPr>
        <w:t>makefile</w:t>
      </w:r>
      <w:proofErr w:type="spellEnd"/>
    </w:p>
    <w:p w:rsidRPr="00C057CE" w:rsidR="00CD6CF8" w:rsidP="00CD6CF8" w:rsidRDefault="00CD6CF8" w14:paraId="5CA8BA91" w14:textId="77777777">
      <w:pPr>
        <w:pBdr>
          <w:top w:val="single" w:color="auto" w:sz="4" w:space="1"/>
          <w:left w:val="single" w:color="auto" w:sz="4" w:space="4"/>
          <w:bottom w:val="single" w:color="auto" w:sz="4" w:space="1"/>
          <w:right w:val="single" w:color="auto" w:sz="4" w:space="4"/>
        </w:pBdr>
        <w:suppressAutoHyphens w:val="0"/>
        <w:spacing w:after="160" w:line="259" w:lineRule="auto"/>
        <w:ind w:firstLine="708"/>
        <w:rPr>
          <w:rFonts w:eastAsia="Calibri" w:cstheme="minorHAnsi"/>
          <w:sz w:val="16"/>
          <w:szCs w:val="16"/>
        </w:rPr>
      </w:pPr>
      <w:r w:rsidRPr="00C057CE">
        <w:rPr>
          <w:rFonts w:eastAsia="Calibri" w:cstheme="minorHAnsi"/>
          <w:sz w:val="16"/>
          <w:szCs w:val="16"/>
        </w:rPr>
        <w:t>VERSION = X.Y</w:t>
      </w:r>
    </w:p>
    <w:p w:rsidRPr="00C057CE" w:rsidR="00CD6CF8" w:rsidP="00CD6CF8" w:rsidRDefault="00CD6CF8" w14:paraId="500A21A5" w14:textId="77777777">
      <w:pPr>
        <w:suppressAutoHyphens w:val="0"/>
        <w:spacing w:after="160" w:line="259" w:lineRule="auto"/>
        <w:rPr>
          <w:rFonts w:eastAsia="Calibri" w:cstheme="minorHAnsi"/>
          <w:sz w:val="22"/>
          <w:szCs w:val="22"/>
        </w:rPr>
      </w:pPr>
    </w:p>
    <w:p w:rsidRPr="00C057CE" w:rsidR="00CD6CF8" w:rsidP="00CD6CF8" w:rsidRDefault="00CD6CF8" w14:paraId="2FB99008" w14:textId="77777777">
      <w:pPr>
        <w:suppressAutoHyphens w:val="0"/>
        <w:spacing w:after="160" w:line="259" w:lineRule="auto"/>
        <w:rPr>
          <w:rFonts w:eastAsia="Calibri" w:cstheme="minorHAnsi"/>
          <w:i/>
          <w:iCs/>
          <w:sz w:val="22"/>
          <w:szCs w:val="22"/>
          <w:u w:val="single"/>
        </w:rPr>
      </w:pPr>
      <w:proofErr w:type="spellStart"/>
      <w:r w:rsidRPr="00C057CE">
        <w:rPr>
          <w:rFonts w:eastAsia="Calibri" w:cstheme="minorHAnsi"/>
          <w:i/>
          <w:iCs/>
          <w:sz w:val="22"/>
          <w:szCs w:val="22"/>
          <w:u w:val="single"/>
        </w:rPr>
        <w:t>macos</w:t>
      </w:r>
      <w:proofErr w:type="spellEnd"/>
      <w:r w:rsidRPr="00C057CE">
        <w:rPr>
          <w:rFonts w:eastAsia="Calibri" w:cstheme="minorHAnsi"/>
          <w:i/>
          <w:iCs/>
          <w:sz w:val="22"/>
          <w:szCs w:val="22"/>
          <w:u w:val="single"/>
        </w:rPr>
        <w:t>\</w:t>
      </w:r>
      <w:proofErr w:type="spellStart"/>
      <w:r w:rsidRPr="00C057CE">
        <w:rPr>
          <w:rFonts w:eastAsia="Calibri" w:cstheme="minorHAnsi"/>
          <w:i/>
          <w:iCs/>
          <w:sz w:val="22"/>
          <w:szCs w:val="22"/>
          <w:u w:val="single"/>
        </w:rPr>
        <w:t>BeIDConnect.xcodeproj</w:t>
      </w:r>
      <w:proofErr w:type="spellEnd"/>
      <w:r w:rsidRPr="00C057CE">
        <w:rPr>
          <w:rFonts w:eastAsia="Calibri" w:cstheme="minorHAnsi"/>
          <w:i/>
          <w:iCs/>
          <w:sz w:val="22"/>
          <w:szCs w:val="22"/>
          <w:u w:val="single"/>
        </w:rPr>
        <w:t>\</w:t>
      </w:r>
      <w:proofErr w:type="spellStart"/>
      <w:r w:rsidRPr="00C057CE">
        <w:rPr>
          <w:rFonts w:eastAsia="Calibri" w:cstheme="minorHAnsi"/>
          <w:i/>
          <w:iCs/>
          <w:sz w:val="22"/>
          <w:szCs w:val="22"/>
          <w:u w:val="single"/>
        </w:rPr>
        <w:t>project.pbxproj</w:t>
      </w:r>
      <w:proofErr w:type="spellEnd"/>
    </w:p>
    <w:p w:rsidRPr="00C057CE" w:rsidR="00CD6CF8" w:rsidP="00CD6CF8" w:rsidRDefault="00CD6CF8" w14:paraId="7CD75B9E" w14:textId="77777777">
      <w:pPr>
        <w:pBdr>
          <w:top w:val="single" w:color="auto" w:sz="4" w:space="1"/>
          <w:left w:val="single" w:color="auto" w:sz="4" w:space="4"/>
          <w:bottom w:val="single" w:color="auto" w:sz="4" w:space="1"/>
          <w:right w:val="single" w:color="auto" w:sz="4" w:space="4"/>
        </w:pBdr>
        <w:suppressAutoHyphens w:val="0"/>
        <w:spacing w:after="160" w:line="259" w:lineRule="auto"/>
        <w:ind w:firstLine="708"/>
        <w:rPr>
          <w:rFonts w:eastAsia="Calibri" w:cstheme="minorHAnsi"/>
          <w:sz w:val="16"/>
          <w:szCs w:val="16"/>
        </w:rPr>
      </w:pPr>
      <w:r w:rsidRPr="00C057CE">
        <w:rPr>
          <w:rFonts w:eastAsia="Calibri" w:cstheme="minorHAnsi"/>
          <w:sz w:val="16"/>
          <w:szCs w:val="16"/>
        </w:rPr>
        <w:t>MARKETING_VERSION = X.</w:t>
      </w:r>
      <w:proofErr w:type="gramStart"/>
      <w:r w:rsidRPr="00C057CE">
        <w:rPr>
          <w:rFonts w:eastAsia="Calibri" w:cstheme="minorHAnsi"/>
          <w:sz w:val="16"/>
          <w:szCs w:val="16"/>
        </w:rPr>
        <w:t>Y;</w:t>
      </w:r>
      <w:proofErr w:type="gramEnd"/>
    </w:p>
    <w:p w:rsidRPr="00C057CE" w:rsidR="00CD6CF8" w:rsidP="00CD6CF8" w:rsidRDefault="00CD6CF8" w14:paraId="6CE2BEFF" w14:textId="77777777">
      <w:pPr>
        <w:suppressAutoHyphens w:val="0"/>
        <w:spacing w:after="160" w:line="259" w:lineRule="auto"/>
        <w:rPr>
          <w:rFonts w:eastAsia="Calibri" w:cstheme="minorHAnsi"/>
          <w:sz w:val="22"/>
          <w:szCs w:val="22"/>
        </w:rPr>
      </w:pPr>
    </w:p>
    <w:p w:rsidRPr="00C057CE" w:rsidR="00CD6CF8" w:rsidP="00CD6CF8" w:rsidRDefault="00CD6CF8" w14:paraId="51C62D8E" w14:textId="77777777">
      <w:pPr>
        <w:suppressAutoHyphens w:val="0"/>
        <w:spacing w:after="160" w:line="259" w:lineRule="auto"/>
        <w:rPr>
          <w:rFonts w:eastAsia="Calibri" w:cstheme="minorHAnsi"/>
          <w:i/>
          <w:iCs/>
          <w:sz w:val="22"/>
          <w:szCs w:val="22"/>
          <w:u w:val="single"/>
        </w:rPr>
      </w:pPr>
      <w:proofErr w:type="spellStart"/>
      <w:r w:rsidRPr="00C057CE">
        <w:rPr>
          <w:rFonts w:eastAsia="Calibri" w:cstheme="minorHAnsi"/>
          <w:i/>
          <w:iCs/>
          <w:sz w:val="22"/>
          <w:szCs w:val="22"/>
          <w:u w:val="single"/>
        </w:rPr>
        <w:t>SafariAppExtension</w:t>
      </w:r>
      <w:proofErr w:type="spellEnd"/>
      <w:r w:rsidRPr="00C057CE">
        <w:rPr>
          <w:rFonts w:eastAsia="Calibri" w:cstheme="minorHAnsi"/>
          <w:i/>
          <w:iCs/>
          <w:sz w:val="22"/>
          <w:szCs w:val="22"/>
          <w:u w:val="single"/>
        </w:rPr>
        <w:t>\</w:t>
      </w:r>
      <w:proofErr w:type="spellStart"/>
      <w:r w:rsidRPr="00C057CE">
        <w:rPr>
          <w:rFonts w:eastAsia="Calibri" w:cstheme="minorHAnsi"/>
          <w:i/>
          <w:iCs/>
          <w:sz w:val="22"/>
          <w:szCs w:val="22"/>
          <w:u w:val="single"/>
        </w:rPr>
        <w:t>makefile</w:t>
      </w:r>
      <w:proofErr w:type="spellEnd"/>
    </w:p>
    <w:p w:rsidRPr="00C057CE" w:rsidR="00CD6CF8" w:rsidP="00CD6CF8" w:rsidRDefault="00CD6CF8" w14:paraId="3ACE703C" w14:textId="77777777">
      <w:pPr>
        <w:pBdr>
          <w:top w:val="single" w:color="auto" w:sz="4" w:space="1"/>
          <w:left w:val="single" w:color="auto" w:sz="4" w:space="4"/>
          <w:bottom w:val="single" w:color="auto" w:sz="4" w:space="1"/>
          <w:right w:val="single" w:color="auto" w:sz="4" w:space="4"/>
        </w:pBdr>
        <w:suppressAutoHyphens w:val="0"/>
        <w:spacing w:after="160" w:line="259" w:lineRule="auto"/>
        <w:ind w:firstLine="708"/>
        <w:rPr>
          <w:rFonts w:eastAsia="Calibri" w:cstheme="minorHAnsi"/>
          <w:sz w:val="16"/>
          <w:szCs w:val="16"/>
        </w:rPr>
      </w:pPr>
      <w:r w:rsidRPr="00C057CE">
        <w:rPr>
          <w:rFonts w:eastAsia="Calibri" w:cstheme="minorHAnsi"/>
          <w:sz w:val="16"/>
          <w:szCs w:val="16"/>
        </w:rPr>
        <w:t>VERSION = X.Y</w:t>
      </w:r>
    </w:p>
    <w:p w:rsidRPr="00C057CE" w:rsidR="00CD6CF8" w:rsidP="00CD6CF8" w:rsidRDefault="00CD6CF8" w14:paraId="1CB48ADC" w14:textId="77777777">
      <w:pPr>
        <w:suppressAutoHyphens w:val="0"/>
        <w:spacing w:after="160" w:line="259" w:lineRule="auto"/>
        <w:rPr>
          <w:rFonts w:eastAsia="Calibri" w:cstheme="minorHAnsi"/>
          <w:sz w:val="22"/>
          <w:szCs w:val="22"/>
        </w:rPr>
      </w:pPr>
    </w:p>
    <w:p w:rsidRPr="00C057CE" w:rsidR="00CD6CF8" w:rsidP="00CD6CF8" w:rsidRDefault="00CD6CF8" w14:paraId="553FE453" w14:textId="77777777">
      <w:pPr>
        <w:suppressAutoHyphens w:val="0"/>
        <w:spacing w:after="160" w:line="259" w:lineRule="auto"/>
        <w:rPr>
          <w:rFonts w:eastAsia="Calibri" w:cstheme="minorHAnsi"/>
          <w:i/>
          <w:iCs/>
          <w:sz w:val="22"/>
          <w:szCs w:val="22"/>
          <w:u w:val="single"/>
        </w:rPr>
      </w:pPr>
      <w:proofErr w:type="spellStart"/>
      <w:r w:rsidRPr="00C057CE">
        <w:rPr>
          <w:rFonts w:eastAsia="Calibri" w:cstheme="minorHAnsi"/>
          <w:i/>
          <w:iCs/>
          <w:sz w:val="22"/>
          <w:szCs w:val="22"/>
          <w:u w:val="single"/>
        </w:rPr>
        <w:lastRenderedPageBreak/>
        <w:t>SafariAppExtension</w:t>
      </w:r>
      <w:proofErr w:type="spellEnd"/>
      <w:r w:rsidRPr="00C057CE">
        <w:rPr>
          <w:rFonts w:eastAsia="Calibri" w:cstheme="minorHAnsi"/>
          <w:i/>
          <w:iCs/>
          <w:sz w:val="22"/>
          <w:szCs w:val="22"/>
          <w:u w:val="single"/>
        </w:rPr>
        <w:t>\</w:t>
      </w:r>
      <w:proofErr w:type="spellStart"/>
      <w:r w:rsidRPr="00C057CE">
        <w:rPr>
          <w:rFonts w:eastAsia="Calibri" w:cstheme="minorHAnsi"/>
          <w:i/>
          <w:iCs/>
          <w:sz w:val="22"/>
          <w:szCs w:val="22"/>
          <w:u w:val="single"/>
        </w:rPr>
        <w:t>BeIDConnect.xcodeproj</w:t>
      </w:r>
      <w:proofErr w:type="spellEnd"/>
      <w:r w:rsidRPr="00C057CE">
        <w:rPr>
          <w:rFonts w:eastAsia="Calibri" w:cstheme="minorHAnsi"/>
          <w:i/>
          <w:iCs/>
          <w:sz w:val="22"/>
          <w:szCs w:val="22"/>
          <w:u w:val="single"/>
        </w:rPr>
        <w:t>\</w:t>
      </w:r>
      <w:proofErr w:type="spellStart"/>
      <w:r w:rsidRPr="00C057CE">
        <w:rPr>
          <w:rFonts w:eastAsia="Calibri" w:cstheme="minorHAnsi"/>
          <w:i/>
          <w:iCs/>
          <w:sz w:val="22"/>
          <w:szCs w:val="22"/>
          <w:u w:val="single"/>
        </w:rPr>
        <w:t>project.pbxproj</w:t>
      </w:r>
      <w:proofErr w:type="spellEnd"/>
    </w:p>
    <w:p w:rsidRPr="00C057CE" w:rsidR="00CD6CF8" w:rsidP="00CD6CF8" w:rsidRDefault="00CD6CF8" w14:paraId="0F272C28" w14:textId="77777777">
      <w:pPr>
        <w:pBdr>
          <w:top w:val="single" w:color="auto" w:sz="4" w:space="1"/>
          <w:left w:val="single" w:color="auto" w:sz="4" w:space="4"/>
          <w:bottom w:val="single" w:color="auto" w:sz="4" w:space="1"/>
          <w:right w:val="single" w:color="auto" w:sz="4" w:space="4"/>
        </w:pBdr>
        <w:suppressAutoHyphens w:val="0"/>
        <w:spacing w:after="160" w:line="259" w:lineRule="auto"/>
        <w:ind w:firstLine="708"/>
        <w:rPr>
          <w:rFonts w:eastAsia="Calibri" w:cstheme="minorHAnsi"/>
          <w:sz w:val="16"/>
          <w:szCs w:val="16"/>
        </w:rPr>
      </w:pPr>
      <w:r w:rsidRPr="00C057CE">
        <w:rPr>
          <w:rFonts w:eastAsia="Calibri" w:cstheme="minorHAnsi"/>
          <w:sz w:val="16"/>
          <w:szCs w:val="16"/>
        </w:rPr>
        <w:t>MARKETING_VERSION = X.</w:t>
      </w:r>
      <w:proofErr w:type="gramStart"/>
      <w:r w:rsidRPr="00C057CE">
        <w:rPr>
          <w:rFonts w:eastAsia="Calibri" w:cstheme="minorHAnsi"/>
          <w:sz w:val="16"/>
          <w:szCs w:val="16"/>
        </w:rPr>
        <w:t>Y;</w:t>
      </w:r>
      <w:proofErr w:type="gramEnd"/>
    </w:p>
    <w:p w:rsidRPr="00C057CE" w:rsidR="00CD6CF8" w:rsidP="00CD6CF8" w:rsidRDefault="00CD6CF8" w14:paraId="6CD5B280" w14:textId="77777777">
      <w:pPr>
        <w:suppressAutoHyphens w:val="0"/>
        <w:spacing w:after="160" w:line="259" w:lineRule="auto"/>
        <w:rPr>
          <w:rFonts w:eastAsia="Calibri" w:cstheme="minorHAnsi"/>
          <w:sz w:val="22"/>
          <w:szCs w:val="22"/>
        </w:rPr>
      </w:pPr>
    </w:p>
    <w:p w:rsidRPr="00C057CE" w:rsidR="00CD6CF8" w:rsidP="00CD6CF8" w:rsidRDefault="00CD6CF8" w14:paraId="5D2DCCA3" w14:textId="77777777">
      <w:pPr>
        <w:suppressAutoHyphens w:val="0"/>
        <w:spacing w:after="160" w:line="259" w:lineRule="auto"/>
        <w:rPr>
          <w:rFonts w:eastAsia="Calibri" w:cstheme="minorHAnsi"/>
          <w:i/>
          <w:iCs/>
          <w:sz w:val="22"/>
          <w:szCs w:val="22"/>
          <w:u w:val="single"/>
        </w:rPr>
      </w:pPr>
      <w:r w:rsidRPr="00C057CE">
        <w:rPr>
          <w:rFonts w:eastAsia="Calibri" w:cstheme="minorHAnsi"/>
          <w:i/>
          <w:iCs/>
          <w:sz w:val="22"/>
          <w:szCs w:val="22"/>
          <w:u w:val="single"/>
        </w:rPr>
        <w:t>win32\</w:t>
      </w:r>
      <w:proofErr w:type="spellStart"/>
      <w:r w:rsidRPr="00C057CE">
        <w:rPr>
          <w:rFonts w:eastAsia="Calibri" w:cstheme="minorHAnsi"/>
          <w:i/>
          <w:iCs/>
          <w:sz w:val="22"/>
          <w:szCs w:val="22"/>
          <w:u w:val="single"/>
        </w:rPr>
        <w:t>Makefile</w:t>
      </w:r>
      <w:proofErr w:type="spellEnd"/>
    </w:p>
    <w:p w:rsidRPr="00C057CE" w:rsidR="00CD6CF8" w:rsidP="00CD6CF8" w:rsidRDefault="00CD6CF8" w14:paraId="41107809" w14:textId="77777777">
      <w:pPr>
        <w:pBdr>
          <w:top w:val="single" w:color="auto" w:sz="4" w:space="1"/>
          <w:left w:val="single" w:color="auto" w:sz="4" w:space="4"/>
          <w:bottom w:val="single" w:color="auto" w:sz="4" w:space="1"/>
          <w:right w:val="single" w:color="auto" w:sz="4" w:space="4"/>
        </w:pBdr>
        <w:suppressAutoHyphens w:val="0"/>
        <w:spacing w:after="160" w:line="259" w:lineRule="auto"/>
        <w:ind w:firstLine="708"/>
        <w:rPr>
          <w:rFonts w:eastAsia="Calibri" w:cstheme="minorHAnsi"/>
          <w:sz w:val="16"/>
          <w:szCs w:val="16"/>
        </w:rPr>
      </w:pPr>
      <w:r w:rsidRPr="00C057CE">
        <w:rPr>
          <w:rFonts w:eastAsia="Calibri" w:cstheme="minorHAnsi"/>
          <w:sz w:val="16"/>
          <w:szCs w:val="16"/>
        </w:rPr>
        <w:t>MAJOR_VERSION=X</w:t>
      </w:r>
    </w:p>
    <w:p w:rsidRPr="00C057CE" w:rsidR="00CD6CF8" w:rsidP="00CD6CF8" w:rsidRDefault="00CD6CF8" w14:paraId="2FD9BD8C" w14:textId="77777777">
      <w:pPr>
        <w:pBdr>
          <w:top w:val="single" w:color="auto" w:sz="4" w:space="1"/>
          <w:left w:val="single" w:color="auto" w:sz="4" w:space="4"/>
          <w:bottom w:val="single" w:color="auto" w:sz="4" w:space="1"/>
          <w:right w:val="single" w:color="auto" w:sz="4" w:space="4"/>
        </w:pBdr>
        <w:suppressAutoHyphens w:val="0"/>
        <w:spacing w:after="160" w:line="259" w:lineRule="auto"/>
        <w:ind w:firstLine="708"/>
        <w:rPr>
          <w:rFonts w:eastAsia="Calibri" w:cstheme="minorHAnsi"/>
          <w:sz w:val="16"/>
          <w:szCs w:val="16"/>
        </w:rPr>
      </w:pPr>
      <w:r w:rsidRPr="00C057CE">
        <w:rPr>
          <w:rFonts w:eastAsia="Calibri" w:cstheme="minorHAnsi"/>
          <w:sz w:val="16"/>
          <w:szCs w:val="16"/>
        </w:rPr>
        <w:t>MINOR_VERSION=Y</w:t>
      </w:r>
    </w:p>
    <w:p w:rsidRPr="00C057CE" w:rsidR="00CD6CF8" w:rsidP="00CD6CF8" w:rsidRDefault="00CD6CF8" w14:paraId="4F497A40" w14:textId="77777777">
      <w:pPr>
        <w:suppressAutoHyphens w:val="0"/>
        <w:spacing w:after="160" w:line="259" w:lineRule="auto"/>
        <w:rPr>
          <w:rFonts w:eastAsia="Calibri" w:cstheme="minorHAnsi"/>
          <w:sz w:val="22"/>
          <w:szCs w:val="22"/>
        </w:rPr>
      </w:pPr>
    </w:p>
    <w:p w:rsidRPr="00C057CE" w:rsidR="00CD6CF8" w:rsidP="00CD6CF8" w:rsidRDefault="00CD6CF8" w14:paraId="50E3D3A6" w14:textId="77777777">
      <w:pPr>
        <w:suppressAutoHyphens w:val="0"/>
        <w:spacing w:after="160" w:line="259" w:lineRule="auto"/>
        <w:rPr>
          <w:rFonts w:eastAsia="Calibri" w:cstheme="minorHAnsi"/>
          <w:i/>
          <w:iCs/>
          <w:sz w:val="22"/>
          <w:szCs w:val="22"/>
          <w:u w:val="single"/>
        </w:rPr>
      </w:pPr>
      <w:r w:rsidRPr="00C057CE">
        <w:rPr>
          <w:rFonts w:eastAsia="Calibri" w:cstheme="minorHAnsi"/>
          <w:i/>
          <w:iCs/>
          <w:sz w:val="22"/>
          <w:szCs w:val="22"/>
          <w:u w:val="single"/>
        </w:rPr>
        <w:t>win32\VS_2019\</w:t>
      </w:r>
      <w:proofErr w:type="spellStart"/>
      <w:r w:rsidRPr="00C057CE">
        <w:rPr>
          <w:rFonts w:eastAsia="Calibri" w:cstheme="minorHAnsi"/>
          <w:i/>
          <w:iCs/>
          <w:sz w:val="22"/>
          <w:szCs w:val="22"/>
          <w:u w:val="single"/>
        </w:rPr>
        <w:t>Resource.rc</w:t>
      </w:r>
      <w:proofErr w:type="spellEnd"/>
    </w:p>
    <w:p w:rsidRPr="00C057CE" w:rsidR="00CD6CF8" w:rsidP="00CD6CF8" w:rsidRDefault="00CD6CF8" w14:paraId="4F3B5E72" w14:textId="77777777">
      <w:pPr>
        <w:pBdr>
          <w:top w:val="single" w:color="auto" w:sz="4" w:space="1"/>
          <w:left w:val="single" w:color="auto" w:sz="4" w:space="4"/>
          <w:bottom w:val="single" w:color="auto" w:sz="4" w:space="1"/>
          <w:right w:val="single" w:color="auto" w:sz="4" w:space="4"/>
        </w:pBdr>
        <w:suppressAutoHyphens w:val="0"/>
        <w:spacing w:after="160" w:line="259" w:lineRule="auto"/>
        <w:ind w:firstLine="708"/>
        <w:rPr>
          <w:rFonts w:eastAsia="Calibri" w:cstheme="minorHAnsi"/>
          <w:sz w:val="16"/>
          <w:szCs w:val="16"/>
        </w:rPr>
      </w:pPr>
      <w:r w:rsidRPr="00C057CE">
        <w:rPr>
          <w:rFonts w:eastAsia="Calibri" w:cstheme="minorHAnsi"/>
          <w:sz w:val="16"/>
          <w:szCs w:val="16"/>
        </w:rPr>
        <w:t xml:space="preserve">FILEVERSION </w:t>
      </w:r>
      <w:proofErr w:type="gramStart"/>
      <w:r w:rsidRPr="00C057CE">
        <w:rPr>
          <w:rFonts w:eastAsia="Calibri" w:cstheme="minorHAnsi"/>
          <w:sz w:val="16"/>
          <w:szCs w:val="16"/>
        </w:rPr>
        <w:t>X,Y</w:t>
      </w:r>
      <w:proofErr w:type="gramEnd"/>
      <w:r w:rsidRPr="00C057CE">
        <w:rPr>
          <w:rFonts w:eastAsia="Calibri" w:cstheme="minorHAnsi"/>
          <w:sz w:val="16"/>
          <w:szCs w:val="16"/>
        </w:rPr>
        <w:t>,0,0</w:t>
      </w:r>
    </w:p>
    <w:p w:rsidRPr="00C057CE" w:rsidR="00CD6CF8" w:rsidP="00CD6CF8" w:rsidRDefault="00CD6CF8" w14:paraId="33A31EC5" w14:textId="77777777">
      <w:pPr>
        <w:pBdr>
          <w:top w:val="single" w:color="auto" w:sz="4" w:space="1"/>
          <w:left w:val="single" w:color="auto" w:sz="4" w:space="4"/>
          <w:bottom w:val="single" w:color="auto" w:sz="4" w:space="1"/>
          <w:right w:val="single" w:color="auto" w:sz="4" w:space="4"/>
        </w:pBdr>
        <w:suppressAutoHyphens w:val="0"/>
        <w:spacing w:after="160" w:line="259" w:lineRule="auto"/>
        <w:ind w:firstLine="708"/>
        <w:rPr>
          <w:rFonts w:eastAsia="Calibri" w:cstheme="minorHAnsi"/>
          <w:sz w:val="16"/>
          <w:szCs w:val="16"/>
        </w:rPr>
      </w:pPr>
      <w:r w:rsidRPr="00C057CE">
        <w:rPr>
          <w:rFonts w:eastAsia="Calibri" w:cstheme="minorHAnsi"/>
          <w:sz w:val="16"/>
          <w:szCs w:val="16"/>
        </w:rPr>
        <w:t xml:space="preserve">PRODUCTVERSION </w:t>
      </w:r>
      <w:proofErr w:type="gramStart"/>
      <w:r w:rsidRPr="00C057CE">
        <w:rPr>
          <w:rFonts w:eastAsia="Calibri" w:cstheme="minorHAnsi"/>
          <w:sz w:val="16"/>
          <w:szCs w:val="16"/>
        </w:rPr>
        <w:t>X,Y</w:t>
      </w:r>
      <w:proofErr w:type="gramEnd"/>
      <w:r w:rsidRPr="00C057CE">
        <w:rPr>
          <w:rFonts w:eastAsia="Calibri" w:cstheme="minorHAnsi"/>
          <w:sz w:val="16"/>
          <w:szCs w:val="16"/>
        </w:rPr>
        <w:t>,0,0</w:t>
      </w:r>
    </w:p>
    <w:p w:rsidRPr="00C057CE" w:rsidR="00CD6CF8" w:rsidP="00CD6CF8" w:rsidRDefault="00CD6CF8" w14:paraId="13E03FDD" w14:textId="77777777">
      <w:pPr>
        <w:pBdr>
          <w:top w:val="single" w:color="auto" w:sz="4" w:space="1"/>
          <w:left w:val="single" w:color="auto" w:sz="4" w:space="4"/>
          <w:bottom w:val="single" w:color="auto" w:sz="4" w:space="1"/>
          <w:right w:val="single" w:color="auto" w:sz="4" w:space="4"/>
        </w:pBdr>
        <w:suppressAutoHyphens w:val="0"/>
        <w:spacing w:after="160" w:line="259" w:lineRule="auto"/>
        <w:ind w:firstLine="708"/>
        <w:rPr>
          <w:rFonts w:eastAsia="Calibri" w:cstheme="minorHAnsi"/>
          <w:sz w:val="16"/>
          <w:szCs w:val="16"/>
        </w:rPr>
      </w:pPr>
      <w:r w:rsidRPr="00C057CE">
        <w:rPr>
          <w:rFonts w:eastAsia="Calibri" w:cstheme="minorHAnsi"/>
          <w:sz w:val="16"/>
          <w:szCs w:val="16"/>
        </w:rPr>
        <w:t>VALUE "</w:t>
      </w:r>
      <w:proofErr w:type="spellStart"/>
      <w:r w:rsidRPr="00C057CE">
        <w:rPr>
          <w:rFonts w:eastAsia="Calibri" w:cstheme="minorHAnsi"/>
          <w:sz w:val="16"/>
          <w:szCs w:val="16"/>
        </w:rPr>
        <w:t>FileVersion</w:t>
      </w:r>
      <w:proofErr w:type="spellEnd"/>
      <w:r w:rsidRPr="00C057CE">
        <w:rPr>
          <w:rFonts w:eastAsia="Calibri" w:cstheme="minorHAnsi"/>
          <w:sz w:val="16"/>
          <w:szCs w:val="16"/>
        </w:rPr>
        <w:t>", "X.Y.0.0"</w:t>
      </w:r>
    </w:p>
    <w:p w:rsidRPr="00C057CE" w:rsidR="00CD6CF8" w:rsidP="00CD6CF8" w:rsidRDefault="00CD6CF8" w14:paraId="1CFEC207" w14:textId="77777777">
      <w:pPr>
        <w:pBdr>
          <w:top w:val="single" w:color="auto" w:sz="4" w:space="1"/>
          <w:left w:val="single" w:color="auto" w:sz="4" w:space="4"/>
          <w:bottom w:val="single" w:color="auto" w:sz="4" w:space="1"/>
          <w:right w:val="single" w:color="auto" w:sz="4" w:space="4"/>
        </w:pBdr>
        <w:suppressAutoHyphens w:val="0"/>
        <w:spacing w:after="160" w:line="259" w:lineRule="auto"/>
        <w:ind w:firstLine="708"/>
        <w:rPr>
          <w:rFonts w:eastAsia="Calibri" w:cstheme="minorHAnsi"/>
          <w:sz w:val="16"/>
          <w:szCs w:val="16"/>
        </w:rPr>
      </w:pPr>
      <w:r w:rsidRPr="00C057CE">
        <w:rPr>
          <w:rFonts w:eastAsia="Calibri" w:cstheme="minorHAnsi"/>
          <w:sz w:val="16"/>
          <w:szCs w:val="16"/>
        </w:rPr>
        <w:t>VALUE "</w:t>
      </w:r>
      <w:proofErr w:type="spellStart"/>
      <w:r w:rsidRPr="00C057CE">
        <w:rPr>
          <w:rFonts w:eastAsia="Calibri" w:cstheme="minorHAnsi"/>
          <w:sz w:val="16"/>
          <w:szCs w:val="16"/>
        </w:rPr>
        <w:t>ProductVersion</w:t>
      </w:r>
      <w:proofErr w:type="spellEnd"/>
      <w:r w:rsidRPr="00C057CE">
        <w:rPr>
          <w:rFonts w:eastAsia="Calibri" w:cstheme="minorHAnsi"/>
          <w:sz w:val="16"/>
          <w:szCs w:val="16"/>
        </w:rPr>
        <w:t>", "X.Y.0.0"</w:t>
      </w:r>
    </w:p>
    <w:p w:rsidRPr="00337386" w:rsidR="00CD6CF8" w:rsidP="00337386" w:rsidRDefault="00CD6CF8" w14:paraId="0CB397C2" w14:textId="32AEFF92">
      <w:pPr>
        <w:suppressAutoHyphens w:val="0"/>
        <w:spacing w:after="160" w:line="259" w:lineRule="auto"/>
        <w:rPr>
          <w:rFonts w:eastAsia="Calibri" w:cstheme="minorHAnsi"/>
          <w:sz w:val="22"/>
          <w:szCs w:val="22"/>
        </w:rPr>
      </w:pPr>
      <w:r w:rsidRPr="00C057CE">
        <w:rPr>
          <w:rFonts w:eastAsia="Calibri" w:cstheme="minorHAnsi"/>
          <w:sz w:val="22"/>
          <w:szCs w:val="22"/>
        </w:rPr>
        <w:t xml:space="preserve"> </w:t>
      </w:r>
    </w:p>
    <w:p w:rsidRPr="00C057CE" w:rsidR="00CD6CF8" w:rsidP="00CD6CF8" w:rsidRDefault="00CD6CF8" w14:paraId="60D19B08" w14:textId="77777777">
      <w:pPr>
        <w:pStyle w:val="Heading4"/>
        <w:suppressAutoHyphens w:val="0"/>
      </w:pPr>
      <w:bookmarkStart w:name="_Toc112397360" w:id="25"/>
      <w:proofErr w:type="spellStart"/>
      <w:r w:rsidRPr="00C057CE">
        <w:t>BeID</w:t>
      </w:r>
      <w:proofErr w:type="spellEnd"/>
      <w:r w:rsidRPr="00C057CE">
        <w:t xml:space="preserve"> Connect generation for </w:t>
      </w:r>
      <w:proofErr w:type="gramStart"/>
      <w:r w:rsidRPr="00C057CE">
        <w:t>Windows</w:t>
      </w:r>
      <w:bookmarkEnd w:id="25"/>
      <w:proofErr w:type="gramEnd"/>
    </w:p>
    <w:p w:rsidRPr="00C057CE" w:rsidR="00CD6CF8" w:rsidP="00CD6CF8" w:rsidRDefault="00CD6CF8" w14:paraId="64356C87" w14:textId="77777777">
      <w:pPr>
        <w:suppressAutoHyphens w:val="0"/>
        <w:spacing w:after="160" w:line="259" w:lineRule="auto"/>
        <w:rPr>
          <w:rFonts w:eastAsia="Calibri" w:cstheme="minorHAnsi"/>
          <w:sz w:val="22"/>
          <w:szCs w:val="22"/>
        </w:rPr>
      </w:pPr>
      <w:r w:rsidRPr="00C057CE">
        <w:rPr>
          <w:rFonts w:eastAsia="Calibri" w:cstheme="minorHAnsi"/>
          <w:sz w:val="22"/>
          <w:szCs w:val="22"/>
        </w:rPr>
        <w:t>To make a file-based generation:</w:t>
      </w:r>
    </w:p>
    <w:p w:rsidRPr="00C057CE" w:rsidR="00CD6CF8" w:rsidP="00CD6CF8" w:rsidRDefault="00CD6CF8" w14:paraId="70916316" w14:textId="77777777">
      <w:pPr>
        <w:numPr>
          <w:ilvl w:val="0"/>
          <w:numId w:val="22"/>
        </w:numPr>
        <w:suppressAutoHyphens w:val="0"/>
        <w:spacing w:after="160" w:line="259" w:lineRule="auto"/>
        <w:contextualSpacing/>
        <w:rPr>
          <w:rFonts w:eastAsia="Calibri" w:cstheme="minorHAnsi"/>
          <w:sz w:val="22"/>
          <w:szCs w:val="22"/>
        </w:rPr>
      </w:pPr>
      <w:r w:rsidRPr="00C057CE">
        <w:rPr>
          <w:rFonts w:eastAsia="Calibri" w:cstheme="minorHAnsi"/>
          <w:sz w:val="22"/>
          <w:szCs w:val="22"/>
        </w:rPr>
        <w:t xml:space="preserve">Go to the “win32” </w:t>
      </w:r>
      <w:proofErr w:type="gramStart"/>
      <w:r w:rsidRPr="00C057CE">
        <w:rPr>
          <w:rFonts w:eastAsia="Calibri" w:cstheme="minorHAnsi"/>
          <w:sz w:val="22"/>
          <w:szCs w:val="22"/>
        </w:rPr>
        <w:t>directory</w:t>
      </w:r>
      <w:proofErr w:type="gramEnd"/>
      <w:r w:rsidRPr="00C057CE">
        <w:rPr>
          <w:rFonts w:eastAsia="Calibri" w:cstheme="minorHAnsi"/>
          <w:sz w:val="22"/>
          <w:szCs w:val="22"/>
        </w:rPr>
        <w:t xml:space="preserve"> </w:t>
      </w:r>
    </w:p>
    <w:p w:rsidRPr="00C057CE" w:rsidR="00CD6CF8" w:rsidP="00CD6CF8" w:rsidRDefault="00CD6CF8" w14:paraId="1493405A" w14:textId="77777777">
      <w:pPr>
        <w:numPr>
          <w:ilvl w:val="0"/>
          <w:numId w:val="22"/>
        </w:numPr>
        <w:suppressAutoHyphens w:val="0"/>
        <w:spacing w:after="160" w:line="259" w:lineRule="auto"/>
        <w:contextualSpacing/>
        <w:rPr>
          <w:rFonts w:eastAsia="Calibri" w:cstheme="minorHAnsi"/>
          <w:sz w:val="22"/>
          <w:szCs w:val="22"/>
        </w:rPr>
      </w:pPr>
      <w:r w:rsidRPr="00C057CE">
        <w:rPr>
          <w:rFonts w:eastAsia="Calibri" w:cstheme="minorHAnsi"/>
          <w:sz w:val="22"/>
          <w:szCs w:val="22"/>
        </w:rPr>
        <w:t>Start “make”</w:t>
      </w:r>
    </w:p>
    <w:p w:rsidRPr="00C057CE" w:rsidR="00CD6CF8" w:rsidP="00CD6CF8" w:rsidRDefault="00CD6CF8" w14:paraId="70186BD3" w14:textId="77777777">
      <w:pPr>
        <w:suppressAutoHyphens w:val="0"/>
        <w:spacing w:after="160" w:line="259" w:lineRule="auto"/>
        <w:rPr>
          <w:rFonts w:eastAsia="Calibri" w:cstheme="minorHAnsi"/>
          <w:sz w:val="22"/>
          <w:szCs w:val="22"/>
        </w:rPr>
      </w:pPr>
      <w:r w:rsidRPr="00C057CE">
        <w:rPr>
          <w:rFonts w:eastAsia="Calibri" w:cstheme="minorHAnsi"/>
          <w:sz w:val="22"/>
          <w:szCs w:val="22"/>
        </w:rPr>
        <w:t>This will generate all the installation MSI packages that can be uploaded to the BOSA website.</w:t>
      </w:r>
    </w:p>
    <w:p w:rsidRPr="00C057CE" w:rsidR="00CD6CF8" w:rsidP="00CD6CF8" w:rsidRDefault="00CD6CF8" w14:paraId="73ED6127" w14:textId="77777777">
      <w:pPr>
        <w:suppressAutoHyphens w:val="0"/>
        <w:spacing w:after="160" w:line="259" w:lineRule="auto"/>
        <w:rPr>
          <w:rFonts w:eastAsia="Calibri" w:cstheme="minorHAnsi"/>
          <w:sz w:val="22"/>
          <w:szCs w:val="22"/>
        </w:rPr>
      </w:pPr>
    </w:p>
    <w:p w:rsidRPr="00C057CE" w:rsidR="00CD6CF8" w:rsidP="00CD6CF8" w:rsidRDefault="00CD6CF8" w14:paraId="74B51DC2" w14:textId="77777777">
      <w:pPr>
        <w:pStyle w:val="Heading4"/>
        <w:suppressAutoHyphens w:val="0"/>
      </w:pPr>
      <w:bookmarkStart w:name="_Toc112397361" w:id="26"/>
      <w:proofErr w:type="spellStart"/>
      <w:r w:rsidRPr="00C057CE">
        <w:t>BeID</w:t>
      </w:r>
      <w:proofErr w:type="spellEnd"/>
      <w:r w:rsidRPr="00C057CE">
        <w:t xml:space="preserve"> Connect generation for </w:t>
      </w:r>
      <w:proofErr w:type="gramStart"/>
      <w:r w:rsidRPr="00C057CE">
        <w:t>MacOS</w:t>
      </w:r>
      <w:bookmarkEnd w:id="26"/>
      <w:proofErr w:type="gramEnd"/>
    </w:p>
    <w:p w:rsidRPr="004E4E5D" w:rsidR="004E4E5D" w:rsidP="004E4E5D" w:rsidRDefault="004E4E5D" w14:paraId="19567295" w14:textId="77777777">
      <w:pPr>
        <w:suppressAutoHyphens w:val="0"/>
        <w:spacing w:after="160" w:line="259" w:lineRule="auto"/>
        <w:rPr>
          <w:rFonts w:eastAsia="Calibri" w:cstheme="minorHAnsi"/>
          <w:sz w:val="22"/>
          <w:szCs w:val="22"/>
        </w:rPr>
      </w:pPr>
    </w:p>
    <w:p w:rsidRPr="004E4E5D" w:rsidR="004E4E5D" w:rsidP="004E4E5D" w:rsidRDefault="004E4E5D" w14:paraId="710D80AA" w14:textId="67C27DB2">
      <w:pPr>
        <w:suppressAutoHyphens w:val="0"/>
        <w:spacing w:after="160" w:line="259" w:lineRule="auto"/>
        <w:rPr>
          <w:rFonts w:eastAsia="Calibri" w:cstheme="minorHAnsi"/>
          <w:sz w:val="22"/>
          <w:szCs w:val="22"/>
        </w:rPr>
      </w:pPr>
      <w:r w:rsidRPr="004E4E5D">
        <w:rPr>
          <w:rFonts w:eastAsia="Calibri" w:cstheme="minorHAnsi"/>
          <w:sz w:val="22"/>
          <w:szCs w:val="22"/>
        </w:rPr>
        <w:t xml:space="preserve">Check the Apple </w:t>
      </w:r>
      <w:proofErr w:type="spellStart"/>
      <w:r w:rsidRPr="004E4E5D">
        <w:rPr>
          <w:rFonts w:eastAsia="Calibri" w:cstheme="minorHAnsi"/>
          <w:sz w:val="22"/>
          <w:szCs w:val="22"/>
        </w:rPr>
        <w:t>KeyChain</w:t>
      </w:r>
      <w:proofErr w:type="spellEnd"/>
      <w:r w:rsidRPr="004E4E5D">
        <w:rPr>
          <w:rFonts w:eastAsia="Calibri" w:cstheme="minorHAnsi"/>
          <w:sz w:val="22"/>
          <w:szCs w:val="22"/>
        </w:rPr>
        <w:t xml:space="preserve"> setup section before generating the Apple applications.</w:t>
      </w:r>
    </w:p>
    <w:p w:rsidR="00951AAB" w:rsidP="004E4E5D" w:rsidRDefault="00951AAB" w14:paraId="4177EB97" w14:textId="77777777">
      <w:pPr>
        <w:suppressAutoHyphens w:val="0"/>
        <w:spacing w:after="160" w:line="259" w:lineRule="auto"/>
        <w:rPr>
          <w:rFonts w:eastAsia="Calibri" w:cstheme="minorHAnsi"/>
          <w:sz w:val="22"/>
          <w:szCs w:val="22"/>
        </w:rPr>
      </w:pPr>
    </w:p>
    <w:p w:rsidRPr="004E4E5D" w:rsidR="004E4E5D" w:rsidP="004E4E5D" w:rsidRDefault="00951AAB" w14:paraId="2E0DF205" w14:textId="7A7CE098">
      <w:pPr>
        <w:suppressAutoHyphens w:val="0"/>
        <w:spacing w:after="160" w:line="259" w:lineRule="auto"/>
        <w:rPr>
          <w:rFonts w:eastAsia="Calibri" w:cstheme="minorHAnsi"/>
          <w:sz w:val="22"/>
          <w:szCs w:val="22"/>
        </w:rPr>
      </w:pPr>
      <w:r>
        <w:rPr>
          <w:rFonts w:eastAsia="Calibri" w:cstheme="minorHAnsi"/>
          <w:sz w:val="22"/>
          <w:szCs w:val="22"/>
        </w:rPr>
        <w:t>To m</w:t>
      </w:r>
      <w:r w:rsidRPr="004E4E5D" w:rsidR="004E4E5D">
        <w:rPr>
          <w:rFonts w:eastAsia="Calibri" w:cstheme="minorHAnsi"/>
          <w:sz w:val="22"/>
          <w:szCs w:val="22"/>
        </w:rPr>
        <w:t>ake file-based generation</w:t>
      </w:r>
      <w:r>
        <w:rPr>
          <w:rFonts w:eastAsia="Calibri" w:cstheme="minorHAnsi"/>
          <w:sz w:val="22"/>
          <w:szCs w:val="22"/>
        </w:rPr>
        <w:t>:</w:t>
      </w:r>
    </w:p>
    <w:p w:rsidRPr="004E4E5D" w:rsidR="004E4E5D" w:rsidP="00951AAB" w:rsidRDefault="004E4E5D" w14:paraId="680A71D2" w14:textId="77777777">
      <w:pPr>
        <w:suppressAutoHyphens w:val="0"/>
        <w:spacing w:after="160" w:line="259" w:lineRule="auto"/>
        <w:ind w:firstLine="720"/>
        <w:rPr>
          <w:rFonts w:eastAsia="Calibri" w:cstheme="minorHAnsi"/>
          <w:sz w:val="22"/>
          <w:szCs w:val="22"/>
        </w:rPr>
      </w:pPr>
      <w:r w:rsidRPr="004E4E5D">
        <w:rPr>
          <w:rFonts w:eastAsia="Calibri" w:cstheme="minorHAnsi"/>
          <w:sz w:val="22"/>
          <w:szCs w:val="22"/>
        </w:rPr>
        <w:t>Go to the “</w:t>
      </w:r>
      <w:proofErr w:type="spellStart"/>
      <w:r w:rsidRPr="004E4E5D">
        <w:rPr>
          <w:rFonts w:eastAsia="Calibri" w:cstheme="minorHAnsi"/>
          <w:sz w:val="22"/>
          <w:szCs w:val="22"/>
        </w:rPr>
        <w:t>macos</w:t>
      </w:r>
      <w:proofErr w:type="spellEnd"/>
      <w:r w:rsidRPr="004E4E5D">
        <w:rPr>
          <w:rFonts w:eastAsia="Calibri" w:cstheme="minorHAnsi"/>
          <w:sz w:val="22"/>
          <w:szCs w:val="22"/>
        </w:rPr>
        <w:t>” directory, start “make”.</w:t>
      </w:r>
    </w:p>
    <w:p w:rsidR="00951AAB" w:rsidP="00CD6CF8" w:rsidRDefault="00951AAB" w14:paraId="49D0A183" w14:textId="77777777">
      <w:pPr>
        <w:suppressAutoHyphens w:val="0"/>
        <w:spacing w:after="160" w:line="259" w:lineRule="auto"/>
        <w:rPr>
          <w:rFonts w:eastAsia="Calibri" w:cstheme="minorHAnsi"/>
          <w:sz w:val="22"/>
          <w:szCs w:val="22"/>
        </w:rPr>
      </w:pPr>
    </w:p>
    <w:p w:rsidRPr="00C057CE" w:rsidR="00CD6CF8" w:rsidP="00CD6CF8" w:rsidRDefault="00CD6CF8" w14:paraId="5F14EDAD" w14:textId="6971B243">
      <w:pPr>
        <w:suppressAutoHyphens w:val="0"/>
        <w:spacing w:after="160" w:line="259" w:lineRule="auto"/>
        <w:rPr>
          <w:rFonts w:eastAsia="Calibri" w:cstheme="minorHAnsi"/>
          <w:sz w:val="22"/>
          <w:szCs w:val="22"/>
        </w:rPr>
      </w:pPr>
      <w:r w:rsidRPr="00C057CE">
        <w:rPr>
          <w:rFonts w:eastAsia="Calibri" w:cstheme="minorHAnsi"/>
          <w:sz w:val="22"/>
          <w:szCs w:val="22"/>
        </w:rPr>
        <w:t>All Apple applications must be sent to Apple for the notarisation process.</w:t>
      </w:r>
    </w:p>
    <w:p w:rsidRPr="00C057CE" w:rsidR="00CD6CF8" w:rsidP="00CD6CF8" w:rsidRDefault="00CD6CF8" w14:paraId="40EEEF0C" w14:textId="77777777">
      <w:pPr>
        <w:numPr>
          <w:ilvl w:val="0"/>
          <w:numId w:val="24"/>
        </w:numPr>
        <w:suppressAutoHyphens w:val="0"/>
        <w:spacing w:after="160" w:line="259" w:lineRule="auto"/>
        <w:contextualSpacing/>
        <w:rPr>
          <w:rFonts w:eastAsia="Calibri" w:cstheme="minorHAnsi"/>
          <w:sz w:val="22"/>
          <w:szCs w:val="22"/>
        </w:rPr>
      </w:pPr>
      <w:r w:rsidRPr="00C057CE">
        <w:rPr>
          <w:rFonts w:eastAsia="Calibri" w:cstheme="minorHAnsi"/>
          <w:sz w:val="22"/>
          <w:szCs w:val="22"/>
        </w:rPr>
        <w:t>Start “make notarise”.</w:t>
      </w:r>
    </w:p>
    <w:p w:rsidRPr="00C057CE" w:rsidR="00CD6CF8" w:rsidP="00CD6CF8" w:rsidRDefault="00CD6CF8" w14:paraId="29557A19" w14:textId="77777777">
      <w:pPr>
        <w:numPr>
          <w:ilvl w:val="1"/>
          <w:numId w:val="24"/>
        </w:numPr>
        <w:suppressAutoHyphens w:val="0"/>
        <w:spacing w:after="160" w:line="259" w:lineRule="auto"/>
        <w:contextualSpacing/>
        <w:rPr>
          <w:rFonts w:eastAsia="Calibri" w:cstheme="minorHAnsi"/>
          <w:sz w:val="22"/>
          <w:szCs w:val="22"/>
        </w:rPr>
      </w:pPr>
      <w:r w:rsidRPr="00C057CE">
        <w:rPr>
          <w:rFonts w:eastAsia="Calibri" w:cstheme="minorHAnsi"/>
          <w:sz w:val="22"/>
          <w:szCs w:val="22"/>
        </w:rPr>
        <w:t>This will send the “</w:t>
      </w:r>
      <w:proofErr w:type="spellStart"/>
      <w:r w:rsidRPr="00C057CE">
        <w:rPr>
          <w:rFonts w:eastAsia="Calibri" w:cstheme="minorHAnsi"/>
          <w:sz w:val="22"/>
          <w:szCs w:val="22"/>
        </w:rPr>
        <w:t>BeID</w:t>
      </w:r>
      <w:proofErr w:type="spellEnd"/>
      <w:r w:rsidRPr="00C057CE">
        <w:rPr>
          <w:rFonts w:eastAsia="Calibri" w:cstheme="minorHAnsi"/>
          <w:sz w:val="22"/>
          <w:szCs w:val="22"/>
        </w:rPr>
        <w:t xml:space="preserve"> Connect” install package to Apple for notarisation.</w:t>
      </w:r>
    </w:p>
    <w:p w:rsidRPr="00C057CE" w:rsidR="00CD6CF8" w:rsidP="00CD6CF8" w:rsidRDefault="00CD6CF8" w14:paraId="4F39E9A6" w14:textId="77777777">
      <w:pPr>
        <w:suppressAutoHyphens w:val="0"/>
        <w:spacing w:after="160" w:line="259" w:lineRule="auto"/>
        <w:ind w:left="1440"/>
        <w:contextualSpacing/>
        <w:rPr>
          <w:rFonts w:eastAsia="Calibri" w:cstheme="minorHAnsi"/>
          <w:sz w:val="22"/>
          <w:szCs w:val="22"/>
        </w:rPr>
      </w:pPr>
    </w:p>
    <w:p w:rsidRPr="00C057CE" w:rsidR="00CD6CF8" w:rsidP="00CD6CF8" w:rsidRDefault="000C5E63" w14:paraId="7BC5539A" w14:textId="44AED442">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proofErr w:type="spellStart"/>
      <w:r w:rsidRPr="000C5E63">
        <w:rPr>
          <w:rFonts w:eastAsia="Calibri" w:cstheme="minorHAnsi"/>
          <w:sz w:val="18"/>
          <w:szCs w:val="18"/>
        </w:rPr>
        <w:t>xcrun</w:t>
      </w:r>
      <w:proofErr w:type="spellEnd"/>
      <w:r w:rsidRPr="000C5E63">
        <w:rPr>
          <w:rFonts w:eastAsia="Calibri" w:cstheme="minorHAnsi"/>
          <w:sz w:val="18"/>
          <w:szCs w:val="18"/>
        </w:rPr>
        <w:t xml:space="preserve"> </w:t>
      </w:r>
      <w:proofErr w:type="spellStart"/>
      <w:r w:rsidRPr="000C5E63">
        <w:rPr>
          <w:rFonts w:eastAsia="Calibri" w:cstheme="minorHAnsi"/>
          <w:sz w:val="18"/>
          <w:szCs w:val="18"/>
        </w:rPr>
        <w:t>notarytool</w:t>
      </w:r>
      <w:proofErr w:type="spellEnd"/>
      <w:r w:rsidRPr="000C5E63">
        <w:rPr>
          <w:rFonts w:eastAsia="Calibri" w:cstheme="minorHAnsi"/>
          <w:sz w:val="18"/>
          <w:szCs w:val="18"/>
        </w:rPr>
        <w:t xml:space="preserve"> submit $(DMGFILE) --keychain-profile "AC_PASSWORD" --</w:t>
      </w:r>
      <w:proofErr w:type="gramStart"/>
      <w:r w:rsidRPr="000C5E63">
        <w:rPr>
          <w:rFonts w:eastAsia="Calibri" w:cstheme="minorHAnsi"/>
          <w:sz w:val="18"/>
          <w:szCs w:val="18"/>
        </w:rPr>
        <w:t>wait</w:t>
      </w:r>
      <w:proofErr w:type="gramEnd"/>
    </w:p>
    <w:p w:rsidRPr="00C057CE" w:rsidR="00CD6CF8" w:rsidP="00CD6CF8" w:rsidRDefault="00CD6CF8" w14:paraId="5C253407" w14:textId="77777777">
      <w:pPr>
        <w:numPr>
          <w:ilvl w:val="1"/>
          <w:numId w:val="24"/>
        </w:numPr>
        <w:suppressAutoHyphens w:val="0"/>
        <w:spacing w:after="160" w:line="259" w:lineRule="auto"/>
        <w:contextualSpacing/>
        <w:rPr>
          <w:rFonts w:eastAsia="Calibri" w:cstheme="minorHAnsi"/>
          <w:sz w:val="22"/>
          <w:szCs w:val="22"/>
        </w:rPr>
      </w:pPr>
      <w:r w:rsidRPr="00C057CE">
        <w:rPr>
          <w:rFonts w:eastAsia="Calibri" w:cstheme="minorHAnsi"/>
          <w:sz w:val="22"/>
          <w:szCs w:val="22"/>
        </w:rPr>
        <w:lastRenderedPageBreak/>
        <w:t>The command line result returns a “</w:t>
      </w:r>
      <w:proofErr w:type="spellStart"/>
      <w:r w:rsidRPr="00C057CE">
        <w:rPr>
          <w:rFonts w:eastAsia="Calibri" w:cstheme="minorHAnsi"/>
          <w:sz w:val="22"/>
          <w:szCs w:val="22"/>
        </w:rPr>
        <w:t>ResquestUUID</w:t>
      </w:r>
      <w:proofErr w:type="spellEnd"/>
      <w:r w:rsidRPr="00C057CE">
        <w:rPr>
          <w:rFonts w:eastAsia="Calibri" w:cstheme="minorHAnsi"/>
          <w:sz w:val="22"/>
          <w:szCs w:val="22"/>
        </w:rPr>
        <w:t>” which you can use to poll the notarisation process.</w:t>
      </w:r>
    </w:p>
    <w:p w:rsidRPr="00C057CE" w:rsidR="00CD6CF8" w:rsidP="00CD6CF8" w:rsidRDefault="00CD6CF8" w14:paraId="1A49DEC4" w14:textId="77777777">
      <w:pPr>
        <w:numPr>
          <w:ilvl w:val="1"/>
          <w:numId w:val="24"/>
        </w:numPr>
        <w:suppressAutoHyphens w:val="0"/>
        <w:spacing w:after="160" w:line="259" w:lineRule="auto"/>
        <w:contextualSpacing/>
        <w:rPr>
          <w:rFonts w:eastAsia="Calibri" w:cstheme="minorHAnsi"/>
          <w:sz w:val="22"/>
          <w:szCs w:val="22"/>
        </w:rPr>
      </w:pPr>
      <w:r w:rsidRPr="00C057CE">
        <w:rPr>
          <w:rFonts w:eastAsia="Calibri" w:cstheme="minorHAnsi"/>
          <w:sz w:val="22"/>
          <w:szCs w:val="22"/>
        </w:rPr>
        <w:t>The result of the notarisation will be sent by email (or it can be polled)</w:t>
      </w:r>
    </w:p>
    <w:p w:rsidRPr="00C057CE" w:rsidR="00CD6CF8" w:rsidP="00CD6CF8" w:rsidRDefault="00CD6CF8" w14:paraId="1EF3C019" w14:textId="77777777">
      <w:pPr>
        <w:suppressAutoHyphens w:val="0"/>
        <w:spacing w:after="160" w:line="259" w:lineRule="auto"/>
        <w:rPr>
          <w:rFonts w:eastAsia="Calibri" w:cstheme="minorHAnsi"/>
          <w:sz w:val="22"/>
          <w:szCs w:val="22"/>
        </w:rPr>
      </w:pPr>
      <w:r w:rsidRPr="00C057CE">
        <w:rPr>
          <w:rFonts w:eastAsia="Calibri" w:cstheme="minorHAnsi"/>
          <w:sz w:val="22"/>
          <w:szCs w:val="22"/>
        </w:rPr>
        <w:t>Once the notarization succeeds, the installation package can be used.</w:t>
      </w:r>
    </w:p>
    <w:p w:rsidRPr="00C057CE" w:rsidR="00CD6CF8" w:rsidP="00CD6CF8" w:rsidRDefault="00CD6CF8" w14:paraId="081D5015" w14:textId="77777777">
      <w:pPr>
        <w:suppressAutoHyphens w:val="0"/>
        <w:spacing w:after="160" w:line="259" w:lineRule="auto"/>
        <w:rPr>
          <w:rFonts w:eastAsia="Calibri" w:cstheme="minorHAnsi"/>
          <w:sz w:val="22"/>
          <w:szCs w:val="22"/>
        </w:rPr>
      </w:pPr>
      <w:r w:rsidRPr="00C057CE">
        <w:rPr>
          <w:rFonts w:eastAsia="Calibri" w:cstheme="minorHAnsi"/>
          <w:sz w:val="22"/>
          <w:szCs w:val="22"/>
        </w:rPr>
        <w:t>During installation of “</w:t>
      </w:r>
      <w:proofErr w:type="spellStart"/>
      <w:r w:rsidRPr="00C057CE">
        <w:rPr>
          <w:rFonts w:eastAsia="Calibri" w:cstheme="minorHAnsi"/>
          <w:sz w:val="22"/>
          <w:szCs w:val="22"/>
        </w:rPr>
        <w:t>beidconnect_X.Y.dmg</w:t>
      </w:r>
      <w:proofErr w:type="spellEnd"/>
      <w:r w:rsidRPr="00C057CE">
        <w:rPr>
          <w:rFonts w:eastAsia="Calibri" w:cstheme="minorHAnsi"/>
          <w:sz w:val="22"/>
          <w:szCs w:val="22"/>
        </w:rPr>
        <w:t>,”, the MacOS will check this notarisation online. This entails that the MacOS must be online.</w:t>
      </w:r>
    </w:p>
    <w:p w:rsidRPr="00C057CE" w:rsidR="00CD6CF8" w:rsidP="00CD6CF8" w:rsidRDefault="00CD6CF8" w14:paraId="6795F6AA" w14:textId="77777777">
      <w:pPr>
        <w:suppressAutoHyphens w:val="0"/>
        <w:spacing w:after="160" w:line="259" w:lineRule="auto"/>
        <w:rPr>
          <w:rFonts w:eastAsia="Calibri" w:cstheme="minorHAnsi"/>
          <w:sz w:val="22"/>
          <w:szCs w:val="22"/>
        </w:rPr>
      </w:pPr>
      <w:r w:rsidRPr="00C057CE">
        <w:rPr>
          <w:rFonts w:eastAsia="Calibri" w:cstheme="minorHAnsi"/>
          <w:sz w:val="22"/>
          <w:szCs w:val="22"/>
        </w:rPr>
        <w:t>To allow offline installation, this notarisation can be embedded in the installation package itself:</w:t>
      </w:r>
    </w:p>
    <w:p w:rsidRPr="00C057CE" w:rsidR="00CD6CF8" w:rsidP="00CD6CF8" w:rsidRDefault="00CD6CF8" w14:paraId="7F24CB12" w14:textId="77777777">
      <w:pPr>
        <w:numPr>
          <w:ilvl w:val="0"/>
          <w:numId w:val="25"/>
        </w:numPr>
        <w:suppressAutoHyphens w:val="0"/>
        <w:spacing w:after="160" w:line="259" w:lineRule="auto"/>
        <w:contextualSpacing/>
        <w:rPr>
          <w:rFonts w:eastAsia="Calibri" w:cstheme="minorHAnsi"/>
          <w:sz w:val="22"/>
          <w:szCs w:val="22"/>
        </w:rPr>
      </w:pPr>
      <w:r w:rsidRPr="00C057CE">
        <w:rPr>
          <w:rFonts w:eastAsia="Calibri" w:cstheme="minorHAnsi"/>
          <w:sz w:val="22"/>
          <w:szCs w:val="22"/>
        </w:rPr>
        <w:t>Start “make staple”.</w:t>
      </w:r>
    </w:p>
    <w:p w:rsidRPr="00C057CE" w:rsidR="00CD6CF8" w:rsidP="00CD6CF8" w:rsidRDefault="00CD6CF8" w14:paraId="418F6049" w14:textId="77777777">
      <w:pPr>
        <w:pBdr>
          <w:top w:val="single" w:color="auto" w:sz="4" w:space="1"/>
          <w:left w:val="single" w:color="auto" w:sz="4" w:space="4"/>
          <w:bottom w:val="single" w:color="auto" w:sz="4" w:space="1"/>
          <w:right w:val="single" w:color="auto" w:sz="4" w:space="4"/>
        </w:pBdr>
        <w:suppressAutoHyphens w:val="0"/>
        <w:spacing w:after="160" w:line="259" w:lineRule="auto"/>
        <w:rPr>
          <w:rFonts w:eastAsia="Calibri" w:cstheme="minorHAnsi"/>
          <w:sz w:val="18"/>
          <w:szCs w:val="18"/>
        </w:rPr>
      </w:pPr>
      <w:proofErr w:type="spellStart"/>
      <w:r w:rsidRPr="00C057CE">
        <w:rPr>
          <w:rFonts w:eastAsia="Calibri" w:cstheme="minorHAnsi"/>
          <w:color w:val="333333"/>
          <w:spacing w:val="-1"/>
          <w:sz w:val="18"/>
          <w:szCs w:val="18"/>
          <w:shd w:val="clear" w:color="auto" w:fill="FFFFFF"/>
        </w:rPr>
        <w:t>xcrun</w:t>
      </w:r>
      <w:proofErr w:type="spellEnd"/>
      <w:r w:rsidRPr="00C057CE">
        <w:rPr>
          <w:rFonts w:eastAsia="Calibri" w:cstheme="minorHAnsi"/>
          <w:color w:val="333333"/>
          <w:spacing w:val="-1"/>
          <w:sz w:val="18"/>
          <w:szCs w:val="18"/>
          <w:shd w:val="clear" w:color="auto" w:fill="FFFFFF"/>
        </w:rPr>
        <w:t xml:space="preserve"> stapler staple </w:t>
      </w:r>
      <w:proofErr w:type="spellStart"/>
      <w:r w:rsidRPr="00C057CE">
        <w:rPr>
          <w:rFonts w:eastAsia="Calibri" w:cstheme="minorHAnsi"/>
          <w:sz w:val="18"/>
          <w:szCs w:val="18"/>
        </w:rPr>
        <w:t>beidconnect_X.Y.dmg</w:t>
      </w:r>
      <w:proofErr w:type="spellEnd"/>
    </w:p>
    <w:p w:rsidRPr="00C057CE" w:rsidR="00CD6CF8" w:rsidP="00CD6CF8" w:rsidRDefault="00CD6CF8" w14:paraId="346D95FB" w14:textId="77777777">
      <w:pPr>
        <w:suppressAutoHyphens w:val="0"/>
        <w:spacing w:after="160" w:line="259" w:lineRule="auto"/>
        <w:rPr>
          <w:rFonts w:eastAsia="Calibri" w:cstheme="minorHAnsi"/>
          <w:sz w:val="22"/>
          <w:szCs w:val="22"/>
        </w:rPr>
      </w:pPr>
      <w:r w:rsidRPr="00C057CE">
        <w:rPr>
          <w:rFonts w:eastAsia="Calibri" w:cstheme="minorHAnsi"/>
          <w:sz w:val="22"/>
          <w:szCs w:val="22"/>
        </w:rPr>
        <w:t xml:space="preserve">This will generate the </w:t>
      </w:r>
      <w:proofErr w:type="spellStart"/>
      <w:r w:rsidRPr="00C057CE">
        <w:rPr>
          <w:rFonts w:eastAsia="Calibri" w:cstheme="minorHAnsi"/>
          <w:sz w:val="22"/>
          <w:szCs w:val="22"/>
        </w:rPr>
        <w:t>beidconnect_X.Y.dmg</w:t>
      </w:r>
      <w:proofErr w:type="spellEnd"/>
      <w:r w:rsidRPr="00C057CE">
        <w:rPr>
          <w:rFonts w:eastAsia="Calibri" w:cstheme="minorHAnsi"/>
          <w:sz w:val="22"/>
          <w:szCs w:val="22"/>
        </w:rPr>
        <w:t xml:space="preserve"> packages that can be uploaded to the BOSA website.</w:t>
      </w:r>
    </w:p>
    <w:p w:rsidRPr="003952A6" w:rsidR="003952A6" w:rsidP="003952A6" w:rsidRDefault="003952A6" w14:paraId="33972CE6" w14:textId="77777777">
      <w:pPr>
        <w:suppressAutoHyphens w:val="0"/>
        <w:spacing w:after="160" w:line="259" w:lineRule="auto"/>
        <w:rPr>
          <w:rFonts w:eastAsia="Calibri" w:cstheme="minorHAnsi"/>
          <w:sz w:val="22"/>
          <w:szCs w:val="22"/>
          <w:lang w:val="en-US"/>
        </w:rPr>
      </w:pPr>
      <w:r w:rsidRPr="003952A6">
        <w:rPr>
          <w:rFonts w:eastAsia="Calibri" w:cstheme="minorHAnsi"/>
          <w:sz w:val="22"/>
          <w:szCs w:val="22"/>
          <w:lang w:val="en-US"/>
        </w:rPr>
        <w:t>More Information about notarizing apps can be found at the Apple web site (</w:t>
      </w:r>
      <w:hyperlink w:history="1" r:id="rId26">
        <w:r w:rsidRPr="003952A6">
          <w:rPr>
            <w:rStyle w:val="Hyperlink"/>
            <w:rFonts w:eastAsia="Calibri" w:cstheme="minorHAnsi"/>
            <w:sz w:val="22"/>
            <w:szCs w:val="22"/>
            <w:lang w:val="en-US"/>
          </w:rPr>
          <w:t>Notarizing macOS software before distribution | Apple Developer Documentation</w:t>
        </w:r>
      </w:hyperlink>
      <w:r w:rsidRPr="003952A6">
        <w:rPr>
          <w:rFonts w:eastAsia="Calibri" w:cstheme="minorHAnsi"/>
          <w:sz w:val="22"/>
          <w:szCs w:val="22"/>
          <w:lang w:val="en-US"/>
        </w:rPr>
        <w:t xml:space="preserve">) (depreciated: </w:t>
      </w:r>
      <w:hyperlink w:history="1" r:id="rId27">
        <w:r w:rsidRPr="003952A6">
          <w:rPr>
            <w:rStyle w:val="Hyperlink"/>
            <w:rFonts w:eastAsia="Calibri" w:cstheme="minorHAnsi"/>
            <w:sz w:val="22"/>
            <w:szCs w:val="22"/>
            <w:lang w:val="en-US"/>
          </w:rPr>
          <w:t xml:space="preserve">Notarizing apps when developing with </w:t>
        </w:r>
        <w:proofErr w:type="spellStart"/>
        <w:r w:rsidRPr="003952A6">
          <w:rPr>
            <w:rStyle w:val="Hyperlink"/>
            <w:rFonts w:eastAsia="Calibri" w:cstheme="minorHAnsi"/>
            <w:sz w:val="22"/>
            <w:szCs w:val="22"/>
            <w:lang w:val="en-US"/>
          </w:rPr>
          <w:t>Xcode</w:t>
        </w:r>
        <w:proofErr w:type="spellEnd"/>
        <w:r w:rsidRPr="003952A6">
          <w:rPr>
            <w:rStyle w:val="Hyperlink"/>
            <w:rFonts w:eastAsia="Calibri" w:cstheme="minorHAnsi"/>
            <w:sz w:val="22"/>
            <w:szCs w:val="22"/>
            <w:lang w:val="en-US"/>
          </w:rPr>
          <w:t xml:space="preserve"> 12 and earlier | Apple Developer Documentation</w:t>
        </w:r>
      </w:hyperlink>
      <w:r w:rsidRPr="003952A6">
        <w:rPr>
          <w:rFonts w:eastAsia="Calibri" w:cstheme="minorHAnsi"/>
          <w:sz w:val="22"/>
          <w:szCs w:val="22"/>
          <w:lang w:val="en-US"/>
        </w:rPr>
        <w:t>)</w:t>
      </w:r>
    </w:p>
    <w:p w:rsidRPr="003952A6" w:rsidR="00CD6CF8" w:rsidP="00CD6CF8" w:rsidRDefault="00CD6CF8" w14:paraId="3288B8D9" w14:textId="77777777">
      <w:pPr>
        <w:suppressAutoHyphens w:val="0"/>
        <w:spacing w:after="160" w:line="259" w:lineRule="auto"/>
        <w:rPr>
          <w:rFonts w:eastAsia="Calibri" w:cstheme="minorHAnsi"/>
          <w:sz w:val="22"/>
          <w:szCs w:val="22"/>
          <w:lang w:val="en-US"/>
        </w:rPr>
      </w:pPr>
    </w:p>
    <w:p w:rsidRPr="00C057CE" w:rsidR="00CD6CF8" w:rsidP="00CD6CF8" w:rsidRDefault="00CD6CF8" w14:paraId="42283852" w14:textId="77777777">
      <w:pPr>
        <w:pStyle w:val="Heading4"/>
        <w:suppressAutoHyphens w:val="0"/>
      </w:pPr>
      <w:bookmarkStart w:name="_Toc112397362" w:id="27"/>
      <w:proofErr w:type="spellStart"/>
      <w:r w:rsidRPr="00C057CE">
        <w:t>BeID</w:t>
      </w:r>
      <w:proofErr w:type="spellEnd"/>
      <w:r w:rsidRPr="00C057CE">
        <w:t xml:space="preserve"> Connect generation for </w:t>
      </w:r>
      <w:proofErr w:type="gramStart"/>
      <w:r w:rsidRPr="00C057CE">
        <w:t>Linux</w:t>
      </w:r>
      <w:bookmarkEnd w:id="27"/>
      <w:proofErr w:type="gramEnd"/>
    </w:p>
    <w:p w:rsidRPr="00C057CE" w:rsidR="00CD6CF8" w:rsidP="00CD6CF8" w:rsidRDefault="00CD6CF8" w14:paraId="1C057350" w14:textId="77777777">
      <w:pPr>
        <w:suppressAutoHyphens w:val="0"/>
        <w:spacing w:after="160" w:line="259" w:lineRule="auto"/>
        <w:jc w:val="both"/>
        <w:rPr>
          <w:rFonts w:eastAsia="Calibri" w:cstheme="minorHAnsi"/>
          <w:sz w:val="22"/>
          <w:szCs w:val="22"/>
        </w:rPr>
      </w:pPr>
      <w:r w:rsidRPr="00C057CE">
        <w:rPr>
          <w:rFonts w:eastAsia="Calibri" w:cstheme="minorHAnsi"/>
          <w:sz w:val="22"/>
          <w:szCs w:val="22"/>
        </w:rPr>
        <w:t>The generation of the compilation Linux applications is done in the CI/CD pipeline. The tool needed to generate the package is the Docker. The Signature of the package will be done with a PGP Key that is also needed.</w:t>
      </w:r>
    </w:p>
    <w:p w:rsidRPr="00C057CE" w:rsidR="00CD6CF8" w:rsidP="00CD6CF8" w:rsidRDefault="00CD6CF8" w14:paraId="18258F85" w14:textId="77777777">
      <w:pPr>
        <w:suppressAutoHyphens w:val="0"/>
        <w:spacing w:after="160" w:line="259" w:lineRule="auto"/>
        <w:jc w:val="both"/>
        <w:rPr>
          <w:rFonts w:eastAsia="Calibri" w:cstheme="minorHAnsi"/>
          <w:sz w:val="22"/>
          <w:szCs w:val="22"/>
        </w:rPr>
      </w:pPr>
      <w:r w:rsidRPr="00C057CE">
        <w:rPr>
          <w:rFonts w:eastAsia="Calibri" w:cstheme="minorHAnsi"/>
          <w:sz w:val="22"/>
          <w:szCs w:val="22"/>
        </w:rPr>
        <w:t xml:space="preserve">The following steps are required to create the </w:t>
      </w:r>
      <w:proofErr w:type="spellStart"/>
      <w:r w:rsidRPr="00C057CE">
        <w:rPr>
          <w:rFonts w:eastAsia="Calibri" w:cstheme="minorHAnsi"/>
          <w:sz w:val="22"/>
          <w:szCs w:val="22"/>
        </w:rPr>
        <w:t>BeID</w:t>
      </w:r>
      <w:proofErr w:type="spellEnd"/>
      <w:r w:rsidRPr="00C057CE">
        <w:rPr>
          <w:rFonts w:eastAsia="Calibri" w:cstheme="minorHAnsi"/>
          <w:sz w:val="22"/>
          <w:szCs w:val="22"/>
        </w:rPr>
        <w:t xml:space="preserve"> Connect packages for the various supported Linux distributions: </w:t>
      </w:r>
    </w:p>
    <w:p w:rsidRPr="00C057CE" w:rsidR="00CD6CF8" w:rsidP="00CD6CF8" w:rsidRDefault="00CD6CF8" w14:paraId="73FF916B" w14:textId="77777777">
      <w:pPr>
        <w:numPr>
          <w:ilvl w:val="0"/>
          <w:numId w:val="26"/>
        </w:numPr>
        <w:suppressAutoHyphens w:val="0"/>
        <w:spacing w:after="160" w:line="240" w:lineRule="auto"/>
        <w:contextualSpacing/>
        <w:rPr>
          <w:rFonts w:eastAsia="Calibri" w:cstheme="minorHAnsi"/>
          <w:sz w:val="22"/>
          <w:szCs w:val="22"/>
          <w:u w:val="single"/>
        </w:rPr>
      </w:pPr>
      <w:r w:rsidRPr="00C057CE">
        <w:rPr>
          <w:rFonts w:eastAsia="Calibri" w:cstheme="minorHAnsi"/>
          <w:sz w:val="22"/>
          <w:szCs w:val="22"/>
          <w:u w:val="single"/>
        </w:rPr>
        <w:t>Get the latest files:</w:t>
      </w:r>
    </w:p>
    <w:p w:rsidRPr="00C057CE" w:rsidR="00CD6CF8" w:rsidP="00CD6CF8" w:rsidRDefault="00CD6CF8" w14:paraId="2E7AA73D"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Get the last release folders for “</w:t>
      </w:r>
      <w:proofErr w:type="spellStart"/>
      <w:r w:rsidRPr="00C057CE">
        <w:rPr>
          <w:rFonts w:eastAsia="Calibri" w:cstheme="minorHAnsi"/>
          <w:sz w:val="22"/>
          <w:szCs w:val="22"/>
        </w:rPr>
        <w:t>reprepro</w:t>
      </w:r>
      <w:proofErr w:type="spellEnd"/>
      <w:r w:rsidRPr="00C057CE">
        <w:rPr>
          <w:rFonts w:eastAsia="Calibri" w:cstheme="minorHAnsi"/>
          <w:sz w:val="22"/>
          <w:szCs w:val="22"/>
        </w:rPr>
        <w:t>”, “</w:t>
      </w:r>
      <w:proofErr w:type="spellStart"/>
      <w:r w:rsidRPr="00C057CE">
        <w:rPr>
          <w:rFonts w:eastAsia="Calibri" w:cstheme="minorHAnsi"/>
          <w:sz w:val="22"/>
          <w:szCs w:val="22"/>
        </w:rPr>
        <w:t>rpmrep</w:t>
      </w:r>
      <w:proofErr w:type="spellEnd"/>
      <w:r w:rsidRPr="00C057CE">
        <w:rPr>
          <w:rFonts w:eastAsia="Calibri" w:cstheme="minorHAnsi"/>
          <w:sz w:val="22"/>
          <w:szCs w:val="22"/>
        </w:rPr>
        <w:t>”, “</w:t>
      </w:r>
      <w:proofErr w:type="spellStart"/>
      <w:r w:rsidRPr="00C057CE">
        <w:rPr>
          <w:rFonts w:eastAsia="Calibri" w:cstheme="minorHAnsi"/>
          <w:sz w:val="22"/>
          <w:szCs w:val="22"/>
        </w:rPr>
        <w:t>eid</w:t>
      </w:r>
      <w:proofErr w:type="spellEnd"/>
      <w:r w:rsidRPr="00C057CE">
        <w:rPr>
          <w:rFonts w:eastAsia="Calibri" w:cstheme="minorHAnsi"/>
          <w:sz w:val="22"/>
          <w:szCs w:val="22"/>
        </w:rPr>
        <w:t>-archive-</w:t>
      </w:r>
      <w:proofErr w:type="spellStart"/>
      <w:r w:rsidRPr="00C057CE">
        <w:rPr>
          <w:rFonts w:eastAsia="Calibri" w:cstheme="minorHAnsi"/>
          <w:sz w:val="22"/>
          <w:szCs w:val="22"/>
        </w:rPr>
        <w:t>beidconnect</w:t>
      </w:r>
      <w:proofErr w:type="spellEnd"/>
      <w:r w:rsidRPr="00C057CE">
        <w:rPr>
          <w:rFonts w:eastAsia="Calibri" w:cstheme="minorHAnsi"/>
          <w:sz w:val="22"/>
          <w:szCs w:val="22"/>
        </w:rPr>
        <w:t xml:space="preserve">”, and “common” as well as the </w:t>
      </w:r>
      <w:proofErr w:type="spellStart"/>
      <w:r w:rsidRPr="00C057CE">
        <w:rPr>
          <w:rFonts w:eastAsia="Calibri" w:cstheme="minorHAnsi"/>
          <w:sz w:val="22"/>
          <w:szCs w:val="22"/>
        </w:rPr>
        <w:t>Dockerfile</w:t>
      </w:r>
      <w:proofErr w:type="spellEnd"/>
      <w:r w:rsidRPr="00C057CE">
        <w:rPr>
          <w:rFonts w:eastAsia="Calibri" w:cstheme="minorHAnsi"/>
          <w:sz w:val="22"/>
          <w:szCs w:val="22"/>
        </w:rPr>
        <w:t xml:space="preserve"> used for this generation. </w:t>
      </w:r>
    </w:p>
    <w:p w:rsidRPr="00C057CE" w:rsidR="00CD6CF8" w:rsidP="00CD6CF8" w:rsidRDefault="00CD6CF8" w14:paraId="326EA242"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Copy them in a local work folder. Alongside the “common” folder, there should also be a “</w:t>
      </w:r>
      <w:proofErr w:type="spellStart"/>
      <w:r w:rsidRPr="00C057CE">
        <w:rPr>
          <w:rFonts w:eastAsia="Calibri" w:cstheme="minorHAnsi"/>
          <w:sz w:val="22"/>
          <w:szCs w:val="22"/>
        </w:rPr>
        <w:t>release_</w:t>
      </w:r>
      <w:proofErr w:type="gramStart"/>
      <w:r w:rsidRPr="00C057CE">
        <w:rPr>
          <w:rFonts w:eastAsia="Calibri" w:cstheme="minorHAnsi"/>
          <w:sz w:val="22"/>
          <w:szCs w:val="22"/>
        </w:rPr>
        <w:t>vX.XX</w:t>
      </w:r>
      <w:proofErr w:type="spellEnd"/>
      <w:proofErr w:type="gramEnd"/>
      <w:r w:rsidRPr="00C057CE">
        <w:rPr>
          <w:rFonts w:eastAsia="Calibri" w:cstheme="minorHAnsi"/>
          <w:sz w:val="22"/>
          <w:szCs w:val="22"/>
        </w:rPr>
        <w:t>” folder containing the three other folders.</w:t>
      </w:r>
    </w:p>
    <w:p w:rsidRPr="00C057CE" w:rsidR="00CD6CF8" w:rsidP="00CD6CF8" w:rsidRDefault="00CD6CF8" w14:paraId="5953824F" w14:textId="77777777">
      <w:pPr>
        <w:numPr>
          <w:ilvl w:val="2"/>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Either from the last person to create a release</w:t>
      </w:r>
    </w:p>
    <w:p w:rsidRPr="00C057CE" w:rsidR="00CD6CF8" w:rsidP="00CD6CF8" w:rsidRDefault="00CD6CF8" w14:paraId="73BB03B6" w14:textId="77777777">
      <w:pPr>
        <w:numPr>
          <w:ilvl w:val="2"/>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 xml:space="preserve">Or from the Gitlab repository (if created, need for a link update - in development) </w:t>
      </w:r>
    </w:p>
    <w:p w:rsidRPr="00C057CE" w:rsidR="00CD6CF8" w:rsidP="00CD6CF8" w:rsidRDefault="00CD6CF8" w14:paraId="688A5659"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 xml:space="preserve">Download the artifacts from the </w:t>
      </w:r>
      <w:hyperlink w:history="1" r:id="rId28">
        <w:proofErr w:type="spellStart"/>
        <w:r w:rsidRPr="00C057CE">
          <w:rPr>
            <w:rFonts w:eastAsia="Calibri" w:cstheme="minorHAnsi"/>
            <w:color w:val="0000FF"/>
            <w:sz w:val="22"/>
            <w:szCs w:val="22"/>
            <w:u w:val="single"/>
          </w:rPr>
          <w:t>beidconnect</w:t>
        </w:r>
        <w:proofErr w:type="spellEnd"/>
        <w:r w:rsidRPr="00C057CE">
          <w:rPr>
            <w:rFonts w:eastAsia="Calibri" w:cstheme="minorHAnsi"/>
            <w:color w:val="0000FF"/>
            <w:sz w:val="22"/>
            <w:szCs w:val="22"/>
            <w:u w:val="single"/>
          </w:rPr>
          <w:t xml:space="preserve"> Gitlab pipeline</w:t>
        </w:r>
      </w:hyperlink>
      <w:r w:rsidRPr="00C057CE">
        <w:rPr>
          <w:rFonts w:eastAsia="Calibri" w:cstheme="minorHAnsi"/>
          <w:sz w:val="22"/>
          <w:szCs w:val="22"/>
        </w:rPr>
        <w:t xml:space="preserve"> related to the version of the release (commit id).</w:t>
      </w:r>
    </w:p>
    <w:p w:rsidRPr="00C057CE" w:rsidR="00CD6CF8" w:rsidP="00CD6CF8" w:rsidRDefault="00CD6CF8" w14:paraId="1E1F90A4"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Extract those ZIP files locally and verify that you have every supported distribution inside the resulting “products” folder.</w:t>
      </w:r>
    </w:p>
    <w:p w:rsidRPr="00C057CE" w:rsidR="00CD6CF8" w:rsidP="00CD6CF8" w:rsidRDefault="00CD6CF8" w14:paraId="3BFCA42B" w14:textId="77777777">
      <w:pPr>
        <w:numPr>
          <w:ilvl w:val="0"/>
          <w:numId w:val="26"/>
        </w:numPr>
        <w:suppressAutoHyphens w:val="0"/>
        <w:spacing w:after="160" w:line="240" w:lineRule="auto"/>
        <w:contextualSpacing/>
        <w:rPr>
          <w:rFonts w:eastAsia="Calibri" w:cstheme="minorHAnsi"/>
          <w:sz w:val="22"/>
          <w:szCs w:val="22"/>
          <w:u w:val="single"/>
        </w:rPr>
      </w:pPr>
      <w:r w:rsidRPr="00C057CE">
        <w:rPr>
          <w:rFonts w:eastAsia="Calibri" w:cstheme="minorHAnsi"/>
          <w:sz w:val="22"/>
          <w:szCs w:val="22"/>
          <w:u w:val="single"/>
        </w:rPr>
        <w:t>Prepare the “</w:t>
      </w:r>
      <w:proofErr w:type="spellStart"/>
      <w:r w:rsidRPr="00C057CE">
        <w:rPr>
          <w:rFonts w:eastAsia="Calibri" w:cstheme="minorHAnsi"/>
          <w:sz w:val="22"/>
          <w:szCs w:val="22"/>
          <w:u w:val="single"/>
        </w:rPr>
        <w:t>rpmrep</w:t>
      </w:r>
      <w:proofErr w:type="spellEnd"/>
      <w:r w:rsidRPr="00C057CE">
        <w:rPr>
          <w:rFonts w:eastAsia="Calibri" w:cstheme="minorHAnsi"/>
          <w:sz w:val="22"/>
          <w:szCs w:val="22"/>
          <w:u w:val="single"/>
        </w:rPr>
        <w:t>” folder:</w:t>
      </w:r>
    </w:p>
    <w:p w:rsidRPr="00C057CE" w:rsidR="00CD6CF8" w:rsidP="00CD6CF8" w:rsidRDefault="00CD6CF8" w14:paraId="6632CF20"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Inside the “</w:t>
      </w:r>
      <w:proofErr w:type="spellStart"/>
      <w:r w:rsidRPr="00C057CE">
        <w:rPr>
          <w:rFonts w:eastAsia="Calibri" w:cstheme="minorHAnsi"/>
          <w:sz w:val="22"/>
          <w:szCs w:val="22"/>
        </w:rPr>
        <w:t>rpmrep</w:t>
      </w:r>
      <w:proofErr w:type="spellEnd"/>
      <w:r w:rsidRPr="00C057CE">
        <w:rPr>
          <w:rFonts w:eastAsia="Calibri" w:cstheme="minorHAnsi"/>
          <w:sz w:val="22"/>
          <w:szCs w:val="22"/>
        </w:rPr>
        <w:t>” folder, clean-up every “.rpm” file and every “</w:t>
      </w:r>
      <w:proofErr w:type="spellStart"/>
      <w:r w:rsidRPr="00C057CE">
        <w:rPr>
          <w:rFonts w:eastAsia="Calibri" w:cstheme="minorHAnsi"/>
          <w:sz w:val="22"/>
          <w:szCs w:val="22"/>
        </w:rPr>
        <w:t>repodata</w:t>
      </w:r>
      <w:proofErr w:type="spellEnd"/>
      <w:r w:rsidRPr="00C057CE">
        <w:rPr>
          <w:rFonts w:eastAsia="Calibri" w:cstheme="minorHAnsi"/>
          <w:sz w:val="22"/>
          <w:szCs w:val="22"/>
        </w:rPr>
        <w:t>” folders (only keeping the file structure).</w:t>
      </w:r>
    </w:p>
    <w:p w:rsidRPr="00C057CE" w:rsidR="00CD6CF8" w:rsidP="00CD6CF8" w:rsidRDefault="00CD6CF8" w14:paraId="4640DFBB" w14:textId="77777777">
      <w:pPr>
        <w:suppressAutoHyphens w:val="0"/>
        <w:spacing w:after="160" w:line="240" w:lineRule="auto"/>
        <w:ind w:left="1080"/>
        <w:contextualSpacing/>
        <w:rPr>
          <w:rFonts w:eastAsia="Calibri" w:cstheme="minorHAnsi"/>
          <w:sz w:val="22"/>
          <w:szCs w:val="22"/>
        </w:rPr>
      </w:pPr>
      <w:r w:rsidRPr="00C057CE">
        <w:rPr>
          <w:rFonts w:eastAsia="Calibri" w:cstheme="minorHAnsi"/>
          <w:sz w:val="22"/>
          <w:szCs w:val="22"/>
        </w:rPr>
        <w:lastRenderedPageBreak/>
        <w:t>[b. Create a new folder in the file structure for the new distribution to be supported.</w:t>
      </w:r>
      <w:r w:rsidRPr="00C057CE">
        <w:t xml:space="preserve"> This step is </w:t>
      </w:r>
      <w:r w:rsidRPr="00C057CE">
        <w:rPr>
          <w:rFonts w:eastAsia="Calibri" w:cstheme="minorHAnsi"/>
          <w:b/>
          <w:bCs/>
          <w:sz w:val="22"/>
          <w:szCs w:val="22"/>
        </w:rPr>
        <w:t>ONLY</w:t>
      </w:r>
      <w:r w:rsidRPr="00C057CE">
        <w:rPr>
          <w:rFonts w:eastAsia="Calibri" w:cstheme="minorHAnsi"/>
          <w:sz w:val="22"/>
          <w:szCs w:val="22"/>
        </w:rPr>
        <w:t xml:space="preserve"> required in case of a new RPM-based distribution to be added to the supported list.]</w:t>
      </w:r>
    </w:p>
    <w:p w:rsidRPr="00C057CE" w:rsidR="00CD6CF8" w:rsidP="00CD6CF8" w:rsidRDefault="00CD6CF8" w14:paraId="41D3F25C" w14:textId="77777777">
      <w:pPr>
        <w:numPr>
          <w:ilvl w:val="0"/>
          <w:numId w:val="28"/>
        </w:numPr>
        <w:suppressAutoHyphens w:val="0"/>
        <w:spacing w:after="160" w:line="240" w:lineRule="auto"/>
        <w:contextualSpacing/>
        <w:rPr>
          <w:rFonts w:eastAsia="Calibri" w:cstheme="minorHAnsi"/>
          <w:sz w:val="22"/>
          <w:szCs w:val="22"/>
        </w:rPr>
      </w:pPr>
      <w:r w:rsidRPr="00C057CE">
        <w:rPr>
          <w:rFonts w:eastAsia="Calibri" w:cstheme="minorHAnsi"/>
          <w:sz w:val="22"/>
          <w:szCs w:val="22"/>
        </w:rPr>
        <w:t>Copy the new “.rpm” files (from the “products” folder) in their corresponding folder in “</w:t>
      </w:r>
      <w:proofErr w:type="spellStart"/>
      <w:r w:rsidRPr="00C057CE">
        <w:rPr>
          <w:rFonts w:eastAsia="Calibri" w:cstheme="minorHAnsi"/>
          <w:sz w:val="22"/>
          <w:szCs w:val="22"/>
        </w:rPr>
        <w:t>rpmrep</w:t>
      </w:r>
      <w:proofErr w:type="spellEnd"/>
      <w:r w:rsidRPr="00C057CE">
        <w:rPr>
          <w:rFonts w:eastAsia="Calibri" w:cstheme="minorHAnsi"/>
          <w:sz w:val="22"/>
          <w:szCs w:val="22"/>
        </w:rPr>
        <w:t>”.</w:t>
      </w:r>
    </w:p>
    <w:p w:rsidRPr="00C057CE" w:rsidR="00CD6CF8" w:rsidP="00CD6CF8" w:rsidRDefault="00CD6CF8" w14:paraId="7B057CB3" w14:textId="77777777">
      <w:pPr>
        <w:numPr>
          <w:ilvl w:val="0"/>
          <w:numId w:val="26"/>
        </w:numPr>
        <w:suppressAutoHyphens w:val="0"/>
        <w:spacing w:after="160" w:line="240" w:lineRule="auto"/>
        <w:contextualSpacing/>
        <w:rPr>
          <w:rFonts w:eastAsia="Calibri" w:cstheme="minorHAnsi"/>
          <w:sz w:val="22"/>
          <w:szCs w:val="22"/>
          <w:u w:val="single"/>
        </w:rPr>
      </w:pPr>
      <w:r w:rsidRPr="00C057CE">
        <w:rPr>
          <w:rFonts w:eastAsia="Calibri" w:cstheme="minorHAnsi"/>
          <w:sz w:val="22"/>
          <w:szCs w:val="22"/>
          <w:u w:val="single"/>
        </w:rPr>
        <w:t>Prepare the “</w:t>
      </w:r>
      <w:proofErr w:type="spellStart"/>
      <w:r w:rsidRPr="00C057CE">
        <w:rPr>
          <w:rFonts w:eastAsia="Calibri" w:cstheme="minorHAnsi"/>
          <w:sz w:val="22"/>
          <w:szCs w:val="22"/>
          <w:u w:val="single"/>
        </w:rPr>
        <w:t>reprepo</w:t>
      </w:r>
      <w:proofErr w:type="spellEnd"/>
      <w:r w:rsidRPr="00C057CE">
        <w:rPr>
          <w:rFonts w:eastAsia="Calibri" w:cstheme="minorHAnsi"/>
          <w:sz w:val="22"/>
          <w:szCs w:val="22"/>
          <w:u w:val="single"/>
        </w:rPr>
        <w:t>” folder:</w:t>
      </w:r>
    </w:p>
    <w:p w:rsidRPr="00C057CE" w:rsidR="00CD6CF8" w:rsidP="00CD6CF8" w:rsidRDefault="00CD6CF8" w14:paraId="1C8DD198"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Inside the “</w:t>
      </w:r>
      <w:proofErr w:type="spellStart"/>
      <w:r w:rsidRPr="00C057CE">
        <w:rPr>
          <w:rFonts w:eastAsia="Calibri" w:cstheme="minorHAnsi"/>
          <w:sz w:val="22"/>
          <w:szCs w:val="22"/>
        </w:rPr>
        <w:t>reprepo</w:t>
      </w:r>
      <w:proofErr w:type="spellEnd"/>
      <w:r w:rsidRPr="00C057CE">
        <w:rPr>
          <w:rFonts w:eastAsia="Calibri" w:cstheme="minorHAnsi"/>
          <w:sz w:val="22"/>
          <w:szCs w:val="22"/>
        </w:rPr>
        <w:t>/incoming” folder, clean-up every file.</w:t>
      </w:r>
    </w:p>
    <w:p w:rsidRPr="00C057CE" w:rsidR="00CD6CF8" w:rsidP="00CD6CF8" w:rsidRDefault="00CD6CF8" w14:paraId="07AE83B9"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Copy the new Debian files (.deb</w:t>
      </w:r>
      <w:proofErr w:type="gramStart"/>
      <w:r w:rsidRPr="00C057CE">
        <w:rPr>
          <w:rFonts w:eastAsia="Calibri" w:cstheme="minorHAnsi"/>
          <w:sz w:val="22"/>
          <w:szCs w:val="22"/>
        </w:rPr>
        <w:t>, .</w:t>
      </w:r>
      <w:proofErr w:type="spellStart"/>
      <w:r w:rsidRPr="00C057CE">
        <w:rPr>
          <w:rFonts w:eastAsia="Calibri" w:cstheme="minorHAnsi"/>
          <w:sz w:val="22"/>
          <w:szCs w:val="22"/>
        </w:rPr>
        <w:t>ddeb</w:t>
      </w:r>
      <w:proofErr w:type="spellEnd"/>
      <w:proofErr w:type="gramEnd"/>
      <w:r w:rsidRPr="00C057CE">
        <w:rPr>
          <w:rFonts w:eastAsia="Calibri" w:cstheme="minorHAnsi"/>
          <w:sz w:val="22"/>
          <w:szCs w:val="22"/>
        </w:rPr>
        <w:t>, .</w:t>
      </w:r>
      <w:proofErr w:type="spellStart"/>
      <w:r w:rsidRPr="00C057CE">
        <w:rPr>
          <w:rFonts w:eastAsia="Calibri" w:cstheme="minorHAnsi"/>
          <w:sz w:val="22"/>
          <w:szCs w:val="22"/>
        </w:rPr>
        <w:t>buildinfo</w:t>
      </w:r>
      <w:proofErr w:type="spellEnd"/>
      <w:r w:rsidRPr="00C057CE">
        <w:rPr>
          <w:rFonts w:eastAsia="Calibri" w:cstheme="minorHAnsi"/>
          <w:sz w:val="22"/>
          <w:szCs w:val="22"/>
        </w:rPr>
        <w:t>, …) in the “</w:t>
      </w:r>
      <w:proofErr w:type="spellStart"/>
      <w:r w:rsidRPr="00C057CE">
        <w:rPr>
          <w:rFonts w:eastAsia="Calibri" w:cstheme="minorHAnsi"/>
          <w:sz w:val="22"/>
          <w:szCs w:val="22"/>
        </w:rPr>
        <w:t>reprepo</w:t>
      </w:r>
      <w:proofErr w:type="spellEnd"/>
      <w:r w:rsidRPr="00C057CE">
        <w:rPr>
          <w:rFonts w:eastAsia="Calibri" w:cstheme="minorHAnsi"/>
          <w:sz w:val="22"/>
          <w:szCs w:val="22"/>
        </w:rPr>
        <w:t>/incoming” folder.</w:t>
      </w:r>
    </w:p>
    <w:p w:rsidRPr="00C057CE" w:rsidR="00CD6CF8" w:rsidP="00CD6CF8" w:rsidRDefault="00CD6CF8" w14:paraId="4CFFF8F8" w14:textId="77777777">
      <w:pPr>
        <w:numPr>
          <w:ilvl w:val="0"/>
          <w:numId w:val="26"/>
        </w:numPr>
        <w:suppressAutoHyphens w:val="0"/>
        <w:spacing w:after="160" w:line="240" w:lineRule="auto"/>
        <w:contextualSpacing/>
        <w:rPr>
          <w:rFonts w:eastAsia="Calibri" w:cstheme="minorHAnsi"/>
          <w:sz w:val="22"/>
          <w:szCs w:val="22"/>
          <w:u w:val="single"/>
        </w:rPr>
      </w:pPr>
      <w:r w:rsidRPr="00C057CE">
        <w:rPr>
          <w:rFonts w:eastAsia="Calibri" w:cstheme="minorHAnsi"/>
          <w:sz w:val="22"/>
          <w:szCs w:val="22"/>
          <w:u w:val="single"/>
        </w:rPr>
        <w:t xml:space="preserve">Prepare the </w:t>
      </w:r>
      <w:proofErr w:type="spellStart"/>
      <w:r w:rsidRPr="00C057CE">
        <w:rPr>
          <w:rFonts w:eastAsia="Calibri" w:cstheme="minorHAnsi"/>
          <w:sz w:val="22"/>
          <w:szCs w:val="22"/>
          <w:u w:val="single"/>
        </w:rPr>
        <w:t>Dockerfile</w:t>
      </w:r>
      <w:proofErr w:type="spellEnd"/>
      <w:r w:rsidRPr="00C057CE">
        <w:rPr>
          <w:rFonts w:eastAsia="Calibri" w:cstheme="minorHAnsi"/>
          <w:sz w:val="22"/>
          <w:szCs w:val="22"/>
          <w:u w:val="single"/>
        </w:rPr>
        <w:t>:</w:t>
      </w:r>
    </w:p>
    <w:p w:rsidRPr="00C057CE" w:rsidR="00CD6CF8" w:rsidP="00CD6CF8" w:rsidRDefault="00CD6CF8" w14:paraId="12FF14BE"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 xml:space="preserve">Inside the </w:t>
      </w:r>
      <w:proofErr w:type="spellStart"/>
      <w:r w:rsidRPr="00C057CE">
        <w:rPr>
          <w:rFonts w:eastAsia="Calibri" w:cstheme="minorHAnsi"/>
          <w:sz w:val="22"/>
          <w:szCs w:val="22"/>
        </w:rPr>
        <w:t>Dockerfile</w:t>
      </w:r>
      <w:proofErr w:type="spellEnd"/>
      <w:r w:rsidRPr="00C057CE">
        <w:rPr>
          <w:rFonts w:eastAsia="Calibri" w:cstheme="minorHAnsi"/>
          <w:sz w:val="22"/>
          <w:szCs w:val="22"/>
        </w:rPr>
        <w:t>, change the “ARG” line to match the name of your local folder containing “</w:t>
      </w:r>
      <w:proofErr w:type="spellStart"/>
      <w:r w:rsidRPr="00C057CE">
        <w:rPr>
          <w:rFonts w:eastAsia="Calibri" w:cstheme="minorHAnsi"/>
          <w:sz w:val="22"/>
          <w:szCs w:val="22"/>
        </w:rPr>
        <w:t>reprepro</w:t>
      </w:r>
      <w:proofErr w:type="spellEnd"/>
      <w:r w:rsidRPr="00C057CE">
        <w:rPr>
          <w:rFonts w:eastAsia="Calibri" w:cstheme="minorHAnsi"/>
          <w:sz w:val="22"/>
          <w:szCs w:val="22"/>
        </w:rPr>
        <w:t>”, “</w:t>
      </w:r>
      <w:proofErr w:type="spellStart"/>
      <w:r w:rsidRPr="00C057CE">
        <w:rPr>
          <w:rFonts w:eastAsia="Calibri" w:cstheme="minorHAnsi"/>
          <w:sz w:val="22"/>
          <w:szCs w:val="22"/>
        </w:rPr>
        <w:t>rpmrep</w:t>
      </w:r>
      <w:proofErr w:type="spellEnd"/>
      <w:r w:rsidRPr="00C057CE">
        <w:rPr>
          <w:rFonts w:eastAsia="Calibri" w:cstheme="minorHAnsi"/>
          <w:sz w:val="22"/>
          <w:szCs w:val="22"/>
        </w:rPr>
        <w:t>”, “</w:t>
      </w:r>
      <w:proofErr w:type="spellStart"/>
      <w:r w:rsidRPr="00C057CE">
        <w:rPr>
          <w:rFonts w:eastAsia="Calibri" w:cstheme="minorHAnsi"/>
          <w:sz w:val="22"/>
          <w:szCs w:val="22"/>
        </w:rPr>
        <w:t>eid</w:t>
      </w:r>
      <w:proofErr w:type="spellEnd"/>
      <w:r w:rsidRPr="00C057CE">
        <w:rPr>
          <w:rFonts w:eastAsia="Calibri" w:cstheme="minorHAnsi"/>
          <w:sz w:val="22"/>
          <w:szCs w:val="22"/>
        </w:rPr>
        <w:t>-archive-</w:t>
      </w:r>
      <w:proofErr w:type="spellStart"/>
      <w:r w:rsidRPr="00C057CE">
        <w:rPr>
          <w:rFonts w:eastAsia="Calibri" w:cstheme="minorHAnsi"/>
          <w:sz w:val="22"/>
          <w:szCs w:val="22"/>
        </w:rPr>
        <w:t>beidconnect</w:t>
      </w:r>
      <w:proofErr w:type="spellEnd"/>
      <w:r w:rsidRPr="00C057CE">
        <w:rPr>
          <w:rFonts w:eastAsia="Calibri" w:cstheme="minorHAnsi"/>
          <w:sz w:val="22"/>
          <w:szCs w:val="22"/>
        </w:rPr>
        <w:t>” (if you followed step one, this should be “</w:t>
      </w:r>
      <w:proofErr w:type="spellStart"/>
      <w:r w:rsidRPr="00C057CE">
        <w:rPr>
          <w:rFonts w:eastAsia="Calibri" w:cstheme="minorHAnsi"/>
          <w:sz w:val="22"/>
          <w:szCs w:val="22"/>
        </w:rPr>
        <w:t>release_</w:t>
      </w:r>
      <w:proofErr w:type="gramStart"/>
      <w:r w:rsidRPr="00C057CE">
        <w:rPr>
          <w:rFonts w:eastAsia="Calibri" w:cstheme="minorHAnsi"/>
          <w:sz w:val="22"/>
          <w:szCs w:val="22"/>
        </w:rPr>
        <w:t>vX.XX</w:t>
      </w:r>
      <w:proofErr w:type="spellEnd"/>
      <w:proofErr w:type="gramEnd"/>
      <w:r w:rsidRPr="00C057CE">
        <w:rPr>
          <w:rFonts w:eastAsia="Calibri" w:cstheme="minorHAnsi"/>
          <w:sz w:val="22"/>
          <w:szCs w:val="22"/>
        </w:rPr>
        <w:t xml:space="preserve">”). </w:t>
      </w:r>
    </w:p>
    <w:p w:rsidRPr="00C057CE" w:rsidR="00CD6CF8" w:rsidP="00CD6CF8" w:rsidRDefault="00CD6CF8" w14:paraId="5ECB7DE9" w14:textId="77777777">
      <w:pPr>
        <w:suppressAutoHyphens w:val="0"/>
        <w:spacing w:after="160" w:line="240" w:lineRule="auto"/>
        <w:contextualSpacing/>
        <w:rPr>
          <w:rFonts w:eastAsia="Calibri" w:cstheme="minorHAnsi"/>
          <w:sz w:val="22"/>
          <w:szCs w:val="22"/>
        </w:rPr>
      </w:pPr>
    </w:p>
    <w:p w:rsidRPr="00C057CE" w:rsidR="00CD6CF8" w:rsidP="00CD6CF8" w:rsidRDefault="00CD6CF8" w14:paraId="3FAA3906" w14:textId="77777777">
      <w:pPr>
        <w:suppressAutoHyphens w:val="0"/>
        <w:spacing w:after="160" w:line="240" w:lineRule="auto"/>
        <w:contextualSpacing/>
        <w:rPr>
          <w:rFonts w:eastAsia="Calibri" w:cstheme="minorHAnsi"/>
          <w:sz w:val="22"/>
          <w:szCs w:val="22"/>
        </w:rPr>
      </w:pPr>
      <w:r w:rsidRPr="00C057CE">
        <w:rPr>
          <w:rFonts w:eastAsia="Calibri" w:cstheme="minorHAnsi"/>
          <w:sz w:val="22"/>
          <w:szCs w:val="22"/>
        </w:rPr>
        <w:t xml:space="preserve">The following steps 5 and 6 are </w:t>
      </w:r>
      <w:r w:rsidRPr="00C057CE">
        <w:rPr>
          <w:rFonts w:eastAsia="Calibri" w:cstheme="minorHAnsi"/>
          <w:b/>
          <w:bCs/>
          <w:sz w:val="22"/>
          <w:szCs w:val="22"/>
        </w:rPr>
        <w:t>ONLY</w:t>
      </w:r>
      <w:r w:rsidRPr="00C057CE">
        <w:rPr>
          <w:rFonts w:eastAsia="Calibri" w:cstheme="minorHAnsi"/>
          <w:sz w:val="22"/>
          <w:szCs w:val="22"/>
        </w:rPr>
        <w:t xml:space="preserve"> required in case of a new Debian-based distribution to be added to the supported list. If that is not the case, continue from step </w:t>
      </w:r>
      <w:proofErr w:type="gramStart"/>
      <w:r w:rsidRPr="00C057CE">
        <w:rPr>
          <w:rFonts w:eastAsia="Calibri" w:cstheme="minorHAnsi"/>
          <w:sz w:val="22"/>
          <w:szCs w:val="22"/>
        </w:rPr>
        <w:t>7</w:t>
      </w:r>
      <w:proofErr w:type="gramEnd"/>
    </w:p>
    <w:p w:rsidRPr="00C057CE" w:rsidR="00CD6CF8" w:rsidP="00CD6CF8" w:rsidRDefault="00CD6CF8" w14:paraId="005A6BCF" w14:textId="77777777">
      <w:pPr>
        <w:numPr>
          <w:ilvl w:val="0"/>
          <w:numId w:val="26"/>
        </w:numPr>
        <w:suppressAutoHyphens w:val="0"/>
        <w:spacing w:after="160" w:line="240" w:lineRule="auto"/>
        <w:contextualSpacing/>
        <w:rPr>
          <w:rFonts w:eastAsia="Calibri" w:cstheme="minorHAnsi"/>
          <w:sz w:val="22"/>
          <w:szCs w:val="22"/>
          <w:u w:val="single"/>
        </w:rPr>
      </w:pPr>
      <w:r w:rsidRPr="00C057CE">
        <w:rPr>
          <w:rFonts w:eastAsia="Calibri" w:cstheme="minorHAnsi"/>
          <w:sz w:val="22"/>
          <w:szCs w:val="22"/>
          <w:u w:val="single"/>
        </w:rPr>
        <w:t>Prepare the Debian Docker:</w:t>
      </w:r>
    </w:p>
    <w:p w:rsidRPr="00C057CE" w:rsidR="00CD6CF8" w:rsidP="00CD6CF8" w:rsidRDefault="00CD6CF8" w14:paraId="27E68266"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 xml:space="preserve">Inside the </w:t>
      </w:r>
      <w:proofErr w:type="spellStart"/>
      <w:r w:rsidRPr="00C057CE">
        <w:rPr>
          <w:rFonts w:eastAsia="Calibri" w:cstheme="minorHAnsi"/>
          <w:sz w:val="22"/>
          <w:szCs w:val="22"/>
        </w:rPr>
        <w:t>Dockerfile</w:t>
      </w:r>
      <w:proofErr w:type="spellEnd"/>
      <w:r w:rsidRPr="00C057CE">
        <w:rPr>
          <w:rFonts w:eastAsia="Calibri" w:cstheme="minorHAnsi"/>
          <w:sz w:val="22"/>
          <w:szCs w:val="22"/>
        </w:rPr>
        <w:t>, comment the “FROM Ubuntu” line and uncomment the “FROM Debian” one.</w:t>
      </w:r>
    </w:p>
    <w:p w:rsidRPr="00C057CE" w:rsidR="00CD6CF8" w:rsidP="00CD6CF8" w:rsidRDefault="00CD6CF8" w14:paraId="51253E40"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 xml:space="preserve">Build the docker image using the </w:t>
      </w:r>
      <w:proofErr w:type="spellStart"/>
      <w:r w:rsidRPr="00C057CE">
        <w:rPr>
          <w:rFonts w:eastAsia="Calibri" w:cstheme="minorHAnsi"/>
          <w:sz w:val="22"/>
          <w:szCs w:val="22"/>
        </w:rPr>
        <w:t>Dockerfile</w:t>
      </w:r>
      <w:proofErr w:type="spellEnd"/>
      <w:r w:rsidRPr="00C057CE">
        <w:rPr>
          <w:rFonts w:eastAsia="Calibri" w:cstheme="minorHAnsi"/>
          <w:sz w:val="22"/>
          <w:szCs w:val="22"/>
        </w:rPr>
        <w:t xml:space="preserve"> (docker </w:t>
      </w:r>
      <w:proofErr w:type="gramStart"/>
      <w:r w:rsidRPr="00C057CE">
        <w:rPr>
          <w:rFonts w:eastAsia="Calibri" w:cstheme="minorHAnsi"/>
          <w:sz w:val="22"/>
          <w:szCs w:val="22"/>
        </w:rPr>
        <w:t>build .</w:t>
      </w:r>
      <w:proofErr w:type="gramEnd"/>
      <w:r w:rsidRPr="00C057CE">
        <w:rPr>
          <w:rFonts w:eastAsia="Calibri" w:cstheme="minorHAnsi"/>
          <w:sz w:val="22"/>
          <w:szCs w:val="22"/>
        </w:rPr>
        <w:t xml:space="preserve"> -t release-builder-</w:t>
      </w:r>
      <w:proofErr w:type="spellStart"/>
      <w:r w:rsidRPr="00C057CE">
        <w:rPr>
          <w:rFonts w:eastAsia="Calibri" w:cstheme="minorHAnsi"/>
          <w:sz w:val="22"/>
          <w:szCs w:val="22"/>
        </w:rPr>
        <w:t>debian</w:t>
      </w:r>
      <w:proofErr w:type="spellEnd"/>
      <w:r w:rsidRPr="00C057CE">
        <w:rPr>
          <w:rFonts w:eastAsia="Calibri" w:cstheme="minorHAnsi"/>
          <w:sz w:val="22"/>
          <w:szCs w:val="22"/>
        </w:rPr>
        <w:t>).</w:t>
      </w:r>
    </w:p>
    <w:p w:rsidRPr="00C057CE" w:rsidR="00CD6CF8" w:rsidP="00CD6CF8" w:rsidRDefault="00CD6CF8" w14:paraId="1CD1F225"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Run the image inside a container and access the container CLI.</w:t>
      </w:r>
    </w:p>
    <w:p w:rsidRPr="00C057CE" w:rsidR="00CD6CF8" w:rsidP="00CD6CF8" w:rsidRDefault="00CD6CF8" w14:paraId="3D434790" w14:textId="77777777">
      <w:pPr>
        <w:numPr>
          <w:ilvl w:val="0"/>
          <w:numId w:val="26"/>
        </w:numPr>
        <w:suppressAutoHyphens w:val="0"/>
        <w:spacing w:after="160" w:line="240" w:lineRule="auto"/>
        <w:contextualSpacing/>
        <w:rPr>
          <w:rFonts w:eastAsia="Calibri" w:cstheme="minorHAnsi"/>
          <w:sz w:val="22"/>
          <w:szCs w:val="22"/>
          <w:u w:val="single"/>
        </w:rPr>
      </w:pPr>
      <w:r w:rsidRPr="00C057CE">
        <w:rPr>
          <w:rFonts w:eastAsia="Calibri" w:cstheme="minorHAnsi"/>
          <w:sz w:val="22"/>
          <w:szCs w:val="22"/>
          <w:u w:val="single"/>
        </w:rPr>
        <w:t>Inside the Debian Docker:</w:t>
      </w:r>
    </w:p>
    <w:p w:rsidRPr="00C057CE" w:rsidR="00CD6CF8" w:rsidP="00CD6CF8" w:rsidRDefault="00CD6CF8" w14:paraId="591D3C26" w14:textId="77777777">
      <w:pPr>
        <w:numPr>
          <w:ilvl w:val="1"/>
          <w:numId w:val="26"/>
        </w:numPr>
        <w:suppressAutoHyphens w:val="0"/>
        <w:spacing w:after="160" w:line="240" w:lineRule="auto"/>
        <w:contextualSpacing/>
        <w:rPr>
          <w:rFonts w:eastAsia="Calibri" w:cstheme="minorHAnsi"/>
          <w:sz w:val="22"/>
          <w:szCs w:val="22"/>
          <w:u w:val="single"/>
        </w:rPr>
      </w:pPr>
      <w:r w:rsidRPr="00C057CE">
        <w:rPr>
          <w:rFonts w:eastAsia="Calibri" w:cstheme="minorHAnsi"/>
          <w:sz w:val="22"/>
          <w:szCs w:val="22"/>
        </w:rPr>
        <w:t>In the “</w:t>
      </w:r>
      <w:proofErr w:type="spellStart"/>
      <w:r w:rsidRPr="00C057CE">
        <w:rPr>
          <w:rFonts w:eastAsia="Calibri" w:cstheme="minorHAnsi"/>
          <w:sz w:val="22"/>
          <w:szCs w:val="22"/>
        </w:rPr>
        <w:t>eid</w:t>
      </w:r>
      <w:proofErr w:type="spellEnd"/>
      <w:r w:rsidRPr="00C057CE">
        <w:rPr>
          <w:rFonts w:eastAsia="Calibri" w:cstheme="minorHAnsi"/>
          <w:sz w:val="22"/>
          <w:szCs w:val="22"/>
        </w:rPr>
        <w:t>-archive-</w:t>
      </w:r>
      <w:proofErr w:type="spellStart"/>
      <w:r w:rsidRPr="00C057CE">
        <w:rPr>
          <w:rFonts w:eastAsia="Calibri" w:cstheme="minorHAnsi"/>
          <w:sz w:val="22"/>
          <w:szCs w:val="22"/>
        </w:rPr>
        <w:t>beidconnect</w:t>
      </w:r>
      <w:proofErr w:type="spellEnd"/>
      <w:r w:rsidRPr="00C057CE">
        <w:rPr>
          <w:rFonts w:eastAsia="Calibri" w:cstheme="minorHAnsi"/>
          <w:sz w:val="22"/>
          <w:szCs w:val="22"/>
        </w:rPr>
        <w:t>” folder:</w:t>
      </w:r>
    </w:p>
    <w:p w:rsidRPr="00C057CE" w:rsidR="00CD6CF8" w:rsidP="00CD6CF8" w:rsidRDefault="00CD6CF8" w14:paraId="519959AB" w14:textId="77777777">
      <w:pPr>
        <w:numPr>
          <w:ilvl w:val="2"/>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run the "</w:t>
      </w:r>
      <w:proofErr w:type="spellStart"/>
      <w:r w:rsidRPr="00C057CE">
        <w:rPr>
          <w:rFonts w:eastAsia="Calibri" w:cstheme="minorHAnsi"/>
          <w:sz w:val="22"/>
          <w:szCs w:val="22"/>
        </w:rPr>
        <w:t>dch</w:t>
      </w:r>
      <w:proofErr w:type="spellEnd"/>
      <w:r w:rsidRPr="00C057CE">
        <w:rPr>
          <w:rFonts w:eastAsia="Calibri" w:cstheme="minorHAnsi"/>
          <w:sz w:val="22"/>
          <w:szCs w:val="22"/>
        </w:rPr>
        <w:t xml:space="preserve"> -</w:t>
      </w:r>
      <w:proofErr w:type="spellStart"/>
      <w:r w:rsidRPr="00C057CE">
        <w:rPr>
          <w:rFonts w:eastAsia="Calibri" w:cstheme="minorHAnsi"/>
          <w:sz w:val="22"/>
          <w:szCs w:val="22"/>
        </w:rPr>
        <w:t>i</w:t>
      </w:r>
      <w:proofErr w:type="spellEnd"/>
      <w:r w:rsidRPr="00C057CE">
        <w:rPr>
          <w:rFonts w:eastAsia="Calibri" w:cstheme="minorHAnsi"/>
          <w:sz w:val="22"/>
          <w:szCs w:val="22"/>
        </w:rPr>
        <w:t>" command to add to the changelog.</w:t>
      </w:r>
    </w:p>
    <w:p w:rsidRPr="00C057CE" w:rsidR="00CD6CF8" w:rsidP="00CD6CF8" w:rsidRDefault="00CD6CF8" w14:paraId="0311C320" w14:textId="77777777">
      <w:pPr>
        <w:numPr>
          <w:ilvl w:val="2"/>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update the “</w:t>
      </w:r>
      <w:proofErr w:type="spellStart"/>
      <w:r w:rsidRPr="00C057CE">
        <w:rPr>
          <w:rFonts w:eastAsia="Calibri" w:cstheme="minorHAnsi"/>
          <w:sz w:val="22"/>
          <w:szCs w:val="22"/>
        </w:rPr>
        <w:t>eid</w:t>
      </w:r>
      <w:proofErr w:type="spellEnd"/>
      <w:r w:rsidRPr="00C057CE">
        <w:rPr>
          <w:rFonts w:eastAsia="Calibri" w:cstheme="minorHAnsi"/>
          <w:sz w:val="22"/>
          <w:szCs w:val="22"/>
        </w:rPr>
        <w:t>-archive-</w:t>
      </w:r>
      <w:proofErr w:type="spellStart"/>
      <w:r w:rsidRPr="00C057CE">
        <w:rPr>
          <w:rFonts w:eastAsia="Calibri" w:cstheme="minorHAnsi"/>
          <w:sz w:val="22"/>
          <w:szCs w:val="22"/>
        </w:rPr>
        <w:t>beidconnect</w:t>
      </w:r>
      <w:proofErr w:type="spellEnd"/>
      <w:r w:rsidRPr="00C057CE">
        <w:rPr>
          <w:rFonts w:eastAsia="Calibri" w:cstheme="minorHAnsi"/>
          <w:sz w:val="22"/>
          <w:szCs w:val="22"/>
        </w:rPr>
        <w:t>/</w:t>
      </w:r>
      <w:proofErr w:type="spellStart"/>
      <w:r w:rsidRPr="00C057CE">
        <w:rPr>
          <w:rFonts w:eastAsia="Calibri" w:cstheme="minorHAnsi"/>
          <w:sz w:val="22"/>
          <w:szCs w:val="22"/>
        </w:rPr>
        <w:t>debian</w:t>
      </w:r>
      <w:proofErr w:type="spellEnd"/>
      <w:r w:rsidRPr="00C057CE">
        <w:rPr>
          <w:rFonts w:eastAsia="Calibri" w:cstheme="minorHAnsi"/>
          <w:sz w:val="22"/>
          <w:szCs w:val="22"/>
        </w:rPr>
        <w:t>/</w:t>
      </w:r>
      <w:proofErr w:type="spellStart"/>
      <w:r w:rsidRPr="00C057CE">
        <w:rPr>
          <w:rFonts w:eastAsia="Calibri" w:cstheme="minorHAnsi"/>
          <w:sz w:val="22"/>
          <w:szCs w:val="22"/>
        </w:rPr>
        <w:t>postinst</w:t>
      </w:r>
      <w:proofErr w:type="spellEnd"/>
      <w:r w:rsidRPr="00C057CE">
        <w:rPr>
          <w:rFonts w:eastAsia="Calibri" w:cstheme="minorHAnsi"/>
          <w:sz w:val="22"/>
          <w:szCs w:val="22"/>
        </w:rPr>
        <w:t>” file to support the new distribution.</w:t>
      </w:r>
    </w:p>
    <w:p w:rsidRPr="00C057CE" w:rsidR="00CD6CF8" w:rsidP="00CD6CF8" w:rsidRDefault="00CD6CF8" w14:paraId="5B775979" w14:textId="77777777">
      <w:pPr>
        <w:numPr>
          <w:ilvl w:val="2"/>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run the “</w:t>
      </w:r>
      <w:proofErr w:type="spellStart"/>
      <w:r w:rsidRPr="00C057CE">
        <w:rPr>
          <w:rFonts w:eastAsia="Calibri" w:cstheme="minorHAnsi"/>
          <w:sz w:val="22"/>
          <w:szCs w:val="22"/>
        </w:rPr>
        <w:t>dpkg-buildpackage</w:t>
      </w:r>
      <w:proofErr w:type="spellEnd"/>
      <w:r w:rsidRPr="00C057CE">
        <w:rPr>
          <w:rFonts w:eastAsia="Calibri" w:cstheme="minorHAnsi"/>
          <w:sz w:val="22"/>
          <w:szCs w:val="22"/>
        </w:rPr>
        <w:t xml:space="preserve"> -</w:t>
      </w:r>
      <w:proofErr w:type="spellStart"/>
      <w:r w:rsidRPr="00C057CE">
        <w:rPr>
          <w:rFonts w:eastAsia="Calibri" w:cstheme="minorHAnsi"/>
          <w:sz w:val="22"/>
          <w:szCs w:val="22"/>
        </w:rPr>
        <w:t>rfakeroot</w:t>
      </w:r>
      <w:proofErr w:type="spellEnd"/>
      <w:r w:rsidRPr="00C057CE">
        <w:rPr>
          <w:rFonts w:eastAsia="Calibri" w:cstheme="minorHAnsi"/>
          <w:sz w:val="22"/>
          <w:szCs w:val="22"/>
        </w:rPr>
        <w:t xml:space="preserve"> -</w:t>
      </w:r>
      <w:proofErr w:type="spellStart"/>
      <w:r w:rsidRPr="00C057CE">
        <w:rPr>
          <w:rFonts w:eastAsia="Calibri" w:cstheme="minorHAnsi"/>
          <w:sz w:val="22"/>
          <w:szCs w:val="22"/>
        </w:rPr>
        <w:t>uc</w:t>
      </w:r>
      <w:proofErr w:type="spellEnd"/>
      <w:r w:rsidRPr="00C057CE">
        <w:rPr>
          <w:rFonts w:eastAsia="Calibri" w:cstheme="minorHAnsi"/>
          <w:sz w:val="22"/>
          <w:szCs w:val="22"/>
        </w:rPr>
        <w:t xml:space="preserve"> -us” command to create the new </w:t>
      </w:r>
      <w:proofErr w:type="spellStart"/>
      <w:r w:rsidRPr="00C057CE">
        <w:rPr>
          <w:rFonts w:eastAsia="Calibri" w:cstheme="minorHAnsi"/>
          <w:sz w:val="22"/>
          <w:szCs w:val="22"/>
        </w:rPr>
        <w:t>eid</w:t>
      </w:r>
      <w:proofErr w:type="spellEnd"/>
      <w:r w:rsidRPr="00C057CE">
        <w:rPr>
          <w:rFonts w:eastAsia="Calibri" w:cstheme="minorHAnsi"/>
          <w:sz w:val="22"/>
          <w:szCs w:val="22"/>
        </w:rPr>
        <w:t>-archive-</w:t>
      </w:r>
      <w:proofErr w:type="spellStart"/>
      <w:r w:rsidRPr="00C057CE">
        <w:rPr>
          <w:rFonts w:eastAsia="Calibri" w:cstheme="minorHAnsi"/>
          <w:sz w:val="22"/>
          <w:szCs w:val="22"/>
        </w:rPr>
        <w:t>beidconnect</w:t>
      </w:r>
      <w:proofErr w:type="spellEnd"/>
      <w:r w:rsidRPr="00C057CE">
        <w:rPr>
          <w:rFonts w:eastAsia="Calibri" w:cstheme="minorHAnsi"/>
          <w:sz w:val="22"/>
          <w:szCs w:val="22"/>
        </w:rPr>
        <w:t xml:space="preserve"> package.</w:t>
      </w:r>
    </w:p>
    <w:p w:rsidRPr="00C057CE" w:rsidR="00CD6CF8" w:rsidP="00CD6CF8" w:rsidRDefault="00CD6CF8" w14:paraId="0CB04F4E"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In the “</w:t>
      </w:r>
      <w:proofErr w:type="spellStart"/>
      <w:r w:rsidRPr="00C057CE">
        <w:rPr>
          <w:rFonts w:eastAsia="Calibri" w:cstheme="minorHAnsi"/>
          <w:sz w:val="22"/>
          <w:szCs w:val="22"/>
        </w:rPr>
        <w:t>reprepro</w:t>
      </w:r>
      <w:proofErr w:type="spellEnd"/>
      <w:r w:rsidRPr="00C057CE">
        <w:rPr>
          <w:rFonts w:eastAsia="Calibri" w:cstheme="minorHAnsi"/>
          <w:sz w:val="22"/>
          <w:szCs w:val="22"/>
        </w:rPr>
        <w:t>/conf” folder:</w:t>
      </w:r>
    </w:p>
    <w:p w:rsidRPr="00C057CE" w:rsidR="00CD6CF8" w:rsidP="00CD6CF8" w:rsidRDefault="00CD6CF8" w14:paraId="62DF0D5E" w14:textId="77777777">
      <w:pPr>
        <w:numPr>
          <w:ilvl w:val="2"/>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Update both the “distributions” and “incoming” files to recognize new versions.</w:t>
      </w:r>
    </w:p>
    <w:p w:rsidRPr="00C057CE" w:rsidR="00CD6CF8" w:rsidP="00CD6CF8" w:rsidRDefault="00CD6CF8" w14:paraId="2210CB88"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On the host machine (outside docker):</w:t>
      </w:r>
    </w:p>
    <w:p w:rsidRPr="00C057CE" w:rsidR="00CD6CF8" w:rsidP="00CD6CF8" w:rsidRDefault="00CD6CF8" w14:paraId="795CE7F6" w14:textId="77777777">
      <w:pPr>
        <w:numPr>
          <w:ilvl w:val="2"/>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Run the “docker cp [container</w:t>
      </w:r>
      <w:proofErr w:type="gramStart"/>
      <w:r w:rsidRPr="00C057CE">
        <w:rPr>
          <w:rFonts w:eastAsia="Calibri" w:cstheme="minorHAnsi"/>
          <w:sz w:val="22"/>
          <w:szCs w:val="22"/>
        </w:rPr>
        <w:t>]:release</w:t>
      </w:r>
      <w:proofErr w:type="gramEnd"/>
      <w:r w:rsidRPr="00C057CE">
        <w:rPr>
          <w:rFonts w:eastAsia="Calibri" w:cstheme="minorHAnsi"/>
          <w:sz w:val="22"/>
          <w:szCs w:val="22"/>
        </w:rPr>
        <w:t>\</w:t>
      </w:r>
      <w:proofErr w:type="spellStart"/>
      <w:r w:rsidRPr="00C057CE">
        <w:rPr>
          <w:rFonts w:eastAsia="Calibri" w:cstheme="minorHAnsi"/>
          <w:sz w:val="22"/>
          <w:szCs w:val="22"/>
        </w:rPr>
        <w:t>eid</w:t>
      </w:r>
      <w:proofErr w:type="spellEnd"/>
      <w:r w:rsidRPr="00C057CE">
        <w:rPr>
          <w:rFonts w:eastAsia="Calibri" w:cstheme="minorHAnsi"/>
          <w:sz w:val="22"/>
          <w:szCs w:val="22"/>
        </w:rPr>
        <w:t>-archive-</w:t>
      </w:r>
      <w:proofErr w:type="spellStart"/>
      <w:r w:rsidRPr="00C057CE">
        <w:rPr>
          <w:rFonts w:eastAsia="Calibri" w:cstheme="minorHAnsi"/>
          <w:sz w:val="22"/>
          <w:szCs w:val="22"/>
        </w:rPr>
        <w:t>beidconnect</w:t>
      </w:r>
      <w:proofErr w:type="spellEnd"/>
      <w:r w:rsidRPr="00C057CE">
        <w:rPr>
          <w:rFonts w:eastAsia="Calibri" w:cstheme="minorHAnsi"/>
          <w:sz w:val="22"/>
          <w:szCs w:val="22"/>
        </w:rPr>
        <w:t xml:space="preserve"> .\</w:t>
      </w:r>
      <w:proofErr w:type="spellStart"/>
      <w:r w:rsidRPr="00C057CE">
        <w:rPr>
          <w:rFonts w:eastAsia="Calibri" w:cstheme="minorHAnsi"/>
          <w:sz w:val="22"/>
          <w:szCs w:val="22"/>
        </w:rPr>
        <w:t>new_release</w:t>
      </w:r>
      <w:proofErr w:type="spellEnd"/>
      <w:r w:rsidRPr="00C057CE">
        <w:rPr>
          <w:rFonts w:eastAsia="Calibri" w:cstheme="minorHAnsi"/>
          <w:sz w:val="22"/>
          <w:szCs w:val="22"/>
        </w:rPr>
        <w:t>\” command to copy the new archive package.</w:t>
      </w:r>
    </w:p>
    <w:p w:rsidRPr="00C057CE" w:rsidR="00CD6CF8" w:rsidP="00CD6CF8" w:rsidRDefault="00CD6CF8" w14:paraId="7C3BB41C" w14:textId="77777777">
      <w:pPr>
        <w:numPr>
          <w:ilvl w:val="2"/>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 xml:space="preserve">Inside the </w:t>
      </w:r>
      <w:proofErr w:type="spellStart"/>
      <w:r w:rsidRPr="00C057CE">
        <w:rPr>
          <w:rFonts w:eastAsia="Calibri" w:cstheme="minorHAnsi"/>
          <w:sz w:val="22"/>
          <w:szCs w:val="22"/>
        </w:rPr>
        <w:t>Dockerfile</w:t>
      </w:r>
      <w:proofErr w:type="spellEnd"/>
      <w:r w:rsidRPr="00C057CE">
        <w:rPr>
          <w:rFonts w:eastAsia="Calibri" w:cstheme="minorHAnsi"/>
          <w:sz w:val="22"/>
          <w:szCs w:val="22"/>
        </w:rPr>
        <w:t>, comment the “FROM Debian” line and uncomment the “FROM Ubuntu” one.</w:t>
      </w:r>
    </w:p>
    <w:p w:rsidRPr="00C057CE" w:rsidR="00CD6CF8" w:rsidP="00CD6CF8" w:rsidRDefault="00CD6CF8" w14:paraId="19799E2B" w14:textId="77777777">
      <w:pPr>
        <w:suppressAutoHyphens w:val="0"/>
        <w:spacing w:after="160" w:line="240" w:lineRule="auto"/>
        <w:ind w:left="1980"/>
        <w:contextualSpacing/>
        <w:rPr>
          <w:rFonts w:eastAsia="Calibri" w:cstheme="minorHAnsi"/>
          <w:color w:val="FF0000"/>
          <w:sz w:val="22"/>
          <w:szCs w:val="22"/>
        </w:rPr>
      </w:pPr>
    </w:p>
    <w:p w:rsidRPr="00C057CE" w:rsidR="00CD6CF8" w:rsidP="00CD6CF8" w:rsidRDefault="00CD6CF8" w14:paraId="69B5A52B" w14:textId="77777777">
      <w:pPr>
        <w:numPr>
          <w:ilvl w:val="0"/>
          <w:numId w:val="26"/>
        </w:numPr>
        <w:suppressAutoHyphens w:val="0"/>
        <w:spacing w:after="160" w:line="240" w:lineRule="auto"/>
        <w:contextualSpacing/>
        <w:rPr>
          <w:rFonts w:eastAsia="Calibri" w:cstheme="minorHAnsi"/>
          <w:sz w:val="22"/>
          <w:szCs w:val="22"/>
          <w:u w:val="single"/>
        </w:rPr>
      </w:pPr>
      <w:r w:rsidRPr="00C057CE">
        <w:rPr>
          <w:rFonts w:eastAsia="Calibri" w:cstheme="minorHAnsi"/>
          <w:sz w:val="22"/>
          <w:szCs w:val="22"/>
          <w:u w:val="single"/>
        </w:rPr>
        <w:t>Prepare the Ubuntu Docker:</w:t>
      </w:r>
    </w:p>
    <w:p w:rsidRPr="00C057CE" w:rsidR="00CD6CF8" w:rsidP="00CD6CF8" w:rsidRDefault="00CD6CF8" w14:paraId="788E62BF"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 xml:space="preserve">Build the docker image using the </w:t>
      </w:r>
      <w:proofErr w:type="spellStart"/>
      <w:r w:rsidRPr="00C057CE">
        <w:rPr>
          <w:rFonts w:eastAsia="Calibri" w:cstheme="minorHAnsi"/>
          <w:sz w:val="22"/>
          <w:szCs w:val="22"/>
        </w:rPr>
        <w:t>Dockerfile</w:t>
      </w:r>
      <w:proofErr w:type="spellEnd"/>
      <w:r w:rsidRPr="00C057CE">
        <w:rPr>
          <w:rFonts w:eastAsia="Calibri" w:cstheme="minorHAnsi"/>
          <w:sz w:val="22"/>
          <w:szCs w:val="22"/>
        </w:rPr>
        <w:t xml:space="preserve"> (docker </w:t>
      </w:r>
      <w:proofErr w:type="gramStart"/>
      <w:r w:rsidRPr="00C057CE">
        <w:rPr>
          <w:rFonts w:eastAsia="Calibri" w:cstheme="minorHAnsi"/>
          <w:sz w:val="22"/>
          <w:szCs w:val="22"/>
        </w:rPr>
        <w:t>build .</w:t>
      </w:r>
      <w:proofErr w:type="gramEnd"/>
      <w:r w:rsidRPr="00C057CE">
        <w:rPr>
          <w:rFonts w:eastAsia="Calibri" w:cstheme="minorHAnsi"/>
          <w:sz w:val="22"/>
          <w:szCs w:val="22"/>
        </w:rPr>
        <w:t xml:space="preserve"> -t release-builder-ubuntu).</w:t>
      </w:r>
    </w:p>
    <w:p w:rsidRPr="00C057CE" w:rsidR="00CD6CF8" w:rsidP="00CD6CF8" w:rsidRDefault="00CD6CF8" w14:paraId="096F2A75"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Run the image inside a container and access the container’s CLI.</w:t>
      </w:r>
    </w:p>
    <w:p w:rsidRPr="00C057CE" w:rsidR="00CD6CF8" w:rsidP="00CD6CF8" w:rsidRDefault="00CD6CF8" w14:paraId="08BC81BB"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Run the “bash” command, then run the “</w:t>
      </w:r>
      <w:proofErr w:type="spellStart"/>
      <w:r w:rsidRPr="00C057CE">
        <w:rPr>
          <w:rFonts w:eastAsia="Calibri" w:cstheme="minorHAnsi"/>
          <w:sz w:val="22"/>
          <w:szCs w:val="22"/>
        </w:rPr>
        <w:t>shopt</w:t>
      </w:r>
      <w:proofErr w:type="spellEnd"/>
      <w:r w:rsidRPr="00C057CE">
        <w:rPr>
          <w:rFonts w:eastAsia="Calibri" w:cstheme="minorHAnsi"/>
          <w:sz w:val="22"/>
          <w:szCs w:val="22"/>
        </w:rPr>
        <w:t xml:space="preserve"> -s </w:t>
      </w:r>
      <w:proofErr w:type="spellStart"/>
      <w:r w:rsidRPr="00C057CE">
        <w:rPr>
          <w:rFonts w:eastAsia="Calibri" w:cstheme="minorHAnsi"/>
          <w:sz w:val="22"/>
          <w:szCs w:val="22"/>
        </w:rPr>
        <w:t>globstar</w:t>
      </w:r>
      <w:proofErr w:type="spellEnd"/>
      <w:r w:rsidRPr="00C057CE">
        <w:rPr>
          <w:rFonts w:eastAsia="Calibri" w:cstheme="minorHAnsi"/>
          <w:sz w:val="22"/>
          <w:szCs w:val="22"/>
        </w:rPr>
        <w:t>” command.</w:t>
      </w:r>
    </w:p>
    <w:p w:rsidRPr="00C057CE" w:rsidR="00CD6CF8" w:rsidP="00CD6CF8" w:rsidRDefault="00CD6CF8" w14:paraId="42C99164" w14:textId="77777777">
      <w:pPr>
        <w:numPr>
          <w:ilvl w:val="0"/>
          <w:numId w:val="26"/>
        </w:numPr>
        <w:suppressAutoHyphens w:val="0"/>
        <w:spacing w:after="160" w:line="240" w:lineRule="auto"/>
        <w:contextualSpacing/>
        <w:rPr>
          <w:rFonts w:eastAsia="Calibri" w:cstheme="minorHAnsi"/>
          <w:sz w:val="22"/>
          <w:szCs w:val="22"/>
          <w:u w:val="single"/>
        </w:rPr>
      </w:pPr>
      <w:r w:rsidRPr="00C057CE">
        <w:rPr>
          <w:rFonts w:eastAsia="Calibri" w:cstheme="minorHAnsi"/>
          <w:sz w:val="22"/>
          <w:szCs w:val="22"/>
          <w:u w:val="single"/>
        </w:rPr>
        <w:t>Inside the Ubuntu Docker, for the Debian based packages:</w:t>
      </w:r>
    </w:p>
    <w:p w:rsidRPr="00C057CE" w:rsidR="00CD6CF8" w:rsidP="00CD6CF8" w:rsidRDefault="00CD6CF8" w14:paraId="49DB747B"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 xml:space="preserve">Run the “cd </w:t>
      </w:r>
      <w:proofErr w:type="spellStart"/>
      <w:r w:rsidRPr="00C057CE">
        <w:rPr>
          <w:rFonts w:eastAsia="Calibri" w:cstheme="minorHAnsi"/>
          <w:sz w:val="22"/>
          <w:szCs w:val="22"/>
        </w:rPr>
        <w:t>reprepro</w:t>
      </w:r>
      <w:proofErr w:type="spellEnd"/>
      <w:r w:rsidRPr="00C057CE">
        <w:rPr>
          <w:rFonts w:eastAsia="Calibri" w:cstheme="minorHAnsi"/>
          <w:sz w:val="22"/>
          <w:szCs w:val="22"/>
        </w:rPr>
        <w:t>” command to move inside the correct folder.</w:t>
      </w:r>
    </w:p>
    <w:p w:rsidRPr="00C057CE" w:rsidR="00CD6CF8" w:rsidP="00CD6CF8" w:rsidRDefault="00CD6CF8" w14:paraId="031073A5"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Run the “</w:t>
      </w:r>
      <w:proofErr w:type="spellStart"/>
      <w:r w:rsidRPr="00C057CE">
        <w:rPr>
          <w:rFonts w:eastAsia="Calibri" w:cstheme="minorHAnsi"/>
          <w:sz w:val="22"/>
          <w:szCs w:val="22"/>
        </w:rPr>
        <w:t>reprepro</w:t>
      </w:r>
      <w:proofErr w:type="spellEnd"/>
      <w:r w:rsidRPr="00C057CE">
        <w:rPr>
          <w:rFonts w:eastAsia="Calibri" w:cstheme="minorHAnsi"/>
          <w:sz w:val="22"/>
          <w:szCs w:val="22"/>
        </w:rPr>
        <w:t xml:space="preserve"> </w:t>
      </w:r>
      <w:proofErr w:type="spellStart"/>
      <w:r w:rsidRPr="00C057CE">
        <w:rPr>
          <w:rFonts w:eastAsia="Calibri" w:cstheme="minorHAnsi"/>
          <w:sz w:val="22"/>
          <w:szCs w:val="22"/>
        </w:rPr>
        <w:t>processincoming</w:t>
      </w:r>
      <w:proofErr w:type="spellEnd"/>
      <w:r w:rsidRPr="00C057CE">
        <w:rPr>
          <w:rFonts w:eastAsia="Calibri" w:cstheme="minorHAnsi"/>
          <w:sz w:val="22"/>
          <w:szCs w:val="22"/>
        </w:rPr>
        <w:t xml:space="preserve"> incoming” command to build the packages for TA.</w:t>
      </w:r>
    </w:p>
    <w:p w:rsidRPr="00C057CE" w:rsidR="00CD6CF8" w:rsidP="00CD6CF8" w:rsidRDefault="00CD6CF8" w14:paraId="29313611"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lastRenderedPageBreak/>
        <w:t>When TA tests are done, run the “</w:t>
      </w:r>
      <w:proofErr w:type="spellStart"/>
      <w:r w:rsidRPr="00C057CE">
        <w:rPr>
          <w:rFonts w:eastAsia="Calibri" w:cstheme="minorHAnsi"/>
          <w:sz w:val="22"/>
          <w:szCs w:val="22"/>
        </w:rPr>
        <w:t>reprepro</w:t>
      </w:r>
      <w:proofErr w:type="spellEnd"/>
      <w:r w:rsidRPr="00C057CE">
        <w:rPr>
          <w:rFonts w:eastAsia="Calibri" w:cstheme="minorHAnsi"/>
          <w:sz w:val="22"/>
          <w:szCs w:val="22"/>
        </w:rPr>
        <w:t xml:space="preserve"> </w:t>
      </w:r>
      <w:proofErr w:type="spellStart"/>
      <w:r w:rsidRPr="00C057CE">
        <w:rPr>
          <w:rFonts w:eastAsia="Calibri" w:cstheme="minorHAnsi"/>
          <w:sz w:val="22"/>
          <w:szCs w:val="22"/>
        </w:rPr>
        <w:t>copysrc</w:t>
      </w:r>
      <w:proofErr w:type="spellEnd"/>
      <w:r w:rsidRPr="00C057CE">
        <w:rPr>
          <w:rFonts w:eastAsia="Calibri" w:cstheme="minorHAnsi"/>
          <w:sz w:val="22"/>
          <w:szCs w:val="22"/>
        </w:rPr>
        <w:t xml:space="preserve"> &lt;destination-distribution&gt; &lt;source-distribution&gt; &lt;source-package&gt;” command for </w:t>
      </w:r>
      <w:r w:rsidRPr="00C057CE">
        <w:rPr>
          <w:rFonts w:eastAsia="Calibri" w:cstheme="minorHAnsi"/>
          <w:sz w:val="22"/>
          <w:szCs w:val="22"/>
          <w:u w:val="single"/>
        </w:rPr>
        <w:t>each distribution</w:t>
      </w:r>
      <w:r w:rsidRPr="00C057CE">
        <w:rPr>
          <w:rFonts w:eastAsia="Calibri" w:cstheme="minorHAnsi"/>
          <w:sz w:val="22"/>
          <w:szCs w:val="22"/>
        </w:rPr>
        <w:t>.</w:t>
      </w:r>
    </w:p>
    <w:p w:rsidRPr="00C057CE" w:rsidR="00CD6CF8" w:rsidP="00CD6CF8" w:rsidRDefault="00CD6CF8" w14:paraId="5FF3FBB3" w14:textId="77777777">
      <w:pPr>
        <w:numPr>
          <w:ilvl w:val="2"/>
          <w:numId w:val="26"/>
        </w:numPr>
        <w:suppressAutoHyphens w:val="0"/>
        <w:spacing w:after="160" w:line="240" w:lineRule="auto"/>
        <w:contextualSpacing/>
        <w:rPr>
          <w:rFonts w:eastAsia="Calibri" w:cstheme="minorHAnsi"/>
          <w:sz w:val="22"/>
          <w:szCs w:val="22"/>
        </w:rPr>
      </w:pPr>
      <w:proofErr w:type="spellStart"/>
      <w:proofErr w:type="gramStart"/>
      <w:r w:rsidRPr="00C057CE">
        <w:rPr>
          <w:rFonts w:eastAsia="Calibri" w:cstheme="minorHAnsi"/>
          <w:sz w:val="22"/>
          <w:szCs w:val="22"/>
        </w:rPr>
        <w:t>E.g</w:t>
      </w:r>
      <w:proofErr w:type="spellEnd"/>
      <w:r w:rsidRPr="00C057CE">
        <w:rPr>
          <w:rFonts w:eastAsia="Calibri" w:cstheme="minorHAnsi"/>
          <w:sz w:val="22"/>
          <w:szCs w:val="22"/>
        </w:rPr>
        <w:t xml:space="preserve"> :</w:t>
      </w:r>
      <w:proofErr w:type="gramEnd"/>
      <w:r w:rsidRPr="00C057CE">
        <w:rPr>
          <w:rFonts w:eastAsia="Calibri" w:cstheme="minorHAnsi"/>
          <w:sz w:val="22"/>
          <w:szCs w:val="22"/>
        </w:rPr>
        <w:t xml:space="preserve"> “</w:t>
      </w:r>
      <w:proofErr w:type="spellStart"/>
      <w:r w:rsidRPr="00C057CE">
        <w:rPr>
          <w:rFonts w:eastAsia="Calibri" w:cstheme="minorHAnsi"/>
          <w:sz w:val="22"/>
          <w:szCs w:val="22"/>
        </w:rPr>
        <w:t>reprepro</w:t>
      </w:r>
      <w:proofErr w:type="spellEnd"/>
      <w:r w:rsidRPr="00C057CE">
        <w:rPr>
          <w:rFonts w:eastAsia="Calibri" w:cstheme="minorHAnsi"/>
          <w:sz w:val="22"/>
          <w:szCs w:val="22"/>
        </w:rPr>
        <w:t xml:space="preserve"> </w:t>
      </w:r>
      <w:proofErr w:type="spellStart"/>
      <w:r w:rsidRPr="00C057CE">
        <w:rPr>
          <w:rFonts w:eastAsia="Calibri" w:cstheme="minorHAnsi"/>
          <w:sz w:val="22"/>
          <w:szCs w:val="22"/>
        </w:rPr>
        <w:t>copysrc</w:t>
      </w:r>
      <w:proofErr w:type="spellEnd"/>
      <w:r w:rsidRPr="00C057CE">
        <w:rPr>
          <w:rFonts w:eastAsia="Calibri" w:cstheme="minorHAnsi"/>
          <w:sz w:val="22"/>
          <w:szCs w:val="22"/>
        </w:rPr>
        <w:t xml:space="preserve"> bullseye ta/bullseye </w:t>
      </w:r>
      <w:proofErr w:type="spellStart"/>
      <w:r w:rsidRPr="00C057CE">
        <w:rPr>
          <w:rFonts w:eastAsia="Calibri" w:cstheme="minorHAnsi"/>
          <w:sz w:val="22"/>
          <w:szCs w:val="22"/>
        </w:rPr>
        <w:t>beidconnect</w:t>
      </w:r>
      <w:proofErr w:type="spellEnd"/>
      <w:r w:rsidRPr="00C057CE">
        <w:rPr>
          <w:rFonts w:eastAsia="Calibri" w:cstheme="minorHAnsi"/>
          <w:sz w:val="22"/>
          <w:szCs w:val="22"/>
        </w:rPr>
        <w:t>”</w:t>
      </w:r>
    </w:p>
    <w:p w:rsidRPr="00C057CE" w:rsidR="00CD6CF8" w:rsidP="00CD6CF8" w:rsidRDefault="00CD6CF8" w14:paraId="2E0BE47C" w14:textId="77777777">
      <w:pPr>
        <w:numPr>
          <w:ilvl w:val="0"/>
          <w:numId w:val="26"/>
        </w:numPr>
        <w:suppressAutoHyphens w:val="0"/>
        <w:spacing w:after="160" w:line="240" w:lineRule="auto"/>
        <w:contextualSpacing/>
        <w:rPr>
          <w:rFonts w:eastAsia="Calibri" w:cstheme="minorHAnsi"/>
          <w:sz w:val="22"/>
          <w:szCs w:val="22"/>
          <w:u w:val="single"/>
        </w:rPr>
      </w:pPr>
      <w:r w:rsidRPr="00C057CE">
        <w:rPr>
          <w:rFonts w:eastAsia="Calibri" w:cstheme="minorHAnsi"/>
          <w:sz w:val="22"/>
          <w:szCs w:val="22"/>
          <w:u w:val="single"/>
        </w:rPr>
        <w:t>Inside the Ubuntu Docker, for the RPM-based packages:</w:t>
      </w:r>
    </w:p>
    <w:p w:rsidRPr="00C057CE" w:rsidR="00CD6CF8" w:rsidP="00CD6CF8" w:rsidRDefault="00CD6CF8" w14:paraId="19493673"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 xml:space="preserve">Run the “cd </w:t>
      </w:r>
      <w:proofErr w:type="spellStart"/>
      <w:r w:rsidRPr="00C057CE">
        <w:rPr>
          <w:rFonts w:eastAsia="Calibri" w:cstheme="minorHAnsi"/>
          <w:sz w:val="22"/>
          <w:szCs w:val="22"/>
        </w:rPr>
        <w:t>rpmrep</w:t>
      </w:r>
      <w:proofErr w:type="spellEnd"/>
      <w:r w:rsidRPr="00C057CE">
        <w:rPr>
          <w:rFonts w:eastAsia="Calibri" w:cstheme="minorHAnsi"/>
          <w:sz w:val="22"/>
          <w:szCs w:val="22"/>
        </w:rPr>
        <w:t>” command to move inside the correct folder.</w:t>
      </w:r>
    </w:p>
    <w:p w:rsidRPr="00C057CE" w:rsidR="00CD6CF8" w:rsidP="00CD6CF8" w:rsidRDefault="00CD6CF8" w14:paraId="28BAA59B"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Run the “</w:t>
      </w:r>
      <w:proofErr w:type="spellStart"/>
      <w:r w:rsidRPr="00C057CE">
        <w:rPr>
          <w:rFonts w:eastAsia="Calibri" w:cstheme="minorHAnsi"/>
          <w:sz w:val="22"/>
          <w:szCs w:val="22"/>
        </w:rPr>
        <w:t>rpmsign</w:t>
      </w:r>
      <w:proofErr w:type="spellEnd"/>
      <w:r w:rsidRPr="00C057CE">
        <w:rPr>
          <w:rFonts w:eastAsia="Calibri" w:cstheme="minorHAnsi"/>
          <w:sz w:val="22"/>
          <w:szCs w:val="22"/>
        </w:rPr>
        <w:t xml:space="preserve"> --resign --key-id 0x69FA2D05 **/*.rpm” command to resign the various “.rpm” files. If the GPG key changed, use the new key-id.</w:t>
      </w:r>
    </w:p>
    <w:p w:rsidRPr="00C057CE" w:rsidR="00CD6CF8" w:rsidP="00CD6CF8" w:rsidRDefault="00CD6CF8" w14:paraId="1B6FFE42"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For every folder in the “</w:t>
      </w:r>
      <w:proofErr w:type="spellStart"/>
      <w:r w:rsidRPr="00C057CE">
        <w:rPr>
          <w:rFonts w:eastAsia="Calibri" w:cstheme="minorHAnsi"/>
          <w:sz w:val="22"/>
          <w:szCs w:val="22"/>
        </w:rPr>
        <w:t>rpmrep</w:t>
      </w:r>
      <w:proofErr w:type="spellEnd"/>
      <w:r w:rsidRPr="00C057CE">
        <w:rPr>
          <w:rFonts w:eastAsia="Calibri" w:cstheme="minorHAnsi"/>
          <w:sz w:val="22"/>
          <w:szCs w:val="22"/>
        </w:rPr>
        <w:t>” file structure, run the “</w:t>
      </w:r>
      <w:proofErr w:type="spellStart"/>
      <w:r w:rsidRPr="00C057CE">
        <w:rPr>
          <w:rFonts w:eastAsia="Calibri" w:cstheme="minorHAnsi"/>
          <w:sz w:val="22"/>
          <w:szCs w:val="22"/>
        </w:rPr>
        <w:t>createrepo_c</w:t>
      </w:r>
      <w:proofErr w:type="spellEnd"/>
      <w:r w:rsidRPr="00C057CE">
        <w:rPr>
          <w:rFonts w:eastAsia="Calibri" w:cstheme="minorHAnsi"/>
          <w:sz w:val="22"/>
          <w:szCs w:val="22"/>
        </w:rPr>
        <w:t xml:space="preserve"> &lt;folder&gt;” command.</w:t>
      </w:r>
    </w:p>
    <w:p w:rsidRPr="00C057CE" w:rsidR="00CD6CF8" w:rsidP="00CD6CF8" w:rsidRDefault="00CD6CF8" w14:paraId="3279E060" w14:textId="77777777">
      <w:pPr>
        <w:suppressAutoHyphens w:val="0"/>
        <w:spacing w:after="160" w:line="240" w:lineRule="auto"/>
        <w:ind w:left="2160"/>
        <w:contextualSpacing/>
        <w:rPr>
          <w:rFonts w:eastAsia="Calibri" w:cstheme="minorHAnsi"/>
          <w:sz w:val="22"/>
          <w:szCs w:val="22"/>
        </w:rPr>
      </w:pPr>
      <w:proofErr w:type="spellStart"/>
      <w:r w:rsidRPr="00C057CE">
        <w:rPr>
          <w:rFonts w:eastAsia="Calibri" w:cstheme="minorHAnsi"/>
          <w:sz w:val="22"/>
          <w:szCs w:val="22"/>
        </w:rPr>
        <w:t>E.g</w:t>
      </w:r>
      <w:proofErr w:type="spellEnd"/>
      <w:r w:rsidRPr="00C057CE">
        <w:rPr>
          <w:rFonts w:eastAsia="Calibri" w:cstheme="minorHAnsi"/>
          <w:sz w:val="22"/>
          <w:szCs w:val="22"/>
        </w:rPr>
        <w:t>: “</w:t>
      </w:r>
      <w:proofErr w:type="spellStart"/>
      <w:r w:rsidRPr="00C057CE">
        <w:rPr>
          <w:rFonts w:eastAsia="Calibri" w:cstheme="minorHAnsi"/>
          <w:sz w:val="22"/>
          <w:szCs w:val="22"/>
        </w:rPr>
        <w:t>createrepo_c</w:t>
      </w:r>
      <w:proofErr w:type="spellEnd"/>
      <w:r w:rsidRPr="00C057CE">
        <w:rPr>
          <w:rFonts w:eastAsia="Calibri" w:cstheme="minorHAnsi"/>
          <w:sz w:val="22"/>
          <w:szCs w:val="22"/>
        </w:rPr>
        <w:t xml:space="preserve"> fedora/35”</w:t>
      </w:r>
    </w:p>
    <w:p w:rsidRPr="00C057CE" w:rsidR="00CD6CF8" w:rsidP="00CD6CF8" w:rsidRDefault="00CD6CF8" w14:paraId="08A197C6" w14:textId="77777777">
      <w:pPr>
        <w:numPr>
          <w:ilvl w:val="0"/>
          <w:numId w:val="26"/>
        </w:numPr>
        <w:suppressAutoHyphens w:val="0"/>
        <w:spacing w:after="160" w:line="240" w:lineRule="auto"/>
        <w:contextualSpacing/>
        <w:rPr>
          <w:rFonts w:eastAsia="Calibri" w:cstheme="minorHAnsi"/>
          <w:sz w:val="22"/>
          <w:szCs w:val="22"/>
          <w:u w:val="single"/>
        </w:rPr>
      </w:pPr>
      <w:r w:rsidRPr="00C057CE">
        <w:rPr>
          <w:rFonts w:eastAsia="Calibri" w:cstheme="minorHAnsi"/>
          <w:sz w:val="22"/>
          <w:szCs w:val="22"/>
          <w:u w:val="single"/>
        </w:rPr>
        <w:t>On the host machine (outside docker):</w:t>
      </w:r>
    </w:p>
    <w:p w:rsidRPr="00C057CE" w:rsidR="00CD6CF8" w:rsidP="00CD6CF8" w:rsidRDefault="00CD6CF8" w14:paraId="3A4832B0"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Run the “docker cp [container</w:t>
      </w:r>
      <w:proofErr w:type="gramStart"/>
      <w:r w:rsidRPr="00C057CE">
        <w:rPr>
          <w:rFonts w:eastAsia="Calibri" w:cstheme="minorHAnsi"/>
          <w:sz w:val="22"/>
          <w:szCs w:val="22"/>
        </w:rPr>
        <w:t>]:release</w:t>
      </w:r>
      <w:proofErr w:type="gramEnd"/>
      <w:r w:rsidRPr="00C057CE">
        <w:rPr>
          <w:rFonts w:eastAsia="Calibri" w:cstheme="minorHAnsi"/>
          <w:sz w:val="22"/>
          <w:szCs w:val="22"/>
        </w:rPr>
        <w:t xml:space="preserve"> .\release” command to copy the file locally on your machine.</w:t>
      </w:r>
    </w:p>
    <w:p w:rsidRPr="00C057CE" w:rsidR="00CD6CF8" w:rsidP="00CD6CF8" w:rsidRDefault="00CD6CF8" w14:paraId="7ECD66C5" w14:textId="77777777">
      <w:pPr>
        <w:numPr>
          <w:ilvl w:val="1"/>
          <w:numId w:val="26"/>
        </w:numPr>
        <w:suppressAutoHyphens w:val="0"/>
        <w:spacing w:after="160" w:line="240" w:lineRule="auto"/>
        <w:contextualSpacing/>
        <w:rPr>
          <w:rFonts w:eastAsia="Calibri" w:cstheme="minorHAnsi"/>
          <w:sz w:val="22"/>
          <w:szCs w:val="22"/>
        </w:rPr>
      </w:pPr>
      <w:r w:rsidRPr="00C057CE">
        <w:rPr>
          <w:rFonts w:eastAsia="Calibri" w:cstheme="minorHAnsi"/>
          <w:sz w:val="22"/>
          <w:szCs w:val="22"/>
        </w:rPr>
        <w:t>ZIP the “release” folder and send it to the person responsible of uploading the files on the server.</w:t>
      </w:r>
    </w:p>
    <w:p w:rsidRPr="00C057CE" w:rsidR="00CD6CF8" w:rsidP="00CD6CF8" w:rsidRDefault="00CD6CF8" w14:paraId="28EC95CB" w14:textId="77777777">
      <w:pPr>
        <w:suppressAutoHyphens w:val="0"/>
        <w:spacing w:after="160" w:line="259" w:lineRule="auto"/>
        <w:rPr>
          <w:rFonts w:eastAsia="Calibri" w:cstheme="minorHAnsi"/>
          <w:sz w:val="22"/>
          <w:szCs w:val="22"/>
        </w:rPr>
      </w:pPr>
      <w:bookmarkStart w:name="_Toc112397363" w:id="28"/>
    </w:p>
    <w:p w:rsidRPr="00C057CE" w:rsidR="00CD6CF8" w:rsidP="00CD6CF8" w:rsidRDefault="00CD6CF8" w14:paraId="173B5AE6" w14:textId="77777777">
      <w:pPr>
        <w:pStyle w:val="Heading4"/>
        <w:suppressAutoHyphens w:val="0"/>
      </w:pPr>
      <w:r w:rsidRPr="00C057CE">
        <w:t xml:space="preserve">Tools setup for the </w:t>
      </w:r>
      <w:proofErr w:type="spellStart"/>
      <w:r w:rsidRPr="00C057CE">
        <w:t>BeID</w:t>
      </w:r>
      <w:proofErr w:type="spellEnd"/>
      <w:r w:rsidRPr="00C057CE">
        <w:t xml:space="preserve"> Connect </w:t>
      </w:r>
      <w:proofErr w:type="gramStart"/>
      <w:r w:rsidRPr="00C057CE">
        <w:t>generation</w:t>
      </w:r>
      <w:bookmarkEnd w:id="28"/>
      <w:proofErr w:type="gramEnd"/>
    </w:p>
    <w:p w:rsidRPr="00C057CE" w:rsidR="00CD6CF8" w:rsidP="00CD6CF8" w:rsidRDefault="00CD6CF8" w14:paraId="5B1AEE56" w14:textId="77777777">
      <w:pPr>
        <w:pStyle w:val="ListParagraph"/>
        <w:numPr>
          <w:ilvl w:val="0"/>
          <w:numId w:val="27"/>
        </w:numPr>
        <w:suppressAutoHyphens w:val="0"/>
        <w:spacing w:after="160" w:line="259" w:lineRule="auto"/>
        <w:rPr>
          <w:rFonts w:eastAsia="Calibri" w:cstheme="minorHAnsi"/>
          <w:b/>
          <w:bCs/>
          <w:sz w:val="22"/>
          <w:szCs w:val="22"/>
        </w:rPr>
      </w:pPr>
      <w:r w:rsidRPr="00C057CE">
        <w:rPr>
          <w:rFonts w:eastAsia="Calibri" w:cstheme="minorHAnsi"/>
          <w:b/>
          <w:bCs/>
          <w:sz w:val="22"/>
          <w:szCs w:val="22"/>
        </w:rPr>
        <w:t>Visual studio 2022</w:t>
      </w:r>
    </w:p>
    <w:p w:rsidRPr="00C057CE" w:rsidR="00CD6CF8" w:rsidP="00CD6CF8" w:rsidRDefault="00CD6CF8" w14:paraId="33364FB4" w14:textId="77777777">
      <w:pPr>
        <w:suppressAutoHyphens w:val="0"/>
        <w:spacing w:after="160" w:line="259" w:lineRule="auto"/>
        <w:ind w:left="720"/>
        <w:rPr>
          <w:rFonts w:eastAsia="Calibri" w:cstheme="minorHAnsi"/>
          <w:sz w:val="22"/>
          <w:szCs w:val="22"/>
        </w:rPr>
      </w:pPr>
      <w:r w:rsidRPr="00C057CE">
        <w:rPr>
          <w:rFonts w:eastAsia="Calibri" w:cstheme="minorHAnsi"/>
          <w:sz w:val="22"/>
          <w:szCs w:val="22"/>
        </w:rPr>
        <w:t xml:space="preserve">Used to build, debug, and test: </w:t>
      </w:r>
    </w:p>
    <w:p w:rsidRPr="00C057CE" w:rsidR="00CD6CF8" w:rsidP="00CD6CF8" w:rsidRDefault="00CD6CF8" w14:paraId="459C8CE6" w14:textId="77777777">
      <w:pPr>
        <w:pStyle w:val="ListParagraph"/>
        <w:numPr>
          <w:ilvl w:val="1"/>
          <w:numId w:val="8"/>
        </w:numPr>
        <w:suppressAutoHyphens w:val="0"/>
        <w:spacing w:after="160" w:line="259" w:lineRule="auto"/>
        <w:rPr>
          <w:rFonts w:eastAsia="Calibri" w:cstheme="minorHAnsi"/>
          <w:sz w:val="22"/>
          <w:szCs w:val="22"/>
        </w:rPr>
      </w:pPr>
      <w:r w:rsidRPr="00C057CE">
        <w:rPr>
          <w:rFonts w:eastAsia="Calibri" w:cstheme="minorHAnsi"/>
          <w:sz w:val="22"/>
          <w:szCs w:val="22"/>
        </w:rPr>
        <w:t>C++</w:t>
      </w:r>
    </w:p>
    <w:p w:rsidRPr="00C057CE" w:rsidR="00CD6CF8" w:rsidP="00CD6CF8" w:rsidRDefault="00CD6CF8" w14:paraId="21D62B99" w14:textId="77777777">
      <w:pPr>
        <w:pStyle w:val="ListParagraph"/>
        <w:numPr>
          <w:ilvl w:val="1"/>
          <w:numId w:val="8"/>
        </w:numPr>
        <w:suppressAutoHyphens w:val="0"/>
        <w:spacing w:after="160" w:line="259" w:lineRule="auto"/>
        <w:rPr>
          <w:rFonts w:eastAsia="Calibri" w:cstheme="minorHAnsi"/>
          <w:sz w:val="22"/>
          <w:szCs w:val="22"/>
        </w:rPr>
      </w:pPr>
      <w:r w:rsidRPr="00C057CE">
        <w:rPr>
          <w:rFonts w:eastAsia="Calibri" w:cstheme="minorHAnsi"/>
          <w:sz w:val="22"/>
          <w:szCs w:val="22"/>
        </w:rPr>
        <w:t>SDK</w:t>
      </w:r>
    </w:p>
    <w:p w:rsidRPr="00C057CE" w:rsidR="00CD6CF8" w:rsidP="00CD6CF8" w:rsidRDefault="00CD6CF8" w14:paraId="30535078" w14:textId="77777777">
      <w:pPr>
        <w:pStyle w:val="ListParagraph"/>
        <w:numPr>
          <w:ilvl w:val="1"/>
          <w:numId w:val="8"/>
        </w:numPr>
        <w:suppressAutoHyphens w:val="0"/>
        <w:spacing w:after="160" w:line="259" w:lineRule="auto"/>
        <w:rPr>
          <w:rFonts w:eastAsia="Calibri" w:cstheme="minorHAnsi"/>
          <w:sz w:val="22"/>
          <w:szCs w:val="22"/>
        </w:rPr>
      </w:pPr>
      <w:r w:rsidRPr="00C057CE">
        <w:rPr>
          <w:rFonts w:eastAsia="Calibri" w:cstheme="minorHAnsi"/>
          <w:sz w:val="22"/>
          <w:szCs w:val="22"/>
        </w:rPr>
        <w:t>Python application</w:t>
      </w:r>
    </w:p>
    <w:p w:rsidRPr="00C057CE" w:rsidR="00CD6CF8" w:rsidP="00CD6CF8" w:rsidRDefault="00CD6CF8" w14:paraId="0742D4CD" w14:textId="77777777">
      <w:pPr>
        <w:pStyle w:val="ListParagraph"/>
        <w:numPr>
          <w:ilvl w:val="0"/>
          <w:numId w:val="0"/>
        </w:numPr>
        <w:suppressAutoHyphens w:val="0"/>
        <w:spacing w:after="160" w:line="259" w:lineRule="auto"/>
        <w:ind w:left="1440"/>
        <w:rPr>
          <w:rFonts w:eastAsia="Calibri" w:cstheme="minorHAnsi"/>
          <w:sz w:val="22"/>
          <w:szCs w:val="22"/>
        </w:rPr>
      </w:pPr>
    </w:p>
    <w:p w:rsidRPr="00C057CE" w:rsidR="00CD6CF8" w:rsidP="00CD6CF8" w:rsidRDefault="00CD6CF8" w14:paraId="29EA81B5" w14:textId="77777777">
      <w:pPr>
        <w:pStyle w:val="ListParagraph"/>
        <w:numPr>
          <w:ilvl w:val="0"/>
          <w:numId w:val="27"/>
        </w:numPr>
        <w:suppressAutoHyphens w:val="0"/>
        <w:spacing w:after="160" w:line="259" w:lineRule="auto"/>
        <w:rPr>
          <w:rFonts w:eastAsia="Calibri" w:cstheme="minorHAnsi"/>
          <w:b/>
          <w:bCs/>
          <w:sz w:val="22"/>
          <w:szCs w:val="22"/>
        </w:rPr>
      </w:pPr>
      <w:r w:rsidRPr="00C057CE">
        <w:rPr>
          <w:rFonts w:eastAsia="Calibri" w:cstheme="minorHAnsi"/>
          <w:b/>
          <w:bCs/>
          <w:sz w:val="22"/>
          <w:szCs w:val="22"/>
        </w:rPr>
        <w:t>NodeJS 16.15.0 LTS</w:t>
      </w:r>
    </w:p>
    <w:p w:rsidRPr="00C057CE" w:rsidR="00CD6CF8" w:rsidP="00CD6CF8" w:rsidRDefault="00CD6CF8" w14:paraId="247ED04D" w14:textId="77777777">
      <w:pPr>
        <w:pStyle w:val="ListParagraph"/>
        <w:numPr>
          <w:ilvl w:val="0"/>
          <w:numId w:val="0"/>
        </w:numPr>
        <w:suppressAutoHyphens w:val="0"/>
        <w:spacing w:after="160" w:line="259" w:lineRule="auto"/>
        <w:ind w:left="720"/>
        <w:rPr>
          <w:rFonts w:eastAsia="Calibri" w:cstheme="minorHAnsi"/>
          <w:b/>
          <w:bCs/>
          <w:sz w:val="22"/>
          <w:szCs w:val="22"/>
        </w:rPr>
      </w:pPr>
      <w:r w:rsidRPr="00C057CE">
        <w:rPr>
          <w:rFonts w:eastAsia="Calibri" w:cstheme="minorHAnsi"/>
          <w:sz w:val="22"/>
          <w:szCs w:val="22"/>
        </w:rPr>
        <w:t>Used by:</w:t>
      </w:r>
    </w:p>
    <w:p w:rsidRPr="00C057CE" w:rsidR="00CD6CF8" w:rsidP="00CD6CF8" w:rsidRDefault="00CD6CF8" w14:paraId="3009E1C1" w14:textId="77777777">
      <w:pPr>
        <w:pStyle w:val="ListParagraph"/>
        <w:numPr>
          <w:ilvl w:val="1"/>
          <w:numId w:val="8"/>
        </w:numPr>
        <w:suppressAutoHyphens w:val="0"/>
        <w:spacing w:after="160" w:line="259" w:lineRule="auto"/>
        <w:rPr>
          <w:rFonts w:eastAsia="Calibri" w:cstheme="minorHAnsi"/>
          <w:sz w:val="22"/>
          <w:szCs w:val="22"/>
        </w:rPr>
      </w:pPr>
      <w:proofErr w:type="spellStart"/>
      <w:r w:rsidRPr="00C057CE">
        <w:rPr>
          <w:rFonts w:eastAsia="Calibri" w:cstheme="minorHAnsi"/>
          <w:sz w:val="22"/>
          <w:szCs w:val="22"/>
        </w:rPr>
        <w:t>Gui</w:t>
      </w:r>
      <w:proofErr w:type="spellEnd"/>
      <w:r w:rsidRPr="00C057CE">
        <w:rPr>
          <w:rFonts w:eastAsia="Calibri" w:cstheme="minorHAnsi"/>
          <w:sz w:val="22"/>
          <w:szCs w:val="22"/>
        </w:rPr>
        <w:t>-sign</w:t>
      </w:r>
    </w:p>
    <w:p w:rsidRPr="00C057CE" w:rsidR="00CD6CF8" w:rsidP="00CD6CF8" w:rsidRDefault="00CD6CF8" w14:paraId="06268368" w14:textId="77777777">
      <w:pPr>
        <w:pStyle w:val="ListParagraph"/>
        <w:numPr>
          <w:ilvl w:val="1"/>
          <w:numId w:val="8"/>
        </w:numPr>
        <w:suppressAutoHyphens w:val="0"/>
        <w:spacing w:after="160" w:line="259" w:lineRule="auto"/>
        <w:rPr>
          <w:rFonts w:eastAsia="Calibri" w:cstheme="minorHAnsi"/>
          <w:sz w:val="22"/>
          <w:szCs w:val="22"/>
        </w:rPr>
      </w:pPr>
      <w:proofErr w:type="spellStart"/>
      <w:r w:rsidRPr="00C057CE">
        <w:rPr>
          <w:rFonts w:eastAsia="Calibri" w:cstheme="minorHAnsi"/>
          <w:sz w:val="22"/>
          <w:szCs w:val="22"/>
        </w:rPr>
        <w:t>BeID</w:t>
      </w:r>
      <w:proofErr w:type="spellEnd"/>
      <w:r w:rsidRPr="00C057CE">
        <w:rPr>
          <w:rFonts w:eastAsia="Calibri" w:cstheme="minorHAnsi"/>
          <w:sz w:val="22"/>
          <w:szCs w:val="22"/>
        </w:rPr>
        <w:t xml:space="preserve"> Connect browser </w:t>
      </w:r>
      <w:proofErr w:type="gramStart"/>
      <w:r w:rsidRPr="00C057CE">
        <w:rPr>
          <w:rFonts w:eastAsia="Calibri" w:cstheme="minorHAnsi"/>
          <w:sz w:val="22"/>
          <w:szCs w:val="22"/>
        </w:rPr>
        <w:t>extension</w:t>
      </w:r>
      <w:proofErr w:type="gramEnd"/>
    </w:p>
    <w:p w:rsidRPr="00C057CE" w:rsidR="00CD6CF8" w:rsidP="00CD6CF8" w:rsidRDefault="00CD6CF8" w14:paraId="0E8BDB8A" w14:textId="77777777">
      <w:pPr>
        <w:pStyle w:val="ListParagraph"/>
        <w:numPr>
          <w:ilvl w:val="0"/>
          <w:numId w:val="0"/>
        </w:numPr>
        <w:suppressAutoHyphens w:val="0"/>
        <w:spacing w:after="160" w:line="259" w:lineRule="auto"/>
        <w:ind w:left="1440"/>
        <w:rPr>
          <w:rFonts w:eastAsia="Calibri" w:cstheme="minorHAnsi"/>
          <w:sz w:val="22"/>
          <w:szCs w:val="22"/>
        </w:rPr>
      </w:pPr>
    </w:p>
    <w:p w:rsidRPr="00C057CE" w:rsidR="00CD6CF8" w:rsidP="00CD6CF8" w:rsidRDefault="00CD6CF8" w14:paraId="2671FDCC" w14:textId="77777777">
      <w:pPr>
        <w:pStyle w:val="ListParagraph"/>
        <w:numPr>
          <w:ilvl w:val="0"/>
          <w:numId w:val="27"/>
        </w:numPr>
        <w:suppressAutoHyphens w:val="0"/>
        <w:spacing w:after="160" w:line="259" w:lineRule="auto"/>
        <w:rPr>
          <w:rFonts w:eastAsia="Calibri" w:cstheme="minorHAnsi"/>
          <w:b/>
          <w:bCs/>
          <w:sz w:val="22"/>
          <w:szCs w:val="22"/>
        </w:rPr>
      </w:pPr>
      <w:r w:rsidRPr="00C057CE">
        <w:rPr>
          <w:rFonts w:eastAsia="Calibri" w:cstheme="minorHAnsi"/>
          <w:b/>
          <w:bCs/>
          <w:sz w:val="22"/>
          <w:szCs w:val="22"/>
        </w:rPr>
        <w:t>gulp-cli</w:t>
      </w:r>
    </w:p>
    <w:p w:rsidRPr="00C057CE" w:rsidR="00CD6CF8" w:rsidP="00CD6CF8" w:rsidRDefault="00CD6CF8" w14:paraId="7E224B94" w14:textId="77777777">
      <w:pPr>
        <w:suppressAutoHyphens w:val="0"/>
        <w:spacing w:after="160" w:line="259" w:lineRule="auto"/>
        <w:rPr>
          <w:rFonts w:eastAsia="Calibri" w:cstheme="minorHAnsi"/>
          <w:sz w:val="22"/>
          <w:szCs w:val="22"/>
        </w:rPr>
      </w:pPr>
      <w:r w:rsidRPr="00C057CE">
        <w:rPr>
          <w:rFonts w:eastAsia="Calibri" w:cstheme="minorHAnsi"/>
          <w:sz w:val="22"/>
          <w:szCs w:val="22"/>
        </w:rPr>
        <w:tab/>
      </w:r>
      <w:r w:rsidRPr="00C057CE">
        <w:rPr>
          <w:rFonts w:eastAsia="Calibri" w:cstheme="minorHAnsi"/>
          <w:sz w:val="22"/>
          <w:szCs w:val="22"/>
        </w:rPr>
        <w:t xml:space="preserve">Used for generating all browser </w:t>
      </w:r>
      <w:proofErr w:type="gramStart"/>
      <w:r w:rsidRPr="00C057CE">
        <w:rPr>
          <w:rFonts w:eastAsia="Calibri" w:cstheme="minorHAnsi"/>
          <w:sz w:val="22"/>
          <w:szCs w:val="22"/>
        </w:rPr>
        <w:t>extensions</w:t>
      </w:r>
      <w:proofErr w:type="gramEnd"/>
    </w:p>
    <w:p w:rsidRPr="00C057CE" w:rsidR="00CD6CF8" w:rsidP="00CD6CF8" w:rsidRDefault="00CD6CF8" w14:paraId="04BA701E" w14:textId="77777777">
      <w:pPr>
        <w:pStyle w:val="ListParagraph"/>
        <w:numPr>
          <w:ilvl w:val="0"/>
          <w:numId w:val="27"/>
        </w:numPr>
        <w:suppressAutoHyphens w:val="0"/>
        <w:spacing w:after="160" w:line="259" w:lineRule="auto"/>
        <w:rPr>
          <w:rFonts w:eastAsia="Calibri" w:cstheme="minorHAnsi"/>
          <w:b/>
          <w:bCs/>
          <w:sz w:val="22"/>
          <w:szCs w:val="22"/>
        </w:rPr>
      </w:pPr>
      <w:r w:rsidRPr="00C057CE">
        <w:rPr>
          <w:rFonts w:eastAsia="Calibri" w:cstheme="minorHAnsi"/>
          <w:b/>
          <w:bCs/>
          <w:sz w:val="22"/>
          <w:szCs w:val="22"/>
        </w:rPr>
        <w:t>Visual Code</w:t>
      </w:r>
    </w:p>
    <w:p w:rsidRPr="00C057CE" w:rsidR="00CD6CF8" w:rsidP="00CD6CF8" w:rsidRDefault="00CD6CF8" w14:paraId="7F6BF268" w14:textId="77777777">
      <w:pPr>
        <w:suppressAutoHyphens w:val="0"/>
        <w:spacing w:after="160" w:line="259" w:lineRule="auto"/>
        <w:rPr>
          <w:rFonts w:eastAsia="Calibri" w:cstheme="minorHAnsi"/>
          <w:sz w:val="22"/>
          <w:szCs w:val="22"/>
        </w:rPr>
      </w:pPr>
      <w:r w:rsidRPr="00C057CE">
        <w:rPr>
          <w:rFonts w:eastAsia="Calibri" w:cstheme="minorHAnsi"/>
          <w:sz w:val="22"/>
          <w:szCs w:val="22"/>
        </w:rPr>
        <w:tab/>
      </w:r>
      <w:r w:rsidRPr="00C057CE">
        <w:rPr>
          <w:rFonts w:eastAsia="Calibri" w:cstheme="minorHAnsi"/>
          <w:sz w:val="22"/>
          <w:szCs w:val="22"/>
        </w:rPr>
        <w:t>- Extension Pack for Java</w:t>
      </w:r>
    </w:p>
    <w:p w:rsidRPr="00C057CE" w:rsidR="00CD6CF8" w:rsidP="00CD6CF8" w:rsidRDefault="00CD6CF8" w14:paraId="6B3F72DE" w14:textId="77777777">
      <w:pPr>
        <w:suppressAutoHyphens w:val="0"/>
        <w:spacing w:after="160" w:line="259" w:lineRule="auto"/>
        <w:rPr>
          <w:rFonts w:eastAsia="Calibri" w:cstheme="minorHAnsi"/>
          <w:sz w:val="22"/>
          <w:szCs w:val="22"/>
        </w:rPr>
      </w:pPr>
      <w:r w:rsidRPr="00C057CE">
        <w:rPr>
          <w:rFonts w:eastAsia="Calibri" w:cstheme="minorHAnsi"/>
          <w:sz w:val="22"/>
          <w:szCs w:val="22"/>
        </w:rPr>
        <w:tab/>
      </w:r>
      <w:r w:rsidRPr="00C057CE">
        <w:rPr>
          <w:rFonts w:eastAsia="Calibri" w:cstheme="minorHAnsi"/>
          <w:sz w:val="22"/>
          <w:szCs w:val="22"/>
        </w:rPr>
        <w:tab/>
      </w:r>
      <w:r w:rsidRPr="00C057CE">
        <w:rPr>
          <w:rFonts w:ascii="Arial" w:hAnsi="Arial" w:eastAsia="Calibri" w:cs="Arial"/>
          <w:sz w:val="22"/>
          <w:szCs w:val="22"/>
        </w:rPr>
        <w:t>○</w:t>
      </w:r>
      <w:r w:rsidRPr="00C057CE">
        <w:rPr>
          <w:rFonts w:eastAsia="Calibri" w:cstheme="minorHAnsi"/>
          <w:sz w:val="22"/>
          <w:szCs w:val="22"/>
        </w:rPr>
        <w:t xml:space="preserve"> Used by: Sign &amp; validation</w:t>
      </w:r>
    </w:p>
    <w:p w:rsidRPr="00C057CE" w:rsidR="00CD6CF8" w:rsidP="00CD6CF8" w:rsidRDefault="00CD6CF8" w14:paraId="7C26AED9" w14:textId="77777777">
      <w:pPr>
        <w:suppressAutoHyphens w:val="0"/>
        <w:spacing w:after="160" w:line="259" w:lineRule="auto"/>
        <w:rPr>
          <w:rFonts w:eastAsia="Calibri" w:cstheme="minorHAnsi"/>
          <w:sz w:val="22"/>
          <w:szCs w:val="22"/>
        </w:rPr>
      </w:pPr>
      <w:r w:rsidRPr="00C057CE">
        <w:rPr>
          <w:rFonts w:eastAsia="Calibri" w:cstheme="minorHAnsi"/>
          <w:sz w:val="22"/>
          <w:szCs w:val="22"/>
        </w:rPr>
        <w:tab/>
      </w:r>
      <w:r w:rsidRPr="00C057CE">
        <w:rPr>
          <w:rFonts w:eastAsia="Calibri" w:cstheme="minorHAnsi"/>
          <w:sz w:val="22"/>
          <w:szCs w:val="22"/>
        </w:rPr>
        <w:tab/>
      </w:r>
      <w:r w:rsidRPr="00C057CE">
        <w:rPr>
          <w:rFonts w:ascii="Arial" w:hAnsi="Arial" w:eastAsia="Calibri" w:cs="Arial"/>
          <w:sz w:val="22"/>
          <w:szCs w:val="22"/>
        </w:rPr>
        <w:t>○</w:t>
      </w:r>
      <w:r w:rsidRPr="00C057CE">
        <w:rPr>
          <w:rFonts w:eastAsia="Calibri" w:cstheme="minorHAnsi"/>
          <w:sz w:val="22"/>
          <w:szCs w:val="22"/>
        </w:rPr>
        <w:t xml:space="preserve"> Install JDK-17.0.3.1</w:t>
      </w:r>
    </w:p>
    <w:p w:rsidRPr="00C057CE" w:rsidR="00CD6CF8" w:rsidP="00CD6CF8" w:rsidRDefault="00CD6CF8" w14:paraId="730EB2F0" w14:textId="77777777">
      <w:pPr>
        <w:suppressAutoHyphens w:val="0"/>
        <w:spacing w:after="160" w:line="259" w:lineRule="auto"/>
        <w:rPr>
          <w:rFonts w:eastAsia="Calibri" w:cstheme="minorHAnsi"/>
          <w:sz w:val="22"/>
          <w:szCs w:val="22"/>
        </w:rPr>
      </w:pPr>
      <w:r w:rsidRPr="00C057CE">
        <w:rPr>
          <w:rFonts w:eastAsia="Calibri" w:cstheme="minorHAnsi"/>
          <w:sz w:val="22"/>
          <w:szCs w:val="22"/>
        </w:rPr>
        <w:tab/>
      </w:r>
      <w:r w:rsidRPr="00C057CE">
        <w:rPr>
          <w:rFonts w:eastAsia="Calibri" w:cstheme="minorHAnsi"/>
          <w:sz w:val="22"/>
          <w:szCs w:val="22"/>
        </w:rPr>
        <w:t>- Maven for Java</w:t>
      </w:r>
    </w:p>
    <w:p w:rsidRPr="00C057CE" w:rsidR="00CD6CF8" w:rsidP="00CD6CF8" w:rsidRDefault="00CD6CF8" w14:paraId="15F3A7FD" w14:textId="77777777">
      <w:pPr>
        <w:suppressAutoHyphens w:val="0"/>
        <w:spacing w:after="160" w:line="259" w:lineRule="auto"/>
        <w:rPr>
          <w:rFonts w:eastAsia="Calibri" w:cstheme="minorHAnsi"/>
          <w:sz w:val="22"/>
          <w:szCs w:val="22"/>
        </w:rPr>
      </w:pPr>
      <w:r w:rsidRPr="00C057CE">
        <w:rPr>
          <w:rFonts w:eastAsia="Calibri" w:cstheme="minorHAnsi"/>
          <w:sz w:val="22"/>
          <w:szCs w:val="22"/>
        </w:rPr>
        <w:tab/>
      </w:r>
      <w:r w:rsidRPr="00C057CE">
        <w:rPr>
          <w:rFonts w:eastAsia="Calibri" w:cstheme="minorHAnsi"/>
          <w:sz w:val="22"/>
          <w:szCs w:val="22"/>
        </w:rPr>
        <w:tab/>
      </w:r>
      <w:r w:rsidRPr="00C057CE">
        <w:rPr>
          <w:rFonts w:ascii="Arial" w:hAnsi="Arial" w:eastAsia="Calibri" w:cs="Arial"/>
          <w:sz w:val="22"/>
          <w:szCs w:val="22"/>
        </w:rPr>
        <w:t>○</w:t>
      </w:r>
      <w:r w:rsidRPr="00C057CE">
        <w:rPr>
          <w:rFonts w:eastAsia="Calibri" w:cstheme="minorHAnsi"/>
          <w:sz w:val="22"/>
          <w:szCs w:val="22"/>
        </w:rPr>
        <w:t xml:space="preserve"> Used by: Sign &amp; validation</w:t>
      </w:r>
    </w:p>
    <w:p w:rsidRPr="00C057CE" w:rsidR="00CD6CF8" w:rsidP="00CD6CF8" w:rsidRDefault="00CD6CF8" w14:paraId="3F803FB2" w14:textId="77777777">
      <w:pPr>
        <w:suppressAutoHyphens w:val="0"/>
        <w:spacing w:after="160" w:line="259" w:lineRule="auto"/>
        <w:rPr>
          <w:rFonts w:eastAsia="Calibri" w:cstheme="minorHAnsi"/>
          <w:sz w:val="22"/>
          <w:szCs w:val="22"/>
        </w:rPr>
      </w:pPr>
      <w:r w:rsidRPr="00C057CE">
        <w:rPr>
          <w:rFonts w:eastAsia="Calibri" w:cstheme="minorHAnsi"/>
          <w:sz w:val="22"/>
          <w:szCs w:val="22"/>
        </w:rPr>
        <w:tab/>
      </w:r>
      <w:r w:rsidRPr="00C057CE">
        <w:rPr>
          <w:rFonts w:eastAsia="Calibri" w:cstheme="minorHAnsi"/>
          <w:sz w:val="22"/>
          <w:szCs w:val="22"/>
        </w:rPr>
        <w:t>- Spring Boot Extension Pack</w:t>
      </w:r>
    </w:p>
    <w:p w:rsidRPr="00C057CE" w:rsidR="00CD6CF8" w:rsidP="00CD6CF8" w:rsidRDefault="00CD6CF8" w14:paraId="36185EA4" w14:textId="77777777">
      <w:pPr>
        <w:suppressAutoHyphens w:val="0"/>
        <w:spacing w:after="160" w:line="259" w:lineRule="auto"/>
        <w:rPr>
          <w:rFonts w:eastAsia="Calibri" w:cstheme="minorHAnsi"/>
          <w:sz w:val="22"/>
          <w:szCs w:val="22"/>
        </w:rPr>
      </w:pPr>
      <w:r w:rsidRPr="00C057CE">
        <w:rPr>
          <w:rFonts w:eastAsia="Calibri" w:cstheme="minorHAnsi"/>
          <w:sz w:val="22"/>
          <w:szCs w:val="22"/>
        </w:rPr>
        <w:tab/>
      </w:r>
      <w:r w:rsidRPr="00C057CE">
        <w:rPr>
          <w:rFonts w:eastAsia="Calibri" w:cstheme="minorHAnsi"/>
          <w:sz w:val="22"/>
          <w:szCs w:val="22"/>
        </w:rPr>
        <w:tab/>
      </w:r>
      <w:r w:rsidRPr="00C057CE">
        <w:rPr>
          <w:rFonts w:ascii="Arial" w:hAnsi="Arial" w:eastAsia="Calibri" w:cs="Arial"/>
          <w:sz w:val="22"/>
          <w:szCs w:val="22"/>
        </w:rPr>
        <w:t>○</w:t>
      </w:r>
      <w:r w:rsidRPr="00C057CE">
        <w:rPr>
          <w:rFonts w:eastAsia="Calibri" w:cstheme="minorHAnsi"/>
          <w:sz w:val="22"/>
          <w:szCs w:val="22"/>
        </w:rPr>
        <w:t xml:space="preserve"> Used by: Sign &amp; validation</w:t>
      </w:r>
    </w:p>
    <w:p w:rsidRPr="00C057CE" w:rsidR="00CD6CF8" w:rsidP="00CD6CF8" w:rsidRDefault="00CD6CF8" w14:paraId="5FF37E49" w14:textId="77777777">
      <w:pPr>
        <w:suppressAutoHyphens w:val="0"/>
        <w:spacing w:after="160" w:line="259" w:lineRule="auto"/>
        <w:rPr>
          <w:rFonts w:eastAsia="Calibri" w:cstheme="minorHAnsi"/>
          <w:sz w:val="22"/>
          <w:szCs w:val="22"/>
        </w:rPr>
      </w:pPr>
      <w:r w:rsidRPr="00C057CE">
        <w:rPr>
          <w:rFonts w:eastAsia="Calibri" w:cstheme="minorHAnsi"/>
          <w:sz w:val="22"/>
          <w:szCs w:val="22"/>
        </w:rPr>
        <w:lastRenderedPageBreak/>
        <w:tab/>
      </w:r>
      <w:r w:rsidRPr="00C057CE">
        <w:rPr>
          <w:rFonts w:eastAsia="Calibri" w:cstheme="minorHAnsi"/>
          <w:sz w:val="22"/>
          <w:szCs w:val="22"/>
        </w:rPr>
        <w:t>- Lombok Annotations Support for VS Code</w:t>
      </w:r>
    </w:p>
    <w:p w:rsidRPr="00C057CE" w:rsidR="00CD6CF8" w:rsidP="00CD6CF8" w:rsidRDefault="00CD6CF8" w14:paraId="1B40A604" w14:textId="77777777">
      <w:pPr>
        <w:suppressAutoHyphens w:val="0"/>
        <w:spacing w:after="160" w:line="259" w:lineRule="auto"/>
        <w:rPr>
          <w:rFonts w:eastAsia="Calibri" w:cstheme="minorHAnsi"/>
          <w:sz w:val="22"/>
          <w:szCs w:val="22"/>
        </w:rPr>
      </w:pPr>
      <w:r w:rsidRPr="00C057CE">
        <w:rPr>
          <w:rFonts w:eastAsia="Calibri" w:cstheme="minorHAnsi"/>
          <w:sz w:val="22"/>
          <w:szCs w:val="22"/>
        </w:rPr>
        <w:tab/>
      </w:r>
      <w:r w:rsidRPr="00C057CE">
        <w:rPr>
          <w:rFonts w:eastAsia="Calibri" w:cstheme="minorHAnsi"/>
          <w:sz w:val="22"/>
          <w:szCs w:val="22"/>
        </w:rPr>
        <w:tab/>
      </w:r>
      <w:r w:rsidRPr="00C057CE">
        <w:rPr>
          <w:rFonts w:ascii="Arial" w:hAnsi="Arial" w:eastAsia="Calibri" w:cs="Arial"/>
          <w:sz w:val="22"/>
          <w:szCs w:val="22"/>
        </w:rPr>
        <w:t>○</w:t>
      </w:r>
      <w:r w:rsidRPr="00C057CE">
        <w:rPr>
          <w:rFonts w:eastAsia="Calibri" w:cstheme="minorHAnsi"/>
          <w:sz w:val="22"/>
          <w:szCs w:val="22"/>
        </w:rPr>
        <w:t xml:space="preserve"> Used by: Sign &amp; validation</w:t>
      </w:r>
    </w:p>
    <w:p w:rsidRPr="00C057CE" w:rsidR="00CD6CF8" w:rsidP="00CD6CF8" w:rsidRDefault="00CD6CF8" w14:paraId="1A2DA5B9" w14:textId="77777777">
      <w:pPr>
        <w:suppressAutoHyphens w:val="0"/>
        <w:spacing w:after="160" w:line="259" w:lineRule="auto"/>
        <w:rPr>
          <w:rFonts w:eastAsia="Calibri" w:cstheme="minorHAnsi"/>
          <w:sz w:val="22"/>
          <w:szCs w:val="22"/>
        </w:rPr>
      </w:pPr>
    </w:p>
    <w:p w:rsidRPr="00C057CE" w:rsidR="00CD6CF8" w:rsidP="00CD6CF8" w:rsidRDefault="00CD6CF8" w14:paraId="643B5B82" w14:textId="77777777">
      <w:pPr>
        <w:pStyle w:val="ListParagraph"/>
        <w:numPr>
          <w:ilvl w:val="0"/>
          <w:numId w:val="27"/>
        </w:numPr>
        <w:suppressAutoHyphens w:val="0"/>
        <w:spacing w:after="160" w:line="259" w:lineRule="auto"/>
        <w:rPr>
          <w:rFonts w:eastAsia="Calibri" w:cstheme="minorHAnsi"/>
          <w:b/>
          <w:bCs/>
          <w:sz w:val="22"/>
          <w:szCs w:val="22"/>
        </w:rPr>
      </w:pPr>
      <w:proofErr w:type="spellStart"/>
      <w:r w:rsidRPr="00C057CE">
        <w:rPr>
          <w:rFonts w:eastAsia="Calibri" w:cstheme="minorHAnsi"/>
          <w:b/>
          <w:bCs/>
          <w:sz w:val="22"/>
          <w:szCs w:val="22"/>
        </w:rPr>
        <w:t>MinIO</w:t>
      </w:r>
      <w:proofErr w:type="spellEnd"/>
    </w:p>
    <w:p w:rsidRPr="00C057CE" w:rsidR="00CD6CF8" w:rsidP="00CD6CF8" w:rsidRDefault="00CD6CF8" w14:paraId="543277FF" w14:textId="77777777">
      <w:pPr>
        <w:suppressAutoHyphens w:val="0"/>
        <w:spacing w:after="160" w:line="259" w:lineRule="auto"/>
        <w:rPr>
          <w:rFonts w:eastAsia="Calibri" w:cstheme="minorHAnsi"/>
          <w:sz w:val="22"/>
          <w:szCs w:val="22"/>
        </w:rPr>
      </w:pPr>
      <w:r w:rsidRPr="00C057CE">
        <w:rPr>
          <w:rFonts w:eastAsia="Calibri" w:cstheme="minorHAnsi"/>
          <w:sz w:val="22"/>
          <w:szCs w:val="22"/>
        </w:rPr>
        <w:tab/>
      </w:r>
      <w:r w:rsidRPr="00C057CE">
        <w:rPr>
          <w:rFonts w:eastAsia="Calibri" w:cstheme="minorHAnsi"/>
          <w:sz w:val="22"/>
          <w:szCs w:val="22"/>
        </w:rPr>
        <w:t xml:space="preserve">Used by Sign &amp; validation as </w:t>
      </w:r>
      <w:proofErr w:type="gramStart"/>
      <w:r w:rsidRPr="00C057CE">
        <w:rPr>
          <w:rFonts w:eastAsia="Calibri" w:cstheme="minorHAnsi"/>
          <w:sz w:val="22"/>
          <w:szCs w:val="22"/>
        </w:rPr>
        <w:t>storage</w:t>
      </w:r>
      <w:proofErr w:type="gramEnd"/>
    </w:p>
    <w:p w:rsidRPr="00C057CE" w:rsidR="00CD6CF8" w:rsidP="00CD6CF8" w:rsidRDefault="00CD6CF8" w14:paraId="2F324F73" w14:textId="77777777">
      <w:pPr>
        <w:pStyle w:val="ListParagraph"/>
        <w:numPr>
          <w:ilvl w:val="1"/>
          <w:numId w:val="8"/>
        </w:numPr>
        <w:suppressAutoHyphens w:val="0"/>
        <w:spacing w:after="160" w:line="259" w:lineRule="auto"/>
        <w:rPr>
          <w:rFonts w:eastAsia="Calibri" w:cstheme="minorHAnsi"/>
          <w:sz w:val="22"/>
          <w:szCs w:val="22"/>
        </w:rPr>
      </w:pPr>
      <w:r w:rsidRPr="00C057CE">
        <w:rPr>
          <w:rFonts w:eastAsia="Calibri" w:cstheme="minorHAnsi"/>
          <w:sz w:val="22"/>
          <w:szCs w:val="22"/>
        </w:rPr>
        <w:t xml:space="preserve">Create </w:t>
      </w:r>
      <w:proofErr w:type="spellStart"/>
      <w:proofErr w:type="gramStart"/>
      <w:r w:rsidRPr="00C057CE">
        <w:rPr>
          <w:rFonts w:eastAsia="Calibri" w:cstheme="minorHAnsi"/>
          <w:sz w:val="22"/>
          <w:szCs w:val="22"/>
        </w:rPr>
        <w:t>dir</w:t>
      </w:r>
      <w:proofErr w:type="spellEnd"/>
      <w:proofErr w:type="gramEnd"/>
    </w:p>
    <w:p w:rsidRPr="00C057CE" w:rsidR="00CD6CF8" w:rsidP="00CD6CF8" w:rsidRDefault="00CD6CF8" w14:paraId="381EB224" w14:textId="77777777">
      <w:pPr>
        <w:pStyle w:val="ListParagraph"/>
        <w:numPr>
          <w:ilvl w:val="1"/>
          <w:numId w:val="8"/>
        </w:numPr>
        <w:suppressAutoHyphens w:val="0"/>
        <w:spacing w:after="160" w:line="259" w:lineRule="auto"/>
        <w:rPr>
          <w:rFonts w:eastAsia="Calibri" w:cstheme="minorHAnsi"/>
          <w:sz w:val="22"/>
          <w:szCs w:val="22"/>
        </w:rPr>
      </w:pPr>
      <w:r w:rsidRPr="00C057CE">
        <w:rPr>
          <w:rFonts w:eastAsia="Calibri" w:cstheme="minorHAnsi"/>
          <w:sz w:val="22"/>
          <w:szCs w:val="22"/>
        </w:rPr>
        <w:t xml:space="preserve">Download </w:t>
      </w:r>
      <w:proofErr w:type="spellStart"/>
      <w:r w:rsidRPr="00C057CE">
        <w:rPr>
          <w:rFonts w:eastAsia="Calibri" w:cstheme="minorHAnsi"/>
          <w:sz w:val="22"/>
          <w:szCs w:val="22"/>
        </w:rPr>
        <w:t>MinIO</w:t>
      </w:r>
      <w:proofErr w:type="spellEnd"/>
    </w:p>
    <w:p w:rsidRPr="00C057CE" w:rsidR="00CD6CF8" w:rsidP="00CD6CF8" w:rsidRDefault="00CD6CF8" w14:paraId="0CA4CDDF" w14:textId="77777777">
      <w:pPr>
        <w:pStyle w:val="ListParagraph"/>
        <w:numPr>
          <w:ilvl w:val="0"/>
          <w:numId w:val="0"/>
        </w:numPr>
        <w:suppressAutoHyphens w:val="0"/>
        <w:spacing w:after="160" w:line="259" w:lineRule="auto"/>
        <w:ind w:left="1440"/>
        <w:rPr>
          <w:rFonts w:eastAsia="Calibri" w:cstheme="minorHAnsi"/>
          <w:sz w:val="22"/>
          <w:szCs w:val="22"/>
        </w:rPr>
      </w:pPr>
    </w:p>
    <w:p w:rsidRPr="00C057CE" w:rsidR="00CD6CF8" w:rsidP="00CD6CF8" w:rsidRDefault="00CD6CF8" w14:paraId="297A9FBB" w14:textId="77777777">
      <w:pPr>
        <w:pStyle w:val="ListParagraph"/>
        <w:numPr>
          <w:ilvl w:val="0"/>
          <w:numId w:val="27"/>
        </w:numPr>
        <w:suppressAutoHyphens w:val="0"/>
        <w:spacing w:after="160" w:line="259" w:lineRule="auto"/>
        <w:rPr>
          <w:rFonts w:eastAsia="Calibri" w:cstheme="minorHAnsi"/>
          <w:b/>
          <w:bCs/>
          <w:sz w:val="22"/>
          <w:szCs w:val="22"/>
        </w:rPr>
      </w:pPr>
      <w:r w:rsidRPr="00C057CE">
        <w:rPr>
          <w:rFonts w:eastAsia="Calibri" w:cstheme="minorHAnsi"/>
          <w:b/>
          <w:bCs/>
          <w:sz w:val="22"/>
          <w:szCs w:val="22"/>
        </w:rPr>
        <w:t>Boost</w:t>
      </w:r>
    </w:p>
    <w:p w:rsidRPr="00C057CE" w:rsidR="00CD6CF8" w:rsidP="00CD6CF8" w:rsidRDefault="00CD6CF8" w14:paraId="604E99DB" w14:textId="77777777">
      <w:pPr>
        <w:suppressAutoHyphens w:val="0"/>
        <w:spacing w:after="160" w:line="259" w:lineRule="auto"/>
        <w:rPr>
          <w:rFonts w:eastAsia="Calibri" w:cstheme="minorHAnsi"/>
          <w:sz w:val="22"/>
          <w:szCs w:val="22"/>
        </w:rPr>
      </w:pPr>
      <w:r w:rsidRPr="00C057CE">
        <w:rPr>
          <w:rFonts w:eastAsia="Calibri" w:cstheme="minorHAnsi"/>
          <w:sz w:val="22"/>
          <w:szCs w:val="22"/>
        </w:rPr>
        <w:tab/>
      </w:r>
      <w:r w:rsidRPr="00C057CE">
        <w:rPr>
          <w:rFonts w:eastAsia="Calibri" w:cstheme="minorHAnsi"/>
          <w:sz w:val="22"/>
          <w:szCs w:val="22"/>
        </w:rPr>
        <w:t xml:space="preserve">Used for BeidConnect.exe </w:t>
      </w:r>
      <w:proofErr w:type="gramStart"/>
      <w:r w:rsidRPr="00C057CE">
        <w:rPr>
          <w:rFonts w:eastAsia="Calibri" w:cstheme="minorHAnsi"/>
          <w:sz w:val="22"/>
          <w:szCs w:val="22"/>
        </w:rPr>
        <w:t>generation</w:t>
      </w:r>
      <w:proofErr w:type="gramEnd"/>
    </w:p>
    <w:p w:rsidRPr="00C057CE" w:rsidR="00CD6CF8" w:rsidP="00CD6CF8" w:rsidRDefault="00CD6CF8" w14:paraId="427146FE" w14:textId="77777777">
      <w:pPr>
        <w:pStyle w:val="ListParagraph"/>
        <w:numPr>
          <w:ilvl w:val="1"/>
          <w:numId w:val="8"/>
        </w:numPr>
        <w:suppressAutoHyphens w:val="0"/>
        <w:spacing w:after="160" w:line="259" w:lineRule="auto"/>
        <w:rPr>
          <w:rFonts w:eastAsia="Calibri" w:cstheme="minorHAnsi"/>
          <w:sz w:val="22"/>
          <w:szCs w:val="22"/>
        </w:rPr>
      </w:pPr>
      <w:r w:rsidRPr="00C057CE">
        <w:rPr>
          <w:rFonts w:eastAsia="Calibri" w:cstheme="minorHAnsi"/>
          <w:sz w:val="22"/>
          <w:szCs w:val="22"/>
        </w:rPr>
        <w:t xml:space="preserve">Create a "3P" folder inside the </w:t>
      </w:r>
      <w:proofErr w:type="spellStart"/>
      <w:r w:rsidRPr="00C057CE">
        <w:rPr>
          <w:rFonts w:eastAsia="Calibri" w:cstheme="minorHAnsi"/>
          <w:sz w:val="22"/>
          <w:szCs w:val="22"/>
        </w:rPr>
        <w:t>beidconnect</w:t>
      </w:r>
      <w:proofErr w:type="spellEnd"/>
      <w:r w:rsidRPr="00C057CE">
        <w:rPr>
          <w:rFonts w:eastAsia="Calibri" w:cstheme="minorHAnsi"/>
          <w:sz w:val="22"/>
          <w:szCs w:val="22"/>
        </w:rPr>
        <w:t xml:space="preserve"> </w:t>
      </w:r>
      <w:proofErr w:type="gramStart"/>
      <w:r w:rsidRPr="00C057CE">
        <w:rPr>
          <w:rFonts w:eastAsia="Calibri" w:cstheme="minorHAnsi"/>
          <w:sz w:val="22"/>
          <w:szCs w:val="22"/>
        </w:rPr>
        <w:t>folder</w:t>
      </w:r>
      <w:proofErr w:type="gramEnd"/>
    </w:p>
    <w:p w:rsidRPr="00C057CE" w:rsidR="00CD6CF8" w:rsidP="00CD6CF8" w:rsidRDefault="00CD6CF8" w14:paraId="0EBD4F59" w14:textId="77777777">
      <w:pPr>
        <w:pStyle w:val="ListParagraph"/>
        <w:numPr>
          <w:ilvl w:val="1"/>
          <w:numId w:val="8"/>
        </w:numPr>
        <w:suppressAutoHyphens w:val="0"/>
        <w:spacing w:after="160" w:line="259" w:lineRule="auto"/>
        <w:rPr>
          <w:rFonts w:eastAsia="Calibri" w:cstheme="minorHAnsi"/>
          <w:sz w:val="22"/>
          <w:szCs w:val="22"/>
        </w:rPr>
      </w:pPr>
      <w:r w:rsidRPr="00C057CE">
        <w:rPr>
          <w:rFonts w:eastAsia="Calibri" w:cstheme="minorHAnsi"/>
          <w:sz w:val="22"/>
          <w:szCs w:val="22"/>
        </w:rPr>
        <w:t xml:space="preserve">Copy Boost inside the "3P" </w:t>
      </w:r>
      <w:proofErr w:type="gramStart"/>
      <w:r w:rsidRPr="00C057CE">
        <w:rPr>
          <w:rFonts w:eastAsia="Calibri" w:cstheme="minorHAnsi"/>
          <w:sz w:val="22"/>
          <w:szCs w:val="22"/>
        </w:rPr>
        <w:t>folder</w:t>
      </w:r>
      <w:proofErr w:type="gramEnd"/>
    </w:p>
    <w:p w:rsidRPr="00C057CE" w:rsidR="00CD6CF8" w:rsidP="00CD6CF8" w:rsidRDefault="00CD6CF8" w14:paraId="0F99D157" w14:textId="77777777">
      <w:pPr>
        <w:pStyle w:val="ListParagraph"/>
        <w:numPr>
          <w:ilvl w:val="0"/>
          <w:numId w:val="0"/>
        </w:numPr>
        <w:suppressAutoHyphens w:val="0"/>
        <w:spacing w:after="160" w:line="259" w:lineRule="auto"/>
        <w:ind w:left="1440"/>
        <w:rPr>
          <w:rFonts w:eastAsia="Calibri" w:cstheme="minorHAnsi"/>
          <w:sz w:val="22"/>
          <w:szCs w:val="22"/>
        </w:rPr>
      </w:pPr>
    </w:p>
    <w:p w:rsidRPr="00C057CE" w:rsidR="00CD6CF8" w:rsidP="00CD6CF8" w:rsidRDefault="00CD6CF8" w14:paraId="1B00BF70" w14:textId="77777777">
      <w:pPr>
        <w:pStyle w:val="ListParagraph"/>
        <w:numPr>
          <w:ilvl w:val="0"/>
          <w:numId w:val="27"/>
        </w:numPr>
        <w:suppressAutoHyphens w:val="0"/>
        <w:spacing w:after="160" w:line="259" w:lineRule="auto"/>
        <w:rPr>
          <w:rFonts w:eastAsia="Calibri" w:cstheme="minorHAnsi"/>
          <w:b/>
          <w:bCs/>
          <w:sz w:val="22"/>
          <w:szCs w:val="22"/>
        </w:rPr>
      </w:pPr>
      <w:r w:rsidRPr="00C057CE">
        <w:rPr>
          <w:rFonts w:eastAsia="Calibri" w:cstheme="minorHAnsi"/>
          <w:b/>
          <w:bCs/>
          <w:sz w:val="22"/>
          <w:szCs w:val="22"/>
        </w:rPr>
        <w:t>WiX Toolset v3.11.2</w:t>
      </w:r>
    </w:p>
    <w:p w:rsidRPr="00C057CE" w:rsidR="00CD6CF8" w:rsidP="00CD6CF8" w:rsidRDefault="00CD6CF8" w14:paraId="06BCF472" w14:textId="77777777">
      <w:pPr>
        <w:suppressAutoHyphens w:val="0"/>
        <w:spacing w:after="160" w:line="259" w:lineRule="auto"/>
        <w:rPr>
          <w:rFonts w:eastAsia="Calibri" w:cstheme="minorHAnsi"/>
          <w:sz w:val="22"/>
          <w:szCs w:val="22"/>
        </w:rPr>
      </w:pPr>
      <w:r w:rsidRPr="00C057CE">
        <w:rPr>
          <w:rFonts w:eastAsia="Calibri" w:cstheme="minorHAnsi"/>
          <w:sz w:val="22"/>
          <w:szCs w:val="22"/>
        </w:rPr>
        <w:tab/>
      </w:r>
      <w:r w:rsidRPr="00C057CE">
        <w:rPr>
          <w:rFonts w:eastAsia="Calibri" w:cstheme="minorHAnsi"/>
          <w:sz w:val="22"/>
          <w:szCs w:val="22"/>
        </w:rPr>
        <w:t xml:space="preserve">Used for creating the </w:t>
      </w:r>
      <w:proofErr w:type="spellStart"/>
      <w:r w:rsidRPr="00C057CE">
        <w:rPr>
          <w:rFonts w:eastAsia="Calibri" w:cstheme="minorHAnsi"/>
          <w:sz w:val="22"/>
          <w:szCs w:val="22"/>
        </w:rPr>
        <w:t>BeID</w:t>
      </w:r>
      <w:proofErr w:type="spellEnd"/>
      <w:r w:rsidRPr="00C057CE">
        <w:rPr>
          <w:rFonts w:eastAsia="Calibri" w:cstheme="minorHAnsi"/>
          <w:sz w:val="22"/>
          <w:szCs w:val="22"/>
        </w:rPr>
        <w:t xml:space="preserve"> Connect MSI</w:t>
      </w:r>
    </w:p>
    <w:p w:rsidRPr="00C057CE" w:rsidR="00CD6CF8" w:rsidP="00CD6CF8" w:rsidRDefault="00CD6CF8" w14:paraId="19FA7B34" w14:textId="77777777">
      <w:pPr>
        <w:suppressAutoHyphens w:val="0"/>
        <w:spacing w:after="160" w:line="259" w:lineRule="auto"/>
        <w:rPr>
          <w:rFonts w:eastAsia="Calibri" w:cstheme="minorHAnsi"/>
          <w:sz w:val="22"/>
          <w:szCs w:val="22"/>
        </w:rPr>
      </w:pPr>
    </w:p>
    <w:p w:rsidRPr="00C057CE" w:rsidR="00CD6CF8" w:rsidP="00CD6CF8" w:rsidRDefault="00CD6CF8" w14:paraId="39553FCD" w14:textId="77777777">
      <w:pPr>
        <w:pStyle w:val="ListParagraph"/>
        <w:numPr>
          <w:ilvl w:val="0"/>
          <w:numId w:val="27"/>
        </w:numPr>
        <w:suppressAutoHyphens w:val="0"/>
        <w:spacing w:after="160" w:line="259" w:lineRule="auto"/>
        <w:rPr>
          <w:rFonts w:eastAsia="Calibri" w:cstheme="minorHAnsi"/>
          <w:b/>
          <w:bCs/>
          <w:sz w:val="22"/>
          <w:szCs w:val="22"/>
        </w:rPr>
      </w:pPr>
      <w:r w:rsidRPr="00C057CE">
        <w:rPr>
          <w:rFonts w:eastAsia="Calibri" w:cstheme="minorHAnsi"/>
          <w:sz w:val="22"/>
          <w:szCs w:val="22"/>
        </w:rPr>
        <w:t>.</w:t>
      </w:r>
      <w:r w:rsidRPr="00C057CE">
        <w:rPr>
          <w:rFonts w:eastAsia="Calibri" w:cstheme="minorHAnsi"/>
          <w:b/>
          <w:bCs/>
          <w:sz w:val="22"/>
          <w:szCs w:val="22"/>
        </w:rPr>
        <w:t>NET Framework 3.5 SP1</w:t>
      </w:r>
    </w:p>
    <w:p w:rsidRPr="00C057CE" w:rsidR="00CD6CF8" w:rsidP="00CD6CF8" w:rsidRDefault="00CD6CF8" w14:paraId="167D6102" w14:textId="77777777">
      <w:pPr>
        <w:suppressAutoHyphens w:val="0"/>
        <w:spacing w:after="160" w:line="259" w:lineRule="auto"/>
        <w:rPr>
          <w:rFonts w:eastAsia="Calibri" w:cstheme="minorHAnsi"/>
          <w:sz w:val="22"/>
          <w:szCs w:val="22"/>
        </w:rPr>
      </w:pPr>
      <w:r w:rsidRPr="00C057CE">
        <w:rPr>
          <w:rFonts w:eastAsia="Calibri" w:cstheme="minorHAnsi"/>
          <w:sz w:val="22"/>
          <w:szCs w:val="22"/>
        </w:rPr>
        <w:tab/>
      </w:r>
      <w:r w:rsidRPr="00C057CE">
        <w:rPr>
          <w:rFonts w:eastAsia="Calibri" w:cstheme="minorHAnsi"/>
          <w:sz w:val="22"/>
          <w:szCs w:val="22"/>
        </w:rPr>
        <w:t>Used by WiX Toolset v3.11.2</w:t>
      </w:r>
    </w:p>
    <w:p w:rsidRPr="00C057CE" w:rsidR="00CD6CF8" w:rsidP="00CD6CF8" w:rsidRDefault="00CD6CF8" w14:paraId="3D6E1F37" w14:textId="77777777">
      <w:pPr>
        <w:rPr>
          <w:rFonts w:cstheme="minorHAnsi"/>
        </w:rPr>
      </w:pPr>
    </w:p>
    <w:p w:rsidRPr="00C057CE" w:rsidR="00363121" w:rsidP="00363121" w:rsidRDefault="00363121" w14:paraId="57B1F1F1" w14:textId="77777777">
      <w:pPr>
        <w:pStyle w:val="Heading2"/>
      </w:pPr>
      <w:bookmarkStart w:name="_Toc128484114" w:id="29"/>
      <w:r w:rsidRPr="00C057CE">
        <w:t>CI/CD process</w:t>
      </w:r>
      <w:bookmarkEnd w:id="29"/>
      <w:r w:rsidRPr="00C057CE">
        <w:t xml:space="preserve"> </w:t>
      </w:r>
    </w:p>
    <w:p w:rsidRPr="00C057CE" w:rsidR="00363121" w:rsidP="00363121" w:rsidRDefault="00363121" w14:paraId="609B9985" w14:textId="7C5AA66A">
      <w:pPr>
        <w:pStyle w:val="Heading4"/>
        <w:suppressAutoHyphens w:val="0"/>
      </w:pPr>
      <w:r w:rsidRPr="00C057CE">
        <w:t>De</w:t>
      </w:r>
      <w:r w:rsidR="003077AA">
        <w:t>velop</w:t>
      </w:r>
      <w:r w:rsidRPr="00C057CE">
        <w:t>ment principles</w:t>
      </w:r>
    </w:p>
    <w:p w:rsidR="00745BD7" w:rsidP="000275A2" w:rsidRDefault="00181F9E" w14:paraId="2AC67025" w14:textId="08C318CD">
      <w:pPr>
        <w:jc w:val="both"/>
      </w:pPr>
      <w:r w:rsidRPr="00C057CE">
        <w:t xml:space="preserve">The CI/CD covers </w:t>
      </w:r>
      <w:r w:rsidR="00745BD7">
        <w:t>multiple</w:t>
      </w:r>
      <w:r w:rsidRPr="00C057CE">
        <w:t xml:space="preserve"> components</w:t>
      </w:r>
      <w:r w:rsidR="00942962">
        <w:t>, that represent different pipelines</w:t>
      </w:r>
      <w:r w:rsidRPr="00C057CE">
        <w:t xml:space="preserve">: </w:t>
      </w:r>
    </w:p>
    <w:p w:rsidR="00E72C02" w:rsidP="00E72C02" w:rsidRDefault="00181F9E" w14:paraId="4946A438" w14:textId="3EBD5D30">
      <w:pPr>
        <w:pStyle w:val="ListParagraph"/>
        <w:numPr>
          <w:ilvl w:val="0"/>
          <w:numId w:val="27"/>
        </w:numPr>
        <w:jc w:val="both"/>
      </w:pPr>
      <w:proofErr w:type="spellStart"/>
      <w:r w:rsidRPr="00C057CE">
        <w:t>Gui</w:t>
      </w:r>
      <w:proofErr w:type="spellEnd"/>
      <w:r w:rsidRPr="00C057CE">
        <w:t xml:space="preserve">-sign </w:t>
      </w:r>
    </w:p>
    <w:p w:rsidR="00E72C02" w:rsidP="00E72C02" w:rsidRDefault="00181F9E" w14:paraId="24EBE25A" w14:textId="56BDD4CA">
      <w:pPr>
        <w:pStyle w:val="ListParagraph"/>
        <w:numPr>
          <w:ilvl w:val="0"/>
          <w:numId w:val="27"/>
        </w:numPr>
        <w:jc w:val="both"/>
      </w:pPr>
      <w:r w:rsidRPr="00C057CE">
        <w:t>Sign-validation</w:t>
      </w:r>
    </w:p>
    <w:p w:rsidR="005D5C52" w:rsidP="00E72C02" w:rsidRDefault="005D5C52" w14:paraId="4B9925B2" w14:textId="7E88628D">
      <w:pPr>
        <w:pStyle w:val="ListParagraph"/>
        <w:numPr>
          <w:ilvl w:val="0"/>
          <w:numId w:val="27"/>
        </w:numPr>
        <w:jc w:val="both"/>
      </w:pPr>
      <w:proofErr w:type="spellStart"/>
      <w:r>
        <w:t>G</w:t>
      </w:r>
      <w:r w:rsidRPr="005D5C52">
        <w:t>ui-idp</w:t>
      </w:r>
      <w:proofErr w:type="spellEnd"/>
    </w:p>
    <w:p w:rsidR="00C403A8" w:rsidP="00E72C02" w:rsidRDefault="00C403A8" w14:paraId="5139B5CE" w14:textId="5092EAEE">
      <w:pPr>
        <w:pStyle w:val="ListParagraph"/>
        <w:numPr>
          <w:ilvl w:val="0"/>
          <w:numId w:val="27"/>
        </w:numPr>
        <w:jc w:val="both"/>
      </w:pPr>
      <w:r>
        <w:t xml:space="preserve">IDP </w:t>
      </w:r>
    </w:p>
    <w:p w:rsidR="00C403A8" w:rsidP="00E72C02" w:rsidRDefault="007F1FE5" w14:paraId="2F4B9A4F" w14:textId="5B955947">
      <w:pPr>
        <w:pStyle w:val="ListParagraph"/>
        <w:numPr>
          <w:ilvl w:val="0"/>
          <w:numId w:val="27"/>
        </w:numPr>
        <w:jc w:val="both"/>
      </w:pPr>
      <w:proofErr w:type="spellStart"/>
      <w:r>
        <w:t>eSealing</w:t>
      </w:r>
      <w:proofErr w:type="spellEnd"/>
    </w:p>
    <w:p w:rsidR="007F1FE5" w:rsidP="00E72C02" w:rsidRDefault="00181F9E" w14:paraId="204FC08E" w14:textId="6336BDD4">
      <w:pPr>
        <w:pStyle w:val="ListParagraph"/>
        <w:numPr>
          <w:ilvl w:val="0"/>
          <w:numId w:val="27"/>
        </w:numPr>
        <w:jc w:val="both"/>
      </w:pPr>
      <w:proofErr w:type="spellStart"/>
      <w:r w:rsidRPr="00C057CE">
        <w:t>BeID</w:t>
      </w:r>
      <w:proofErr w:type="spellEnd"/>
      <w:r w:rsidR="00D0771C">
        <w:t xml:space="preserve"> C</w:t>
      </w:r>
      <w:r w:rsidRPr="00C057CE">
        <w:t>onnect</w:t>
      </w:r>
    </w:p>
    <w:p w:rsidR="00102156" w:rsidP="007F1FE5" w:rsidRDefault="00154565" w14:paraId="6C1F24C3" w14:textId="7A72D7C1">
      <w:pPr>
        <w:jc w:val="both"/>
      </w:pPr>
      <w:r>
        <w:t xml:space="preserve">The </w:t>
      </w:r>
      <w:r w:rsidR="000F31BD">
        <w:t xml:space="preserve">development principles in this </w:t>
      </w:r>
      <w:r w:rsidR="00102156">
        <w:t>section</w:t>
      </w:r>
      <w:r w:rsidR="000F31BD">
        <w:t xml:space="preserve"> are applicable to </w:t>
      </w:r>
      <w:proofErr w:type="gramStart"/>
      <w:r w:rsidR="000F31BD">
        <w:t>all of</w:t>
      </w:r>
      <w:proofErr w:type="gramEnd"/>
      <w:r w:rsidR="000F31BD">
        <w:t xml:space="preserve"> the above components, with the exception of </w:t>
      </w:r>
      <w:proofErr w:type="spellStart"/>
      <w:r w:rsidR="000F31BD">
        <w:t>BeIDconnect</w:t>
      </w:r>
      <w:proofErr w:type="spellEnd"/>
      <w:r w:rsidR="000F31BD">
        <w:t xml:space="preserve">, which follows </w:t>
      </w:r>
      <w:r w:rsidR="00102156">
        <w:t xml:space="preserve">a different process detailed in the next section. </w:t>
      </w:r>
    </w:p>
    <w:p w:rsidR="009E5A38" w:rsidP="009E5A38" w:rsidRDefault="00A75040" w14:paraId="6A1C16ED" w14:textId="1DC81824">
      <w:pPr>
        <w:jc w:val="both"/>
      </w:pPr>
      <w:r>
        <w:lastRenderedPageBreak/>
        <w:t xml:space="preserve">From the above components, </w:t>
      </w:r>
      <w:r w:rsidR="00511415">
        <w:t xml:space="preserve">the </w:t>
      </w:r>
      <w:r w:rsidR="009E5A38">
        <w:t xml:space="preserve">pipelines </w:t>
      </w:r>
      <w:r w:rsidR="00496439">
        <w:t xml:space="preserve">are distinguished </w:t>
      </w:r>
      <w:r w:rsidR="009E5A38">
        <w:t xml:space="preserve">for the </w:t>
      </w:r>
      <w:proofErr w:type="gramStart"/>
      <w:r w:rsidR="009E5A38">
        <w:t>back</w:t>
      </w:r>
      <w:r w:rsidR="00496439">
        <w:t>-</w:t>
      </w:r>
      <w:r w:rsidR="009E5A38">
        <w:t>end</w:t>
      </w:r>
      <w:proofErr w:type="gramEnd"/>
      <w:r w:rsidR="009E5A38">
        <w:t xml:space="preserve"> and the front</w:t>
      </w:r>
      <w:r w:rsidR="00496439">
        <w:t>-</w:t>
      </w:r>
      <w:r w:rsidR="009E5A38">
        <w:t xml:space="preserve">end:  </w:t>
      </w:r>
    </w:p>
    <w:p w:rsidR="009E5A38" w:rsidP="00496439" w:rsidRDefault="009E5A38" w14:paraId="52A87D0E" w14:textId="789308A2">
      <w:pPr>
        <w:pStyle w:val="ListParagraph"/>
        <w:numPr>
          <w:ilvl w:val="0"/>
          <w:numId w:val="27"/>
        </w:numPr>
        <w:jc w:val="both"/>
      </w:pPr>
      <w:r>
        <w:t xml:space="preserve">Pipelines for </w:t>
      </w:r>
      <w:r w:rsidR="00496439">
        <w:t xml:space="preserve">the </w:t>
      </w:r>
      <w:r>
        <w:t xml:space="preserve">front-end: </w:t>
      </w:r>
      <w:proofErr w:type="spellStart"/>
      <w:r w:rsidRPr="00C057CE" w:rsidR="00496439">
        <w:t>Gui</w:t>
      </w:r>
      <w:proofErr w:type="spellEnd"/>
      <w:r w:rsidRPr="00C057CE" w:rsidR="00496439">
        <w:t>-sign</w:t>
      </w:r>
      <w:r>
        <w:t xml:space="preserve"> and </w:t>
      </w:r>
      <w:proofErr w:type="spellStart"/>
      <w:r w:rsidR="00687224">
        <w:t>G</w:t>
      </w:r>
      <w:r>
        <w:t>ui-idp</w:t>
      </w:r>
      <w:proofErr w:type="spellEnd"/>
      <w:r>
        <w:t xml:space="preserve"> (</w:t>
      </w:r>
      <w:r w:rsidR="00682ED7">
        <w:t xml:space="preserve">written </w:t>
      </w:r>
      <w:r w:rsidR="00687224">
        <w:t xml:space="preserve">in </w:t>
      </w:r>
      <w:proofErr w:type="spellStart"/>
      <w:r>
        <w:t>J</w:t>
      </w:r>
      <w:r w:rsidR="00194AE1">
        <w:t>ava</w:t>
      </w:r>
      <w:r>
        <w:t>script</w:t>
      </w:r>
      <w:proofErr w:type="spellEnd"/>
      <w:r>
        <w:t xml:space="preserve">) </w:t>
      </w:r>
    </w:p>
    <w:p w:rsidR="009E5A38" w:rsidP="009E5A38" w:rsidRDefault="009E5A38" w14:paraId="22CBFF60" w14:textId="0D2B3B7A">
      <w:pPr>
        <w:pStyle w:val="ListParagraph"/>
        <w:numPr>
          <w:ilvl w:val="0"/>
          <w:numId w:val="27"/>
        </w:numPr>
        <w:jc w:val="both"/>
      </w:pPr>
      <w:r>
        <w:t xml:space="preserve">Pipelines for </w:t>
      </w:r>
      <w:r w:rsidR="00496439">
        <w:t xml:space="preserve">the </w:t>
      </w:r>
      <w:proofErr w:type="gramStart"/>
      <w:r>
        <w:t>back-end</w:t>
      </w:r>
      <w:proofErr w:type="gramEnd"/>
      <w:r>
        <w:t xml:space="preserve">:  </w:t>
      </w:r>
      <w:r w:rsidR="00687224">
        <w:t>Si</w:t>
      </w:r>
      <w:r>
        <w:t xml:space="preserve">gn-validation, </w:t>
      </w:r>
      <w:r w:rsidR="00687224">
        <w:t>IDP</w:t>
      </w:r>
      <w:r>
        <w:t xml:space="preserve"> and </w:t>
      </w:r>
      <w:proofErr w:type="spellStart"/>
      <w:r w:rsidR="00687224">
        <w:t>eSealing</w:t>
      </w:r>
      <w:proofErr w:type="spellEnd"/>
      <w:r w:rsidR="009C5EDC">
        <w:t xml:space="preserve"> </w:t>
      </w:r>
      <w:r>
        <w:t>(</w:t>
      </w:r>
      <w:r w:rsidR="00682ED7">
        <w:t xml:space="preserve">written </w:t>
      </w:r>
      <w:r>
        <w:t>mainly in JAVA)</w:t>
      </w:r>
    </w:p>
    <w:p w:rsidRPr="00755C34" w:rsidR="0039179B" w:rsidP="007F1FE5" w:rsidRDefault="0039179B" w14:paraId="56756FFD" w14:textId="77777777">
      <w:pPr>
        <w:jc w:val="both"/>
        <w:rPr>
          <w:b/>
          <w:bCs/>
          <w:i/>
          <w:iCs/>
        </w:rPr>
      </w:pPr>
      <w:r w:rsidRPr="00755C34">
        <w:rPr>
          <w:b/>
          <w:bCs/>
          <w:i/>
          <w:iCs/>
        </w:rPr>
        <w:t xml:space="preserve">Deployment stages </w:t>
      </w:r>
    </w:p>
    <w:p w:rsidR="00947BD1" w:rsidP="00976920" w:rsidRDefault="00976920" w14:paraId="461F7410" w14:textId="305D6CE4">
      <w:pPr>
        <w:jc w:val="both"/>
      </w:pPr>
      <w:r>
        <w:t xml:space="preserve">For the above components, namely </w:t>
      </w:r>
      <w:proofErr w:type="spellStart"/>
      <w:r>
        <w:t>Gui</w:t>
      </w:r>
      <w:proofErr w:type="spellEnd"/>
      <w:r>
        <w:t xml:space="preserve">-sign, Sign-validation, </w:t>
      </w:r>
      <w:proofErr w:type="spellStart"/>
      <w:r>
        <w:t>Gui-idp</w:t>
      </w:r>
      <w:proofErr w:type="spellEnd"/>
      <w:r>
        <w:t xml:space="preserve">, IDP, </w:t>
      </w:r>
      <w:proofErr w:type="spellStart"/>
      <w:r>
        <w:t>eSealing</w:t>
      </w:r>
      <w:proofErr w:type="spellEnd"/>
      <w:r w:rsidR="00947BD1">
        <w:t>, deployment takes place in stages</w:t>
      </w:r>
      <w:r w:rsidR="00402C8C">
        <w:t xml:space="preserve">. </w:t>
      </w:r>
      <w:r w:rsidRPr="00036407" w:rsidR="00036407">
        <w:t xml:space="preserve">The preparation, package, and deployment </w:t>
      </w:r>
      <w:r w:rsidR="00846DF7">
        <w:t>stages</w:t>
      </w:r>
      <w:r w:rsidRPr="00036407" w:rsidR="00036407">
        <w:t xml:space="preserve"> </w:t>
      </w:r>
      <w:r w:rsidR="000969CC">
        <w:t>constitute</w:t>
      </w:r>
      <w:r w:rsidRPr="00036407" w:rsidR="00036407">
        <w:t xml:space="preserve"> the “functional” part of the pipeline: compile, install, package the application in a docker </w:t>
      </w:r>
      <w:r w:rsidR="00E61106">
        <w:t>container</w:t>
      </w:r>
      <w:r w:rsidR="007B1699">
        <w:t xml:space="preserve">, and </w:t>
      </w:r>
      <w:r w:rsidRPr="00402C8C" w:rsidR="004F43D8">
        <w:t>deploy the docker container</w:t>
      </w:r>
      <w:r w:rsidR="007B1699">
        <w:t xml:space="preserve">. </w:t>
      </w:r>
      <w:r w:rsidR="005C3828">
        <w:t>S</w:t>
      </w:r>
      <w:r w:rsidR="00156EAB">
        <w:t>ecurity is</w:t>
      </w:r>
      <w:r w:rsidR="0047506F">
        <w:t xml:space="preserve"> applied after deployment </w:t>
      </w:r>
      <w:r w:rsidR="00320EDA">
        <w:t>in all branches</w:t>
      </w:r>
      <w:r w:rsidR="004F43D8">
        <w:t xml:space="preserve">. </w:t>
      </w:r>
      <w:r w:rsidRPr="00036407" w:rsidR="00036407">
        <w:t xml:space="preserve">The deployment is </w:t>
      </w:r>
      <w:r w:rsidR="00EC3D46">
        <w:t>rolled</w:t>
      </w:r>
      <w:r w:rsidRPr="00036407" w:rsidR="00EC3D46">
        <w:t xml:space="preserve"> out </w:t>
      </w:r>
      <w:r w:rsidR="00EC3D46">
        <w:t xml:space="preserve">as </w:t>
      </w:r>
      <w:r w:rsidRPr="00036407" w:rsidR="00EC3D46">
        <w:t xml:space="preserve">an </w:t>
      </w:r>
      <w:proofErr w:type="spellStart"/>
      <w:r w:rsidRPr="00036407" w:rsidR="00EC3D46">
        <w:t>Openshift</w:t>
      </w:r>
      <w:proofErr w:type="spellEnd"/>
      <w:r w:rsidRPr="00036407" w:rsidR="00EC3D46">
        <w:t xml:space="preserve"> update in the corresponding environment</w:t>
      </w:r>
      <w:r w:rsidR="000C7ED9">
        <w:t xml:space="preserve">. </w:t>
      </w:r>
      <w:r w:rsidR="00C06B43">
        <w:t xml:space="preserve">This </w:t>
      </w:r>
      <w:r w:rsidR="002B6464">
        <w:t>order</w:t>
      </w:r>
      <w:r w:rsidR="0078212A">
        <w:t xml:space="preserve"> is followed for functional</w:t>
      </w:r>
      <w:r w:rsidR="002B6464">
        <w:t>ity</w:t>
      </w:r>
      <w:r w:rsidR="0078212A">
        <w:t xml:space="preserve"> reasons, </w:t>
      </w:r>
      <w:r w:rsidR="00CF6EB0">
        <w:t>so that the security stage does not</w:t>
      </w:r>
      <w:r w:rsidR="00CD075D">
        <w:t xml:space="preserve"> </w:t>
      </w:r>
      <w:r w:rsidR="009E5AD6">
        <w:t>slow down</w:t>
      </w:r>
      <w:r w:rsidR="00CD075D">
        <w:t xml:space="preserve"> or interfere with development. </w:t>
      </w:r>
    </w:p>
    <w:p w:rsidR="00D714D2" w:rsidP="00976920" w:rsidRDefault="002C0020" w14:paraId="341FF600" w14:textId="66D4A5F1">
      <w:pPr>
        <w:jc w:val="both"/>
      </w:pPr>
      <w:r>
        <w:t>When the code</w:t>
      </w:r>
      <w:r w:rsidR="00161748">
        <w:t xml:space="preserve"> is aimed for deployment in the master branch,</w:t>
      </w:r>
      <w:r w:rsidR="00763C31">
        <w:t xml:space="preserve"> it goes through the INT and then to the PRD environment. In this case, the order of deployment stages</w:t>
      </w:r>
      <w:r w:rsidR="00F41DE3">
        <w:t xml:space="preserve"> changes and </w:t>
      </w:r>
      <w:r w:rsidR="00E36A85">
        <w:t>blocking security (unit tes</w:t>
      </w:r>
      <w:r w:rsidR="00D3060F">
        <w:t>ts</w:t>
      </w:r>
      <w:r w:rsidR="00E36A85">
        <w:t xml:space="preserve"> and coverage</w:t>
      </w:r>
      <w:r w:rsidR="00DF59DD">
        <w:t>)</w:t>
      </w:r>
      <w:r w:rsidR="00F41DE3">
        <w:t xml:space="preserve"> </w:t>
      </w:r>
      <w:r w:rsidR="00DF59DD">
        <w:t xml:space="preserve">is </w:t>
      </w:r>
      <w:r w:rsidR="0063039C">
        <w:t>added</w:t>
      </w:r>
      <w:r w:rsidR="00E66F04">
        <w:t xml:space="preserve"> between packaging</w:t>
      </w:r>
      <w:r w:rsidR="00253C8F">
        <w:t xml:space="preserve"> the code and deployment. This is to ensure that</w:t>
      </w:r>
      <w:r w:rsidR="007C643E">
        <w:t xml:space="preserve"> all the necessary checks are performed before the code </w:t>
      </w:r>
      <w:r w:rsidR="00D817E3">
        <w:t xml:space="preserve">is deployed into production. </w:t>
      </w:r>
    </w:p>
    <w:p w:rsidR="004C487F" w:rsidP="00976920" w:rsidRDefault="00F015D3" w14:paraId="362BC780" w14:textId="44E3D537">
      <w:pPr>
        <w:jc w:val="both"/>
      </w:pPr>
      <w:r>
        <w:rPr>
          <w:noProof/>
        </w:rPr>
        <w:lastRenderedPageBreak/>
        <w:drawing>
          <wp:anchor distT="0" distB="0" distL="114300" distR="114300" simplePos="0" relativeHeight="251659272" behindDoc="0" locked="0" layoutInCell="1" allowOverlap="1" wp14:anchorId="239BCB7F" wp14:editId="603192BB">
            <wp:simplePos x="0" y="0"/>
            <wp:positionH relativeFrom="margin">
              <wp:posOffset>-3175</wp:posOffset>
            </wp:positionH>
            <wp:positionV relativeFrom="paragraph">
              <wp:posOffset>494030</wp:posOffset>
            </wp:positionV>
            <wp:extent cx="6120130" cy="44773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6120130" cy="4477385"/>
                    </a:xfrm>
                    <a:prstGeom prst="rect">
                      <a:avLst/>
                    </a:prstGeom>
                  </pic:spPr>
                </pic:pic>
              </a:graphicData>
            </a:graphic>
            <wp14:sizeRelV relativeFrom="margin">
              <wp14:pctHeight>0</wp14:pctHeight>
            </wp14:sizeRelV>
          </wp:anchor>
        </w:drawing>
      </w:r>
      <w:r w:rsidR="00D817E3">
        <w:t xml:space="preserve">For a visual representation of the </w:t>
      </w:r>
      <w:r w:rsidR="00970C67">
        <w:t>stages</w:t>
      </w:r>
      <w:r>
        <w:t xml:space="preserve"> in the pipeline</w:t>
      </w:r>
      <w:r w:rsidR="00970C67">
        <w:t xml:space="preserve">, see the image below: </w:t>
      </w:r>
    </w:p>
    <w:p w:rsidR="00C31BDC" w:rsidP="00C31BDC" w:rsidRDefault="00C31BDC" w14:paraId="3EB1DF7C" w14:textId="77777777">
      <w:pPr>
        <w:jc w:val="both"/>
        <w:rPr>
          <w:b/>
          <w:bCs/>
          <w:i/>
          <w:iCs/>
        </w:rPr>
      </w:pPr>
    </w:p>
    <w:p w:rsidRPr="008206DA" w:rsidR="0098317B" w:rsidP="00C31BDC" w:rsidRDefault="0098317B" w14:paraId="7B86E9B8" w14:textId="2562144F">
      <w:pPr>
        <w:jc w:val="both"/>
        <w:rPr>
          <w:b/>
          <w:bCs/>
          <w:i/>
          <w:iCs/>
        </w:rPr>
      </w:pPr>
      <w:r w:rsidRPr="008206DA">
        <w:rPr>
          <w:b/>
          <w:bCs/>
          <w:i/>
          <w:iCs/>
        </w:rPr>
        <w:t xml:space="preserve">Hidden jobs </w:t>
      </w:r>
    </w:p>
    <w:p w:rsidR="00CF397C" w:rsidP="00976920" w:rsidRDefault="00731F9C" w14:paraId="486E4A7A" w14:textId="01905023">
      <w:pPr>
        <w:jc w:val="both"/>
      </w:pPr>
      <w:r>
        <w:t xml:space="preserve">As explained in previous sections, </w:t>
      </w:r>
      <w:r w:rsidR="001204C8">
        <w:t>Git</w:t>
      </w:r>
      <w:r w:rsidR="00652CF4">
        <w:t>L</w:t>
      </w:r>
      <w:r w:rsidR="001204C8">
        <w:t xml:space="preserve">ab is used </w:t>
      </w:r>
      <w:r w:rsidR="00411D82">
        <w:t>for the building of the application</w:t>
      </w:r>
      <w:r w:rsidR="00B30304">
        <w:t xml:space="preserve">, including the pipelines. </w:t>
      </w:r>
      <w:r w:rsidR="007F53A4">
        <w:t xml:space="preserve">The inclusion of hidden jobs </w:t>
      </w:r>
      <w:r w:rsidR="008522F5">
        <w:t>relates to</w:t>
      </w:r>
      <w:r w:rsidR="007F53A4">
        <w:t xml:space="preserve"> </w:t>
      </w:r>
      <w:r w:rsidR="007D3066">
        <w:t xml:space="preserve">the volume of jobs in the configuration file and the </w:t>
      </w:r>
      <w:r w:rsidR="0024481F">
        <w:t xml:space="preserve">specific needs that </w:t>
      </w:r>
      <w:r w:rsidRPr="00D208BC" w:rsidR="0024481F">
        <w:t>different branch</w:t>
      </w:r>
      <w:r w:rsidR="00665FFB">
        <w:t>es</w:t>
      </w:r>
      <w:r w:rsidRPr="00D208BC" w:rsidR="0024481F">
        <w:t>/release targets</w:t>
      </w:r>
      <w:r w:rsidR="0024481F">
        <w:t xml:space="preserve"> </w:t>
      </w:r>
      <w:r w:rsidR="00665FFB">
        <w:t xml:space="preserve">have. </w:t>
      </w:r>
      <w:r w:rsidR="00FF3F3C">
        <w:t xml:space="preserve">Hidden jobs </w:t>
      </w:r>
      <w:r w:rsidR="00515E4B">
        <w:t xml:space="preserve">are essentially templates of jobs </w:t>
      </w:r>
      <w:r w:rsidR="00AF5845">
        <w:t xml:space="preserve">for reusable configuration, </w:t>
      </w:r>
      <w:r w:rsidR="00515E4B">
        <w:t xml:space="preserve">that </w:t>
      </w:r>
      <w:r w:rsidR="007B7A62">
        <w:t>allow</w:t>
      </w:r>
      <w:r w:rsidR="00AF5845">
        <w:t>s</w:t>
      </w:r>
      <w:r w:rsidR="007B7A62">
        <w:t xml:space="preserve"> for </w:t>
      </w:r>
      <w:r w:rsidR="00BF47A8">
        <w:t>adding parameters</w:t>
      </w:r>
      <w:r w:rsidR="00474DDF">
        <w:t xml:space="preserve"> </w:t>
      </w:r>
      <w:r w:rsidR="00A82F74">
        <w:t xml:space="preserve">for different instances. </w:t>
      </w:r>
      <w:r w:rsidR="009A274E">
        <w:t xml:space="preserve">Each hidden job </w:t>
      </w:r>
      <w:r w:rsidR="004D5D7B">
        <w:t>is further specified</w:t>
      </w:r>
      <w:r w:rsidR="00C17251">
        <w:t xml:space="preserve"> by </w:t>
      </w:r>
      <w:r w:rsidR="003D1554">
        <w:t>includ</w:t>
      </w:r>
      <w:r w:rsidR="00C17251">
        <w:t>ing</w:t>
      </w:r>
      <w:r w:rsidR="003D1554">
        <w:t xml:space="preserve"> rules</w:t>
      </w:r>
      <w:r w:rsidR="006A1739">
        <w:t xml:space="preserve"> </w:t>
      </w:r>
      <w:r w:rsidR="00F26E4B">
        <w:t xml:space="preserve">on what job needs to be implemented </w:t>
      </w:r>
      <w:r w:rsidR="00706C72">
        <w:t>and how</w:t>
      </w:r>
      <w:r w:rsidR="00C17251">
        <w:t xml:space="preserve">. </w:t>
      </w:r>
      <w:r w:rsidR="00E10FDF">
        <w:t xml:space="preserve">In this way, if </w:t>
      </w:r>
      <w:r w:rsidR="00D1571E">
        <w:t xml:space="preserve">a modification is necessary, </w:t>
      </w:r>
      <w:r w:rsidR="00701CEB">
        <w:t>the hidden job is modified</w:t>
      </w:r>
      <w:r w:rsidR="002112A1">
        <w:t>,</w:t>
      </w:r>
      <w:r w:rsidR="00865D3F">
        <w:t xml:space="preserve"> and </w:t>
      </w:r>
      <w:r w:rsidRPr="00910F23" w:rsidR="00C16324">
        <w:t xml:space="preserve">the last modification will be implemented to all instances </w:t>
      </w:r>
      <w:r w:rsidRPr="00910F23" w:rsidR="00CF397C">
        <w:t xml:space="preserve">of a job without having to </w:t>
      </w:r>
      <w:r w:rsidRPr="00910F23" w:rsidR="00272815">
        <w:t>apply</w:t>
      </w:r>
      <w:r w:rsidRPr="00910F23" w:rsidR="00CF397C">
        <w:t xml:space="preserve"> </w:t>
      </w:r>
      <w:r w:rsidR="00865D3F">
        <w:t xml:space="preserve">it manually </w:t>
      </w:r>
      <w:r w:rsidR="00FF6868">
        <w:t xml:space="preserve">to </w:t>
      </w:r>
      <w:r w:rsidRPr="00910F23" w:rsidR="00CF397C">
        <w:t>every job.</w:t>
      </w:r>
    </w:p>
    <w:p w:rsidR="00FF4BD4" w:rsidP="00976920" w:rsidRDefault="00616AAF" w14:paraId="0D9E418E" w14:textId="6FF1EDF3">
      <w:pPr>
        <w:jc w:val="both"/>
      </w:pPr>
      <w:r w:rsidRPr="00616AAF">
        <w:t>Examples of hidden jobs can currently be spotted in the “Hidden jobs to extend” part of every pipeline.</w:t>
      </w:r>
      <w:r w:rsidR="00D204A1">
        <w:t xml:space="preserve"> </w:t>
      </w:r>
    </w:p>
    <w:p w:rsidRPr="00C31BDC" w:rsidR="00A31317" w:rsidP="00976920" w:rsidRDefault="008C3207" w14:paraId="7AF3253B" w14:textId="1EABDA9A">
      <w:pPr>
        <w:jc w:val="both"/>
        <w:rPr>
          <w:b/>
          <w:bCs/>
          <w:i/>
          <w:iCs/>
        </w:rPr>
      </w:pPr>
      <w:r w:rsidRPr="00C31BDC">
        <w:rPr>
          <w:b/>
          <w:bCs/>
          <w:i/>
          <w:iCs/>
        </w:rPr>
        <w:t xml:space="preserve">Flow control </w:t>
      </w:r>
      <w:r w:rsidRPr="00C31BDC" w:rsidR="004E0BEF">
        <w:rPr>
          <w:b/>
          <w:bCs/>
          <w:i/>
          <w:iCs/>
        </w:rPr>
        <w:t xml:space="preserve">of the pipelines </w:t>
      </w:r>
    </w:p>
    <w:p w:rsidR="00AD72B6" w:rsidP="00976920" w:rsidRDefault="00B65301" w14:paraId="236E0BD3" w14:textId="79652D20">
      <w:pPr>
        <w:jc w:val="both"/>
      </w:pPr>
      <w:r>
        <w:rPr>
          <w:noProof/>
        </w:rPr>
        <w:lastRenderedPageBreak/>
        <w:drawing>
          <wp:anchor distT="0" distB="0" distL="114300" distR="114300" simplePos="0" relativeHeight="251660296" behindDoc="0" locked="0" layoutInCell="1" allowOverlap="1" wp14:anchorId="65C2507C" wp14:editId="064C3A1B">
            <wp:simplePos x="0" y="0"/>
            <wp:positionH relativeFrom="column">
              <wp:posOffset>-19540</wp:posOffset>
            </wp:positionH>
            <wp:positionV relativeFrom="paragraph">
              <wp:posOffset>533449</wp:posOffset>
            </wp:positionV>
            <wp:extent cx="3276600" cy="904875"/>
            <wp:effectExtent l="0" t="0" r="0" b="9525"/>
            <wp:wrapTopAndBottom/>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600" cy="904875"/>
                    </a:xfrm>
                    <a:prstGeom prst="rect">
                      <a:avLst/>
                    </a:prstGeom>
                  </pic:spPr>
                </pic:pic>
              </a:graphicData>
            </a:graphic>
          </wp:anchor>
        </w:drawing>
      </w:r>
      <w:r w:rsidR="0037745E">
        <w:t>In the description of the jobs, the</w:t>
      </w:r>
      <w:r>
        <w:t xml:space="preserve"> parameters </w:t>
      </w:r>
      <w:r w:rsidR="0053377D">
        <w:t xml:space="preserve">“interruptible” and “allow failure” are set as true or false. See the following example: </w:t>
      </w:r>
    </w:p>
    <w:p w:rsidR="0053377D" w:rsidP="00976920" w:rsidRDefault="0053377D" w14:paraId="6D7A34F0" w14:textId="584B5233">
      <w:pPr>
        <w:jc w:val="both"/>
      </w:pPr>
    </w:p>
    <w:p w:rsidR="0053377D" w:rsidP="00B718A1" w:rsidRDefault="00842092" w14:paraId="5C9D5F98" w14:textId="0BD391F6">
      <w:pPr>
        <w:pStyle w:val="ListParagraph"/>
        <w:numPr>
          <w:ilvl w:val="0"/>
          <w:numId w:val="27"/>
        </w:numPr>
        <w:jc w:val="both"/>
      </w:pPr>
      <w:r>
        <w:t xml:space="preserve">If </w:t>
      </w:r>
      <w:r w:rsidRPr="00313DD7" w:rsidR="00313DD7">
        <w:t xml:space="preserve">“interruptible” </w:t>
      </w:r>
      <w:r>
        <w:t xml:space="preserve">is set to </w:t>
      </w:r>
      <w:r w:rsidR="0012544B">
        <w:t>true</w:t>
      </w:r>
      <w:r>
        <w:t xml:space="preserve">, </w:t>
      </w:r>
      <w:r w:rsidR="00C128A6">
        <w:t xml:space="preserve">then </w:t>
      </w:r>
      <w:r w:rsidRPr="00C128A6" w:rsidR="00C128A6">
        <w:t>when a newer pipeline starts before the job completes</w:t>
      </w:r>
      <w:r w:rsidR="00AB4079">
        <w:t xml:space="preserve">, </w:t>
      </w:r>
      <w:r w:rsidR="004B4962">
        <w:t>the</w:t>
      </w:r>
      <w:r w:rsidRPr="00C128A6" w:rsidR="00AB4079">
        <w:t xml:space="preserve"> job </w:t>
      </w:r>
      <w:r w:rsidR="0012544B">
        <w:t>can</w:t>
      </w:r>
      <w:r w:rsidR="00F30DFA">
        <w:t xml:space="preserve"> </w:t>
      </w:r>
      <w:r w:rsidRPr="00C128A6" w:rsidR="00AB4079">
        <w:t xml:space="preserve">be </w:t>
      </w:r>
      <w:r w:rsidR="00617C15">
        <w:t>interrupted/cancelled</w:t>
      </w:r>
      <w:r w:rsidRPr="00C128A6" w:rsidR="00C128A6">
        <w:t>.</w:t>
      </w:r>
      <w:r w:rsidR="009E55AA">
        <w:t xml:space="preserve"> </w:t>
      </w:r>
    </w:p>
    <w:p w:rsidR="00AD1565" w:rsidP="00B718A1" w:rsidRDefault="00AD1565" w14:paraId="0A0B9539" w14:textId="559167F4">
      <w:pPr>
        <w:pStyle w:val="ListParagraph"/>
        <w:numPr>
          <w:ilvl w:val="0"/>
          <w:numId w:val="27"/>
        </w:numPr>
        <w:jc w:val="both"/>
      </w:pPr>
      <w:r>
        <w:t xml:space="preserve">If “allow failure” is </w:t>
      </w:r>
      <w:r w:rsidR="00120936">
        <w:t xml:space="preserve">true, </w:t>
      </w:r>
      <w:r w:rsidRPr="00696C01" w:rsidR="00696C01">
        <w:t xml:space="preserve">it means </w:t>
      </w:r>
      <w:r w:rsidR="005A588A">
        <w:t>that when running the pipeline</w:t>
      </w:r>
      <w:r w:rsidR="00B60A2D">
        <w:t xml:space="preserve"> and an issue is detected, this </w:t>
      </w:r>
      <w:r w:rsidR="00CC7C3D">
        <w:t>cannot cause the job to stop</w:t>
      </w:r>
      <w:r w:rsidR="0036456A">
        <w:t xml:space="preserve">. Conversely, if it is set to false, it </w:t>
      </w:r>
      <w:r w:rsidR="00B60A2D">
        <w:t xml:space="preserve">causes the </w:t>
      </w:r>
      <w:r w:rsidR="00617C15">
        <w:t>job</w:t>
      </w:r>
      <w:r w:rsidR="00B60A2D">
        <w:t xml:space="preserve"> to </w:t>
      </w:r>
      <w:r w:rsidR="00B718A1">
        <w:t xml:space="preserve">stop at that stage and not </w:t>
      </w:r>
      <w:r w:rsidRPr="00696C01" w:rsidR="00696C01">
        <w:t>go into deployment.</w:t>
      </w:r>
      <w:r w:rsidR="008D5E8D">
        <w:t xml:space="preserve"> This </w:t>
      </w:r>
      <w:r w:rsidR="004B2804">
        <w:t xml:space="preserve">parameter is important, for instance, in the case of </w:t>
      </w:r>
      <w:r w:rsidR="000C4BA6">
        <w:t xml:space="preserve">a major release or when the code goes into production, because </w:t>
      </w:r>
      <w:r w:rsidR="00054C6B">
        <w:t>if in the security testing stage</w:t>
      </w:r>
      <w:r w:rsidR="00FE5B5F">
        <w:t xml:space="preserve">, the </w:t>
      </w:r>
      <w:r w:rsidR="004B2804">
        <w:t>unit tests</w:t>
      </w:r>
      <w:r w:rsidR="00FE5B5F">
        <w:t xml:space="preserve"> fail</w:t>
      </w:r>
      <w:r w:rsidR="004B2804">
        <w:t xml:space="preserve">, </w:t>
      </w:r>
      <w:r w:rsidR="00FE5B5F">
        <w:t>then the parameter “allow failure</w:t>
      </w:r>
      <w:r w:rsidR="0076038A">
        <w:t>/</w:t>
      </w:r>
      <w:r w:rsidR="00A11757">
        <w:t>false</w:t>
      </w:r>
      <w:r w:rsidR="0076038A">
        <w:t xml:space="preserve">” ensures that </w:t>
      </w:r>
      <w:r w:rsidR="00CC36ED">
        <w:t>the next stage is blocked</w:t>
      </w:r>
      <w:r w:rsidR="00C31BDC">
        <w:t>,</w:t>
      </w:r>
      <w:r w:rsidR="00CC36ED">
        <w:t xml:space="preserve"> and the code does not go into production.</w:t>
      </w:r>
    </w:p>
    <w:p w:rsidR="009C5EDC" w:rsidP="00976920" w:rsidRDefault="009C5EDC" w14:paraId="45A9AD11" w14:textId="1CAB4677">
      <w:pPr>
        <w:jc w:val="both"/>
      </w:pPr>
      <w:r>
        <w:t xml:space="preserve">The compile stage </w:t>
      </w:r>
      <w:r w:rsidR="004025B4">
        <w:t xml:space="preserve">is differentiated for the front-end or back-end </w:t>
      </w:r>
      <w:proofErr w:type="gramStart"/>
      <w:r w:rsidR="004025B4">
        <w:t>pipelines, because</w:t>
      </w:r>
      <w:proofErr w:type="gramEnd"/>
      <w:r w:rsidR="004025B4">
        <w:t xml:space="preserve"> they are written in different </w:t>
      </w:r>
      <w:r w:rsidR="002002D1">
        <w:t>programming languages</w:t>
      </w:r>
      <w:r w:rsidR="005943A8">
        <w:t xml:space="preserve">. </w:t>
      </w:r>
    </w:p>
    <w:p w:rsidR="00126A11" w:rsidP="00976920" w:rsidRDefault="004F60F1" w14:paraId="747A12F0" w14:textId="5AFA0BF5">
      <w:pPr>
        <w:jc w:val="both"/>
      </w:pPr>
      <w:r>
        <w:t xml:space="preserve">In the deployment stage, </w:t>
      </w:r>
      <w:r w:rsidR="008F6AEF">
        <w:t xml:space="preserve">the docker container/image and the project/pipeline need to be specified. </w:t>
      </w:r>
      <w:r w:rsidR="00FA35D3">
        <w:t>The deployment process is different based on the branch</w:t>
      </w:r>
      <w:r w:rsidR="00126A11">
        <w:t>:</w:t>
      </w:r>
      <w:r w:rsidR="00AC0E02">
        <w:t xml:space="preserve"> </w:t>
      </w:r>
    </w:p>
    <w:p w:rsidR="00126A11" w:rsidP="00126A11" w:rsidRDefault="00982E6B" w14:paraId="15B65511" w14:textId="77777777">
      <w:pPr>
        <w:pStyle w:val="ListParagraph"/>
        <w:numPr>
          <w:ilvl w:val="0"/>
          <w:numId w:val="27"/>
        </w:numPr>
        <w:jc w:val="both"/>
      </w:pPr>
      <w:r>
        <w:t xml:space="preserve">deployment </w:t>
      </w:r>
      <w:r w:rsidR="00BD146A">
        <w:t xml:space="preserve">for the </w:t>
      </w:r>
      <w:r w:rsidRPr="00036407" w:rsidR="00BD146A">
        <w:t xml:space="preserve">master branch </w:t>
      </w:r>
      <w:r w:rsidR="00BD146A">
        <w:t xml:space="preserve">is </w:t>
      </w:r>
      <w:r w:rsidRPr="00036407" w:rsidR="001356AD">
        <w:t xml:space="preserve">done automatically to </w:t>
      </w:r>
      <w:proofErr w:type="gramStart"/>
      <w:r w:rsidRPr="00036407" w:rsidR="001356AD">
        <w:t>QA</w:t>
      </w:r>
      <w:r w:rsidR="00126A11">
        <w:t>;</w:t>
      </w:r>
      <w:proofErr w:type="gramEnd"/>
      <w:r w:rsidR="00126A11">
        <w:t xml:space="preserve"> </w:t>
      </w:r>
    </w:p>
    <w:p w:rsidR="001A4432" w:rsidP="00126A11" w:rsidRDefault="00126A11" w14:paraId="547F16BD" w14:textId="27E4470E">
      <w:pPr>
        <w:pStyle w:val="ListParagraph"/>
        <w:numPr>
          <w:ilvl w:val="0"/>
          <w:numId w:val="27"/>
        </w:numPr>
        <w:jc w:val="both"/>
      </w:pPr>
      <w:r>
        <w:t>deployment</w:t>
      </w:r>
      <w:r w:rsidRPr="00036407" w:rsidR="001356AD">
        <w:t xml:space="preserve"> for the</w:t>
      </w:r>
      <w:r w:rsidR="00F11FD9">
        <w:t xml:space="preserve"> </w:t>
      </w:r>
      <w:r w:rsidRPr="00036407" w:rsidR="00F11FD9">
        <w:t>develop branch</w:t>
      </w:r>
      <w:r w:rsidR="00F11FD9">
        <w:t xml:space="preserve"> is done </w:t>
      </w:r>
      <w:r w:rsidRPr="00036407" w:rsidR="00F11FD9">
        <w:t xml:space="preserve">automatically to </w:t>
      </w:r>
      <w:proofErr w:type="gramStart"/>
      <w:r w:rsidRPr="00036407" w:rsidR="00F11FD9">
        <w:t>TA</w:t>
      </w:r>
      <w:r w:rsidR="00F11FD9">
        <w:t>;</w:t>
      </w:r>
      <w:proofErr w:type="gramEnd"/>
      <w:r w:rsidR="00F11FD9">
        <w:t xml:space="preserve"> </w:t>
      </w:r>
    </w:p>
    <w:p w:rsidR="002B36A2" w:rsidP="00126A11" w:rsidRDefault="00F11FD9" w14:paraId="0D8DFA17" w14:textId="4AE4BA79">
      <w:pPr>
        <w:pStyle w:val="ListParagraph"/>
        <w:numPr>
          <w:ilvl w:val="0"/>
          <w:numId w:val="27"/>
        </w:numPr>
        <w:jc w:val="both"/>
      </w:pPr>
      <w:r>
        <w:t>deployment</w:t>
      </w:r>
      <w:r w:rsidRPr="00036407">
        <w:t xml:space="preserve"> for any other branch </w:t>
      </w:r>
      <w:r>
        <w:t>is done</w:t>
      </w:r>
      <w:r w:rsidRPr="00036407">
        <w:t xml:space="preserve"> </w:t>
      </w:r>
      <w:r w:rsidRPr="00036407" w:rsidR="001356AD">
        <w:t>manually to TA.</w:t>
      </w:r>
    </w:p>
    <w:p w:rsidR="004E0BEF" w:rsidP="008D058D" w:rsidRDefault="00404A58" w14:paraId="1F1DC3F5" w14:textId="5799A5F9">
      <w:pPr>
        <w:pStyle w:val="Heading4"/>
        <w:suppressAutoHyphens w:val="0"/>
      </w:pPr>
      <w:r>
        <w:t>De</w:t>
      </w:r>
      <w:r w:rsidR="00C31BDC">
        <w:t>p</w:t>
      </w:r>
      <w:r w:rsidR="00606029">
        <w:t>loy</w:t>
      </w:r>
      <w:r>
        <w:t xml:space="preserve">ment principle </w:t>
      </w:r>
    </w:p>
    <w:p w:rsidR="00B05E78" w:rsidP="00976920" w:rsidRDefault="0066542A" w14:paraId="663A9B0D" w14:textId="3D2A9650">
      <w:pPr>
        <w:jc w:val="both"/>
      </w:pPr>
      <w:r>
        <w:t>As the develop</w:t>
      </w:r>
      <w:r w:rsidR="003E785B">
        <w:t>ment</w:t>
      </w:r>
      <w:r>
        <w:t xml:space="preserve"> branch is automatically synchronised with the </w:t>
      </w:r>
      <w:r w:rsidR="00D17601">
        <w:t xml:space="preserve">GitLab project, it is important </w:t>
      </w:r>
      <w:r w:rsidR="007E0EAB">
        <w:t>for sensitive information (</w:t>
      </w:r>
      <w:proofErr w:type="gramStart"/>
      <w:r w:rsidR="007E0EAB">
        <w:t>i.e.</w:t>
      </w:r>
      <w:proofErr w:type="gramEnd"/>
      <w:r w:rsidR="007E0EAB">
        <w:t xml:space="preserve"> proxy address) to</w:t>
      </w:r>
      <w:r w:rsidR="00B9671C">
        <w:t xml:space="preserve"> remain</w:t>
      </w:r>
      <w:r w:rsidR="005A2C40">
        <w:t xml:space="preserve"> safe</w:t>
      </w:r>
      <w:r w:rsidR="00030105">
        <w:t>.</w:t>
      </w:r>
      <w:r w:rsidR="00B9671C">
        <w:t xml:space="preserve"> </w:t>
      </w:r>
      <w:r w:rsidR="00030105">
        <w:t xml:space="preserve">This is achieved by including </w:t>
      </w:r>
      <w:r w:rsidR="0042029A">
        <w:t>in the GitLab configuration file of</w:t>
      </w:r>
      <w:r w:rsidR="00030105">
        <w:t xml:space="preserve"> all branches</w:t>
      </w:r>
      <w:r w:rsidR="00F3480D">
        <w:t xml:space="preserve">, </w:t>
      </w:r>
      <w:proofErr w:type="gramStart"/>
      <w:r w:rsidR="001E4721">
        <w:t>with the exception of</w:t>
      </w:r>
      <w:proofErr w:type="gramEnd"/>
      <w:r w:rsidR="001E4721">
        <w:t xml:space="preserve"> the </w:t>
      </w:r>
      <w:r w:rsidR="00D20A46">
        <w:t>“</w:t>
      </w:r>
      <w:proofErr w:type="spellStart"/>
      <w:r w:rsidR="00D20A46">
        <w:t>cicd</w:t>
      </w:r>
      <w:proofErr w:type="spellEnd"/>
      <w:r w:rsidR="00D20A46">
        <w:t>”</w:t>
      </w:r>
      <w:r w:rsidR="001E4721">
        <w:t xml:space="preserve"> branch,</w:t>
      </w:r>
      <w:r w:rsidR="00F3480D">
        <w:t xml:space="preserve"> </w:t>
      </w:r>
      <w:r w:rsidR="00C178F9">
        <w:t xml:space="preserve">a </w:t>
      </w:r>
      <w:r w:rsidR="0042029A">
        <w:t xml:space="preserve">reference to </w:t>
      </w:r>
      <w:r w:rsidR="00A3437E">
        <w:t xml:space="preserve">another file from the </w:t>
      </w:r>
      <w:r w:rsidR="005B5675">
        <w:t>“</w:t>
      </w:r>
      <w:proofErr w:type="spellStart"/>
      <w:r w:rsidR="005B5675">
        <w:t>eidas</w:t>
      </w:r>
      <w:proofErr w:type="spellEnd"/>
      <w:r w:rsidR="005B5675">
        <w:t>/fts-</w:t>
      </w:r>
      <w:r w:rsidR="00037204">
        <w:t xml:space="preserve">config-files” </w:t>
      </w:r>
      <w:r w:rsidR="00A3437E">
        <w:t>project</w:t>
      </w:r>
      <w:r w:rsidR="00037204">
        <w:t xml:space="preserve">. </w:t>
      </w:r>
      <w:r w:rsidR="00707AF5">
        <w:t xml:space="preserve">The file </w:t>
      </w:r>
      <w:proofErr w:type="gramStart"/>
      <w:r w:rsidR="00707AF5">
        <w:t>is located in</w:t>
      </w:r>
      <w:proofErr w:type="gramEnd"/>
      <w:r w:rsidR="00707AF5">
        <w:t xml:space="preserve"> the </w:t>
      </w:r>
      <w:r w:rsidR="00CC2A34">
        <w:t>master</w:t>
      </w:r>
      <w:r w:rsidR="00707AF5">
        <w:t xml:space="preserve"> branch</w:t>
      </w:r>
      <w:r w:rsidR="006A3DFE">
        <w:t>.</w:t>
      </w:r>
      <w:r w:rsidR="00F05527">
        <w:t xml:space="preserve">   </w:t>
      </w:r>
      <w:r w:rsidR="00513200">
        <w:t xml:space="preserve">        </w:t>
      </w:r>
    </w:p>
    <w:p w:rsidR="006A3DFE" w:rsidP="00976920" w:rsidRDefault="00C268C2" w14:paraId="0318415C" w14:textId="2B6D2FB5">
      <w:pPr>
        <w:jc w:val="both"/>
      </w:pPr>
      <w:r>
        <w:t>To update the file</w:t>
      </w:r>
      <w:r w:rsidR="00CE42AD">
        <w:t xml:space="preserve"> on GitLab</w:t>
      </w:r>
      <w:r>
        <w:t xml:space="preserve">, </w:t>
      </w:r>
      <w:r w:rsidR="009B786C">
        <w:t xml:space="preserve">copy the </w:t>
      </w:r>
      <w:r w:rsidR="00F92C30">
        <w:t>file</w:t>
      </w:r>
      <w:r w:rsidR="009B786C">
        <w:t xml:space="preserve"> </w:t>
      </w:r>
      <w:r w:rsidR="00F92C30">
        <w:t xml:space="preserve">from the </w:t>
      </w:r>
      <w:r w:rsidR="006168F3">
        <w:t>“</w:t>
      </w:r>
      <w:proofErr w:type="spellStart"/>
      <w:r w:rsidR="006168F3">
        <w:t>cicd</w:t>
      </w:r>
      <w:proofErr w:type="spellEnd"/>
      <w:r w:rsidR="006168F3">
        <w:t>”</w:t>
      </w:r>
      <w:r w:rsidR="00F92C30">
        <w:t xml:space="preserve"> branch</w:t>
      </w:r>
      <w:r w:rsidR="002A79A8">
        <w:t xml:space="preserve"> </w:t>
      </w:r>
      <w:r w:rsidR="00760DF5">
        <w:t xml:space="preserve">of any project </w:t>
      </w:r>
      <w:r w:rsidR="002A79A8">
        <w:t>and</w:t>
      </w:r>
      <w:r w:rsidR="00F92C30">
        <w:t xml:space="preserve"> paste it into the </w:t>
      </w:r>
      <w:r w:rsidR="00DD6AC1">
        <w:t xml:space="preserve">particular </w:t>
      </w:r>
      <w:r w:rsidRPr="00C057CE" w:rsidR="00D610CF">
        <w:t>“</w:t>
      </w:r>
      <w:proofErr w:type="spellStart"/>
      <w:r w:rsidRPr="00C057CE" w:rsidR="00D610CF">
        <w:t>gitlab-</w:t>
      </w:r>
      <w:proofErr w:type="gramStart"/>
      <w:r w:rsidRPr="00C057CE" w:rsidR="00D610CF">
        <w:t>ci.yaml</w:t>
      </w:r>
      <w:proofErr w:type="spellEnd"/>
      <w:proofErr w:type="gramEnd"/>
      <w:r w:rsidRPr="00C057CE" w:rsidR="00D610CF">
        <w:t>”</w:t>
      </w:r>
      <w:r w:rsidR="00F92C30">
        <w:t xml:space="preserve"> </w:t>
      </w:r>
      <w:r w:rsidR="00DD6AC1">
        <w:t xml:space="preserve">file </w:t>
      </w:r>
      <w:r w:rsidR="00F92C30">
        <w:t>(</w:t>
      </w:r>
      <w:r w:rsidR="00715FCC">
        <w:t xml:space="preserve">i.e. </w:t>
      </w:r>
      <w:proofErr w:type="spellStart"/>
      <w:r w:rsidR="00AE1A6B">
        <w:t>gitlab</w:t>
      </w:r>
      <w:proofErr w:type="spellEnd"/>
      <w:r w:rsidR="00AE1A6B">
        <w:t>-ci/</w:t>
      </w:r>
      <w:r w:rsidR="00F92C30">
        <w:t>sign</w:t>
      </w:r>
      <w:r w:rsidR="00AE1A6B">
        <w:t>-</w:t>
      </w:r>
      <w:proofErr w:type="spellStart"/>
      <w:r w:rsidR="00F92C30">
        <w:t>validation.yaml</w:t>
      </w:r>
      <w:proofErr w:type="spellEnd"/>
      <w:r w:rsidR="00F92C30">
        <w:t>)</w:t>
      </w:r>
      <w:r w:rsidR="00E47C33">
        <w:t xml:space="preserve"> on the master branch</w:t>
      </w:r>
      <w:r w:rsidR="008D058D">
        <w:t xml:space="preserve">. </w:t>
      </w:r>
    </w:p>
    <w:p w:rsidRPr="00D208BC" w:rsidR="007A514D" w:rsidP="00076AB3" w:rsidRDefault="00EC4FC3" w14:paraId="37926DEC" w14:textId="39243E69">
      <w:pPr>
        <w:pStyle w:val="IntenseQuote"/>
        <w:framePr w:wrap="notBeside"/>
      </w:pPr>
      <w:r>
        <w:t xml:space="preserve">Attention: </w:t>
      </w:r>
      <w:r w:rsidR="00EA1DA8">
        <w:t>The “</w:t>
      </w:r>
      <w:proofErr w:type="spellStart"/>
      <w:r w:rsidR="00EA1DA8">
        <w:t>cicd</w:t>
      </w:r>
      <w:proofErr w:type="spellEnd"/>
      <w:r w:rsidR="00EA1DA8">
        <w:t>” branch should n</w:t>
      </w:r>
      <w:r w:rsidR="00B85A37">
        <w:t xml:space="preserve">ever be merged </w:t>
      </w:r>
      <w:r w:rsidR="00076AB3">
        <w:t>with</w:t>
      </w:r>
      <w:r w:rsidR="00B85A37">
        <w:t xml:space="preserve"> another branch! </w:t>
      </w:r>
    </w:p>
    <w:p w:rsidR="00C63883" w:rsidP="00C63883" w:rsidRDefault="00C63883" w14:paraId="0C36D037" w14:textId="77777777">
      <w:pPr>
        <w:pStyle w:val="Heading4"/>
        <w:suppressAutoHyphens w:val="0"/>
      </w:pPr>
      <w:r>
        <w:lastRenderedPageBreak/>
        <w:t>Security testing</w:t>
      </w:r>
    </w:p>
    <w:p w:rsidR="00A5085F" w:rsidP="00C63883" w:rsidRDefault="00C63883" w14:paraId="2F1344C7" w14:textId="77777777">
      <w:pPr>
        <w:jc w:val="both"/>
      </w:pPr>
      <w:r w:rsidRPr="00C057CE">
        <w:t xml:space="preserve">Security testing </w:t>
      </w:r>
      <w:r w:rsidR="00CF0D96">
        <w:t xml:space="preserve">for the </w:t>
      </w:r>
      <w:proofErr w:type="spellStart"/>
      <w:r w:rsidR="00CF0D96">
        <w:t>Gui</w:t>
      </w:r>
      <w:proofErr w:type="spellEnd"/>
      <w:r w:rsidR="00CF0D96">
        <w:t xml:space="preserve">-sign, Sign-validation, </w:t>
      </w:r>
      <w:proofErr w:type="spellStart"/>
      <w:r w:rsidR="00CF0D96">
        <w:t>Gui-idp</w:t>
      </w:r>
      <w:proofErr w:type="spellEnd"/>
      <w:r w:rsidR="00CF0D96">
        <w:t xml:space="preserve">, IDP and </w:t>
      </w:r>
      <w:proofErr w:type="spellStart"/>
      <w:r w:rsidR="00CF0D96">
        <w:t>eSealing</w:t>
      </w:r>
      <w:proofErr w:type="spellEnd"/>
      <w:r w:rsidR="00CF0D96">
        <w:t xml:space="preserve"> components </w:t>
      </w:r>
      <w:r w:rsidRPr="00C057CE">
        <w:t xml:space="preserve">is done using various tools </w:t>
      </w:r>
      <w:r w:rsidR="00A5085F">
        <w:t xml:space="preserve">and it involves the following: </w:t>
      </w:r>
    </w:p>
    <w:p w:rsidR="0052410F" w:rsidP="00A5085F" w:rsidRDefault="00A5085F" w14:paraId="35653B25" w14:textId="1A62E471">
      <w:pPr>
        <w:pStyle w:val="ListParagraph"/>
        <w:numPr>
          <w:ilvl w:val="0"/>
          <w:numId w:val="27"/>
        </w:numPr>
        <w:jc w:val="both"/>
      </w:pPr>
      <w:r>
        <w:t>Unit testing</w:t>
      </w:r>
      <w:r w:rsidR="00E414D7">
        <w:t>,</w:t>
      </w:r>
      <w:r w:rsidR="00204C77">
        <w:t xml:space="preserve"> </w:t>
      </w:r>
      <w:r w:rsidRPr="000275A2" w:rsidR="00204C77">
        <w:t>written by the developer and aim</w:t>
      </w:r>
      <w:r w:rsidR="0052410F">
        <w:t>ed</w:t>
      </w:r>
      <w:r w:rsidRPr="000275A2" w:rsidR="00204C77">
        <w:t xml:space="preserve"> at covering </w:t>
      </w:r>
      <w:r w:rsidR="00A30836">
        <w:t xml:space="preserve">as much as possible </w:t>
      </w:r>
      <w:r w:rsidRPr="000275A2" w:rsidR="00204C77">
        <w:t xml:space="preserve">of the </w:t>
      </w:r>
      <w:proofErr w:type="gramStart"/>
      <w:r w:rsidRPr="000275A2" w:rsidR="00204C77">
        <w:t>solution</w:t>
      </w:r>
      <w:r w:rsidRPr="00C057CE" w:rsidR="00204C77">
        <w:t xml:space="preserve"> </w:t>
      </w:r>
      <w:r w:rsidR="00C87EB1">
        <w:t>.</w:t>
      </w:r>
      <w:proofErr w:type="gramEnd"/>
    </w:p>
    <w:p w:rsidR="0052410F" w:rsidP="00A5085F" w:rsidRDefault="005B0ECA" w14:paraId="59E59ECB" w14:textId="03B2870F">
      <w:pPr>
        <w:pStyle w:val="ListParagraph"/>
        <w:numPr>
          <w:ilvl w:val="0"/>
          <w:numId w:val="27"/>
        </w:numPr>
        <w:jc w:val="both"/>
      </w:pPr>
      <w:r>
        <w:t>Coverage</w:t>
      </w:r>
    </w:p>
    <w:p w:rsidR="0052410F" w:rsidP="009D5A4B" w:rsidRDefault="009B45D6" w14:paraId="63C622A0" w14:textId="0E04B469">
      <w:pPr>
        <w:jc w:val="both"/>
      </w:pPr>
      <w:r w:rsidRPr="009B45D6">
        <w:t>Coverage calculates the percentage of code covered by the executed unit tests</w:t>
      </w:r>
      <w:r>
        <w:t xml:space="preserve">. </w:t>
      </w:r>
      <w:r w:rsidRPr="000275A2" w:rsidR="00125FF0">
        <w:t>This allow</w:t>
      </w:r>
      <w:r w:rsidR="006B6BEA">
        <w:t>s monitoring</w:t>
      </w:r>
      <w:r w:rsidRPr="000275A2" w:rsidR="00125FF0">
        <w:t xml:space="preserve"> of the actual coverage of the code as well as of the coverage history over a period of few months. </w:t>
      </w:r>
      <w:r w:rsidR="00A10691">
        <w:t>For the back-end pipelines</w:t>
      </w:r>
      <w:r w:rsidR="00C8685F">
        <w:t xml:space="preserve"> (coded in JAVA)</w:t>
      </w:r>
      <w:r w:rsidR="00A10691">
        <w:t xml:space="preserve">, </w:t>
      </w:r>
      <w:proofErr w:type="spellStart"/>
      <w:r w:rsidR="00C8685F">
        <w:t>Cobertura</w:t>
      </w:r>
      <w:proofErr w:type="spellEnd"/>
      <w:r w:rsidR="00C8685F">
        <w:t xml:space="preserve"> </w:t>
      </w:r>
      <w:r w:rsidR="003636D5">
        <w:t>is the tool used for coverage reporting</w:t>
      </w:r>
      <w:r w:rsidR="00F377DC">
        <w:t xml:space="preserve">, while for </w:t>
      </w:r>
      <w:r w:rsidR="00EE32A2">
        <w:t xml:space="preserve">the </w:t>
      </w:r>
      <w:r w:rsidR="005B2CFF">
        <w:t xml:space="preserve">front-end pipelines (coded in </w:t>
      </w:r>
      <w:proofErr w:type="spellStart"/>
      <w:r w:rsidR="005B2CFF">
        <w:t>javascript</w:t>
      </w:r>
      <w:proofErr w:type="spellEnd"/>
      <w:r w:rsidR="005B2CFF">
        <w:t xml:space="preserve">), </w:t>
      </w:r>
      <w:r w:rsidR="00441F51">
        <w:t xml:space="preserve">the coverage is specified </w:t>
      </w:r>
      <w:r w:rsidR="00CB41CF">
        <w:t xml:space="preserve">as a command </w:t>
      </w:r>
      <w:r w:rsidR="00441F51">
        <w:t xml:space="preserve">in the </w:t>
      </w:r>
      <w:r w:rsidR="00932C57">
        <w:t xml:space="preserve">“NPM” </w:t>
      </w:r>
      <w:r w:rsidR="009D5A4B">
        <w:t xml:space="preserve">integration tool for </w:t>
      </w:r>
      <w:r w:rsidR="00441F51">
        <w:t>uni</w:t>
      </w:r>
      <w:r w:rsidR="0031445E">
        <w:t>t tests</w:t>
      </w:r>
      <w:r w:rsidR="009D5A4B">
        <w:t xml:space="preserve">. </w:t>
      </w:r>
    </w:p>
    <w:p w:rsidR="0052410F" w:rsidP="00A5085F" w:rsidRDefault="00943B39" w14:paraId="6FB972E9" w14:textId="28A451B2">
      <w:pPr>
        <w:pStyle w:val="ListParagraph"/>
        <w:numPr>
          <w:ilvl w:val="0"/>
          <w:numId w:val="27"/>
        </w:numPr>
        <w:jc w:val="both"/>
      </w:pPr>
      <w:r>
        <w:t>D</w:t>
      </w:r>
      <w:r w:rsidRPr="00C057CE">
        <w:t>ependency checking</w:t>
      </w:r>
    </w:p>
    <w:p w:rsidR="00C954B1" w:rsidP="0052410F" w:rsidRDefault="00194524" w14:paraId="34BDD313" w14:textId="183AF18E">
      <w:pPr>
        <w:jc w:val="both"/>
      </w:pPr>
      <w:r>
        <w:t>D</w:t>
      </w:r>
      <w:r w:rsidRPr="000275A2" w:rsidR="00C954B1">
        <w:t xml:space="preserve">ependency checking is done using OWASP Dependency Check for </w:t>
      </w:r>
      <w:r w:rsidR="00050D1C">
        <w:t>back-end</w:t>
      </w:r>
      <w:r w:rsidRPr="000275A2" w:rsidR="00C954B1">
        <w:t xml:space="preserve"> and NPM Audit for </w:t>
      </w:r>
      <w:r w:rsidR="00050D1C">
        <w:t xml:space="preserve">front-end </w:t>
      </w:r>
      <w:r w:rsidR="000B5E7E">
        <w:t>components</w:t>
      </w:r>
      <w:r w:rsidRPr="000275A2" w:rsidR="00C954B1">
        <w:t>.</w:t>
      </w:r>
      <w:r w:rsidR="00004FE9">
        <w:t xml:space="preserve"> </w:t>
      </w:r>
      <w:r w:rsidRPr="00004FE9" w:rsidR="00004FE9">
        <w:t xml:space="preserve">It </w:t>
      </w:r>
      <w:proofErr w:type="gramStart"/>
      <w:r w:rsidRPr="00004FE9" w:rsidR="00004FE9">
        <w:t>looks into</w:t>
      </w:r>
      <w:proofErr w:type="gramEnd"/>
      <w:r w:rsidRPr="00004FE9" w:rsidR="00004FE9">
        <w:t xml:space="preserve"> every dependency included in the code</w:t>
      </w:r>
      <w:r w:rsidR="00A73E5E">
        <w:t xml:space="preserve"> and </w:t>
      </w:r>
      <w:r w:rsidR="002A74B2">
        <w:t xml:space="preserve">checks for </w:t>
      </w:r>
      <w:r w:rsidR="001A2F4C">
        <w:t>publicly disclosed</w:t>
      </w:r>
      <w:r w:rsidR="002A74B2">
        <w:t xml:space="preserve"> vulnerabilities. </w:t>
      </w:r>
      <w:r w:rsidR="00EB21D3">
        <w:t>For</w:t>
      </w:r>
      <w:r w:rsidR="00125FB7">
        <w:t xml:space="preserve"> dependency checks, a </w:t>
      </w:r>
      <w:r w:rsidR="006475EE">
        <w:t>particular</w:t>
      </w:r>
      <w:r w:rsidR="00125FB7">
        <w:t xml:space="preserve"> threshold</w:t>
      </w:r>
      <w:r w:rsidR="006475EE">
        <w:rPr>
          <w:rStyle w:val="FootnoteReference"/>
        </w:rPr>
        <w:footnoteReference w:id="7"/>
      </w:r>
      <w:r w:rsidR="00125FB7">
        <w:t xml:space="preserve"> is set</w:t>
      </w:r>
      <w:r w:rsidR="006475EE">
        <w:t xml:space="preserve"> to determine if a given vulnerability is critical. </w:t>
      </w:r>
      <w:r w:rsidR="00A66890">
        <w:t xml:space="preserve">If the </w:t>
      </w:r>
      <w:r w:rsidR="00C33335">
        <w:t xml:space="preserve">criticality of a </w:t>
      </w:r>
      <w:r w:rsidR="00A66890">
        <w:t xml:space="preserve">vulnerability is </w:t>
      </w:r>
      <w:r w:rsidR="00C33335">
        <w:t xml:space="preserve">above the threshold, then the </w:t>
      </w:r>
      <w:r w:rsidR="00A611D2">
        <w:t>test fail</w:t>
      </w:r>
      <w:r w:rsidR="008F1AB8">
        <w:t>s</w:t>
      </w:r>
      <w:r w:rsidR="00B24118">
        <w:t>,</w:t>
      </w:r>
      <w:r w:rsidR="00A611D2">
        <w:t xml:space="preserve"> and it generates a report </w:t>
      </w:r>
      <w:r w:rsidR="00B24118">
        <w:t xml:space="preserve">linking the vulnerability to the </w:t>
      </w:r>
      <w:r w:rsidR="001A73CC">
        <w:t>corresponding</w:t>
      </w:r>
      <w:r w:rsidR="00B24118">
        <w:t xml:space="preserve"> CVE entry. </w:t>
      </w:r>
    </w:p>
    <w:p w:rsidR="00257646" w:rsidP="00C63883" w:rsidRDefault="001A73CC" w14:paraId="1E2C8BDE" w14:textId="77777777">
      <w:pPr>
        <w:pStyle w:val="ListParagraph"/>
        <w:numPr>
          <w:ilvl w:val="0"/>
          <w:numId w:val="27"/>
        </w:numPr>
        <w:jc w:val="both"/>
      </w:pPr>
      <w:r>
        <w:t xml:space="preserve">Docker </w:t>
      </w:r>
      <w:r w:rsidRPr="00C057CE" w:rsidR="00C63883">
        <w:t xml:space="preserve">container scanning </w:t>
      </w:r>
    </w:p>
    <w:p w:rsidR="008F1AB8" w:rsidP="00257646" w:rsidRDefault="008F1AB8" w14:paraId="66521056" w14:textId="51F9D8D1">
      <w:pPr>
        <w:jc w:val="both"/>
      </w:pPr>
      <w:r w:rsidRPr="000275A2">
        <w:t>The container scanning step is performed by using the “</w:t>
      </w:r>
      <w:proofErr w:type="spellStart"/>
      <w:r w:rsidRPr="000275A2">
        <w:t>Snyk</w:t>
      </w:r>
      <w:proofErr w:type="spellEnd"/>
      <w:r w:rsidRPr="000275A2">
        <w:t>” tool</w:t>
      </w:r>
      <w:r w:rsidR="00E12AB9">
        <w:t xml:space="preserve">, integrated in the </w:t>
      </w:r>
      <w:r w:rsidRPr="003717D7" w:rsidR="003717D7">
        <w:t>Docker tool</w:t>
      </w:r>
      <w:r w:rsidR="0002534B">
        <w:t>,</w:t>
      </w:r>
      <w:r w:rsidRPr="000275A2">
        <w:t xml:space="preserve"> to scan the containers created by the </w:t>
      </w:r>
      <w:r w:rsidR="0002534B">
        <w:t xml:space="preserve">Docker image and </w:t>
      </w:r>
      <w:r w:rsidR="00222877">
        <w:t xml:space="preserve">identify any </w:t>
      </w:r>
      <w:r w:rsidRPr="000275A2">
        <w:t>known vulnerabilities</w:t>
      </w:r>
      <w:r w:rsidR="00222877">
        <w:t xml:space="preserve"> in the </w:t>
      </w:r>
      <w:r w:rsidR="00455A86">
        <w:rPr>
          <w:rFonts w:ascii="Segoe UI" w:hAnsi="Segoe UI" w:cs="Segoe UI"/>
          <w:color w:val="242424"/>
          <w:szCs w:val="21"/>
          <w:shd w:val="clear" w:color="auto" w:fill="FFFFFF"/>
        </w:rPr>
        <w:t>container</w:t>
      </w:r>
      <w:r w:rsidR="00222877">
        <w:t xml:space="preserve">. </w:t>
      </w:r>
      <w:r w:rsidR="008A753A">
        <w:t xml:space="preserve">If such vulnerability is detected, it is reported and </w:t>
      </w:r>
      <w:r w:rsidR="00742FB6">
        <w:t xml:space="preserve">it is mapped </w:t>
      </w:r>
      <w:r w:rsidR="002A39B8">
        <w:t>to the docker file</w:t>
      </w:r>
      <w:r w:rsidR="00E8334A">
        <w:t xml:space="preserve">, </w:t>
      </w:r>
      <w:proofErr w:type="gramStart"/>
      <w:r w:rsidR="00E8334A">
        <w:t>so as to</w:t>
      </w:r>
      <w:proofErr w:type="gramEnd"/>
      <w:r w:rsidR="00E8334A">
        <w:t xml:space="preserve"> ensure that </w:t>
      </w:r>
      <w:r w:rsidR="00BE0088">
        <w:t xml:space="preserve">any </w:t>
      </w:r>
      <w:r w:rsidR="00E8334A">
        <w:t xml:space="preserve">vulnerability </w:t>
      </w:r>
      <w:r w:rsidR="00BE0088">
        <w:t xml:space="preserve">in the code </w:t>
      </w:r>
      <w:r w:rsidR="00E8334A">
        <w:t>is flagged</w:t>
      </w:r>
      <w:r w:rsidR="00BE0088">
        <w:t xml:space="preserve"> before the latter is deployed in production.</w:t>
      </w:r>
      <w:r w:rsidR="00E8334A">
        <w:t xml:space="preserve"> </w:t>
      </w:r>
      <w:r w:rsidR="008A115B">
        <w:t xml:space="preserve">The </w:t>
      </w:r>
      <w:r w:rsidR="00494465">
        <w:t xml:space="preserve">docker container scans are as many as </w:t>
      </w:r>
      <w:r w:rsidR="00982BC5">
        <w:t xml:space="preserve">the docker images created for each branch. </w:t>
      </w:r>
    </w:p>
    <w:p w:rsidR="00BE0088" w:rsidP="00BE0088" w:rsidRDefault="0036649E" w14:paraId="19DD5B80" w14:textId="77F29A7E">
      <w:pPr>
        <w:pStyle w:val="ListParagraph"/>
        <w:numPr>
          <w:ilvl w:val="0"/>
          <w:numId w:val="27"/>
        </w:numPr>
        <w:jc w:val="both"/>
      </w:pPr>
      <w:r w:rsidRPr="0036649E">
        <w:t>SAST</w:t>
      </w:r>
      <w:r w:rsidR="00762823">
        <w:rPr>
          <w:rStyle w:val="FootnoteReference"/>
        </w:rPr>
        <w:footnoteReference w:id="8"/>
      </w:r>
    </w:p>
    <w:p w:rsidR="0036649E" w:rsidP="0036649E" w:rsidRDefault="00E8143E" w14:paraId="55721251" w14:textId="6DFF6989">
      <w:pPr>
        <w:jc w:val="both"/>
      </w:pPr>
      <w:r>
        <w:t>SAST is</w:t>
      </w:r>
      <w:r w:rsidR="00EA42FA">
        <w:t xml:space="preserve"> static code testing </w:t>
      </w:r>
      <w:r w:rsidR="002C0373">
        <w:t xml:space="preserve">and here, it </w:t>
      </w:r>
      <w:r w:rsidR="001C4578">
        <w:t xml:space="preserve">is done using the </w:t>
      </w:r>
      <w:proofErr w:type="spellStart"/>
      <w:r w:rsidR="001C4578">
        <w:t>SonarCloud</w:t>
      </w:r>
      <w:proofErr w:type="spellEnd"/>
      <w:r w:rsidR="001C4578">
        <w:t xml:space="preserve"> tool</w:t>
      </w:r>
      <w:r w:rsidR="0060116E">
        <w:t xml:space="preserve">, which goes through the written code </w:t>
      </w:r>
      <w:r w:rsidR="002C0373">
        <w:t xml:space="preserve">and </w:t>
      </w:r>
      <w:r w:rsidR="0051278C">
        <w:t xml:space="preserve">detects any vulnerabilities, </w:t>
      </w:r>
      <w:proofErr w:type="gramStart"/>
      <w:r w:rsidR="0051278C">
        <w:t>bugs</w:t>
      </w:r>
      <w:proofErr w:type="gramEnd"/>
      <w:r w:rsidR="0051278C">
        <w:t xml:space="preserve"> or errors in the code</w:t>
      </w:r>
      <w:r w:rsidR="00CC06AB">
        <w:t xml:space="preserve">. </w:t>
      </w:r>
      <w:r w:rsidR="0051278C">
        <w:t xml:space="preserve"> </w:t>
      </w:r>
    </w:p>
    <w:p w:rsidRPr="00C057CE" w:rsidR="00363121" w:rsidP="00363121" w:rsidRDefault="00627ED4" w14:paraId="7D3CDE64" w14:textId="204FBB54">
      <w:pPr>
        <w:pStyle w:val="Heading4"/>
        <w:suppressAutoHyphens w:val="0"/>
      </w:pPr>
      <w:r>
        <w:t xml:space="preserve">Jobs </w:t>
      </w:r>
    </w:p>
    <w:p w:rsidRPr="00C057CE" w:rsidR="00363121" w:rsidP="00363121" w:rsidRDefault="00363121" w14:paraId="61078F95" w14:textId="77777777">
      <w:pPr>
        <w:pStyle w:val="ListParagraph"/>
        <w:numPr>
          <w:ilvl w:val="0"/>
          <w:numId w:val="0"/>
        </w:numPr>
        <w:ind w:left="720"/>
      </w:pPr>
    </w:p>
    <w:p w:rsidRPr="00C057CE" w:rsidR="00363121" w:rsidP="00363121" w:rsidRDefault="00627ED4" w14:paraId="7A1C3558" w14:textId="2DD23CAA">
      <w:pPr>
        <w:pStyle w:val="ListParagraph"/>
        <w:numPr>
          <w:ilvl w:val="0"/>
          <w:numId w:val="7"/>
        </w:numPr>
        <w:spacing w:before="240"/>
      </w:pPr>
      <w:r w:rsidRPr="00C057CE">
        <w:t>To update the pipelines</w:t>
      </w:r>
      <w:r w:rsidRPr="00C057CE" w:rsidR="00363121">
        <w:t xml:space="preserve"> </w:t>
      </w:r>
    </w:p>
    <w:p w:rsidRPr="00C057CE" w:rsidR="00363121" w:rsidP="00363121" w:rsidRDefault="00363121" w14:paraId="27377897" w14:textId="77777777">
      <w:pPr>
        <w:pStyle w:val="ListParagraph"/>
        <w:numPr>
          <w:ilvl w:val="0"/>
          <w:numId w:val="0"/>
        </w:numPr>
        <w:spacing w:before="240"/>
        <w:ind w:left="720"/>
      </w:pPr>
    </w:p>
    <w:p w:rsidRPr="00C057CE" w:rsidR="00363121" w:rsidP="00363121" w:rsidRDefault="00363121" w14:paraId="161A0A01" w14:textId="77777777">
      <w:pPr>
        <w:pStyle w:val="ListParagraph"/>
        <w:numPr>
          <w:ilvl w:val="0"/>
          <w:numId w:val="8"/>
        </w:numPr>
      </w:pPr>
      <w:r w:rsidRPr="00C057CE">
        <w:t>Create a new branch in the project and copy the contents of the complete “</w:t>
      </w:r>
      <w:proofErr w:type="spellStart"/>
      <w:r w:rsidRPr="00C057CE">
        <w:t>gitlab-</w:t>
      </w:r>
      <w:proofErr w:type="gramStart"/>
      <w:r w:rsidRPr="00C057CE">
        <w:t>ci.yaml</w:t>
      </w:r>
      <w:proofErr w:type="spellEnd"/>
      <w:proofErr w:type="gramEnd"/>
      <w:r w:rsidRPr="00C057CE">
        <w:t>” file from the “fts-config-file”;</w:t>
      </w:r>
    </w:p>
    <w:p w:rsidRPr="00C057CE" w:rsidR="00363121" w:rsidP="00363121" w:rsidRDefault="00363121" w14:paraId="7FFE9756" w14:textId="77777777">
      <w:pPr>
        <w:pStyle w:val="ListParagraph"/>
        <w:numPr>
          <w:ilvl w:val="0"/>
          <w:numId w:val="8"/>
        </w:numPr>
      </w:pPr>
      <w:r w:rsidRPr="00C057CE">
        <w:t xml:space="preserve">Replace the “include” command inside the </w:t>
      </w:r>
      <w:proofErr w:type="spellStart"/>
      <w:r w:rsidRPr="00C057CE">
        <w:t>gitlab</w:t>
      </w:r>
      <w:proofErr w:type="spellEnd"/>
      <w:r w:rsidRPr="00C057CE">
        <w:t>-ci file in your new branch by the actual content of the file</w:t>
      </w:r>
      <w:proofErr w:type="gramStart"/>
      <w:r w:rsidRPr="00C057CE">
        <w:t>.;</w:t>
      </w:r>
      <w:proofErr w:type="gramEnd"/>
    </w:p>
    <w:p w:rsidRPr="00C057CE" w:rsidR="00363121" w:rsidP="00363121" w:rsidRDefault="00363121" w14:paraId="6500A950" w14:textId="77777777">
      <w:pPr>
        <w:pStyle w:val="ListParagraph"/>
        <w:numPr>
          <w:ilvl w:val="0"/>
          <w:numId w:val="8"/>
        </w:numPr>
      </w:pPr>
      <w:r w:rsidRPr="00C057CE">
        <w:t xml:space="preserve">Edit the pipeline to add your new </w:t>
      </w:r>
      <w:proofErr w:type="gramStart"/>
      <w:r w:rsidRPr="00C057CE">
        <w:t>changes</w:t>
      </w:r>
      <w:proofErr w:type="gramEnd"/>
    </w:p>
    <w:p w:rsidRPr="00C057CE" w:rsidR="00363121" w:rsidP="00363121" w:rsidRDefault="00363121" w14:paraId="656C51A1" w14:textId="7464C95B">
      <w:pPr>
        <w:pStyle w:val="ListParagraph"/>
        <w:numPr>
          <w:ilvl w:val="0"/>
          <w:numId w:val="8"/>
        </w:numPr>
      </w:pPr>
      <w:r w:rsidRPr="00C057CE">
        <w:t xml:space="preserve">Test the changes thoroughly to validate the new </w:t>
      </w:r>
      <w:proofErr w:type="gramStart"/>
      <w:r w:rsidRPr="00C057CE">
        <w:t>pipeline</w:t>
      </w:r>
      <w:proofErr w:type="gramEnd"/>
    </w:p>
    <w:p w:rsidRPr="00C057CE" w:rsidR="00363121" w:rsidP="00363121" w:rsidRDefault="00363121" w14:paraId="07847917" w14:textId="37CE54DA">
      <w:pPr>
        <w:pStyle w:val="ListParagraph"/>
        <w:numPr>
          <w:ilvl w:val="0"/>
          <w:numId w:val="8"/>
        </w:numPr>
      </w:pPr>
      <w:r w:rsidRPr="00C057CE">
        <w:t>Copy the new file content and push it in “fts-config-</w:t>
      </w:r>
      <w:proofErr w:type="gramStart"/>
      <w:r w:rsidRPr="00C057CE">
        <w:t>file”</w:t>
      </w:r>
      <w:proofErr w:type="gramEnd"/>
    </w:p>
    <w:p w:rsidRPr="00C057CE" w:rsidR="00363121" w:rsidP="00363121" w:rsidRDefault="00363121" w14:paraId="0026148B" w14:textId="77777777">
      <w:pPr>
        <w:pStyle w:val="ListParagraph"/>
        <w:numPr>
          <w:ilvl w:val="0"/>
          <w:numId w:val="8"/>
        </w:numPr>
      </w:pPr>
      <w:r w:rsidRPr="00C057CE">
        <w:t>Delete the working branch in the initial project.</w:t>
      </w:r>
    </w:p>
    <w:p w:rsidRPr="00C057CE" w:rsidR="00363121" w:rsidP="00363121" w:rsidRDefault="00363121" w14:paraId="145F204D" w14:textId="375FB6D4">
      <w:r w:rsidRPr="00C057CE">
        <w:t xml:space="preserve">The pipelines for </w:t>
      </w:r>
      <w:proofErr w:type="spellStart"/>
      <w:r w:rsidRPr="00C057CE">
        <w:t>Gui</w:t>
      </w:r>
      <w:proofErr w:type="spellEnd"/>
      <w:r w:rsidRPr="00C057CE">
        <w:t xml:space="preserve">-sign and Sign-validation are running in Gitlab’s </w:t>
      </w:r>
      <w:r w:rsidR="00481149">
        <w:t>d</w:t>
      </w:r>
      <w:r w:rsidRPr="00C057CE">
        <w:t>ocker executor to allow each job to run in a different docker container.</w:t>
      </w:r>
    </w:p>
    <w:p w:rsidRPr="00C057CE" w:rsidR="00363121" w:rsidP="00363121" w:rsidRDefault="007C15B8" w14:paraId="2066E71E" w14:textId="6BE48F4F">
      <w:pPr>
        <w:pStyle w:val="ListParagraph"/>
        <w:numPr>
          <w:ilvl w:val="0"/>
          <w:numId w:val="7"/>
        </w:numPr>
      </w:pPr>
      <w:r w:rsidRPr="007C15B8">
        <w:t>To run the pipelines</w:t>
      </w:r>
      <w:r>
        <w:t xml:space="preserve">: </w:t>
      </w:r>
    </w:p>
    <w:p w:rsidRPr="00C057CE" w:rsidR="00363121" w:rsidP="00363121" w:rsidRDefault="00363121" w14:paraId="26BD25C5" w14:textId="491B1CDA">
      <w:pPr>
        <w:jc w:val="both"/>
      </w:pPr>
      <w:r w:rsidRPr="00C057CE">
        <w:t xml:space="preserve">The pipeline for </w:t>
      </w:r>
      <w:r w:rsidR="009E08AC">
        <w:t>these</w:t>
      </w:r>
      <w:r w:rsidRPr="00C057CE">
        <w:t xml:space="preserve"> projects run with a similar flow: </w:t>
      </w:r>
    </w:p>
    <w:p w:rsidRPr="00C057CE" w:rsidR="00363121" w:rsidP="00363121" w:rsidRDefault="00363121" w14:paraId="415EAF10" w14:textId="5E4CE7D4">
      <w:pPr>
        <w:pStyle w:val="ListParagraph"/>
        <w:numPr>
          <w:ilvl w:val="0"/>
          <w:numId w:val="8"/>
        </w:numPr>
        <w:jc w:val="both"/>
      </w:pPr>
      <w:r w:rsidRPr="00C057CE">
        <w:t>Preparation of the application</w:t>
      </w:r>
    </w:p>
    <w:p w:rsidRPr="00C057CE" w:rsidR="00363121" w:rsidP="00363121" w:rsidRDefault="00363121" w14:paraId="686ED100" w14:textId="4C5E21A1">
      <w:pPr>
        <w:pStyle w:val="ListParagraph"/>
        <w:numPr>
          <w:ilvl w:val="0"/>
          <w:numId w:val="8"/>
        </w:numPr>
        <w:jc w:val="both"/>
      </w:pPr>
      <w:r w:rsidRPr="00C057CE">
        <w:t>Blocking security tests</w:t>
      </w:r>
    </w:p>
    <w:p w:rsidRPr="00C057CE" w:rsidR="00363121" w:rsidP="00363121" w:rsidRDefault="00363121" w14:paraId="7E54E52E" w14:textId="26742F98">
      <w:pPr>
        <w:pStyle w:val="ListParagraph"/>
        <w:numPr>
          <w:ilvl w:val="0"/>
          <w:numId w:val="8"/>
        </w:numPr>
        <w:jc w:val="both"/>
      </w:pPr>
      <w:r w:rsidRPr="00C057CE">
        <w:t xml:space="preserve">Package deployment and finally </w:t>
      </w:r>
    </w:p>
    <w:p w:rsidR="00D0745B" w:rsidP="00363121" w:rsidRDefault="00363121" w14:paraId="74513522" w14:textId="03E193B6">
      <w:pPr>
        <w:pStyle w:val="ListParagraph"/>
        <w:numPr>
          <w:ilvl w:val="0"/>
          <w:numId w:val="8"/>
        </w:numPr>
        <w:jc w:val="both"/>
      </w:pPr>
      <w:r w:rsidRPr="00C057CE">
        <w:t xml:space="preserve">Non-blocking security tests. In both projects, the blocking security tests consist of the unit test battery and those are only blocking tests in case of a QA release. In any TA release, security tests are non-blocking </w:t>
      </w:r>
      <w:proofErr w:type="gramStart"/>
      <w:r w:rsidRPr="00C057CE">
        <w:t>in order to</w:t>
      </w:r>
      <w:proofErr w:type="gramEnd"/>
      <w:r w:rsidRPr="00C057CE">
        <w:t xml:space="preserve"> not slow down the development. </w:t>
      </w:r>
    </w:p>
    <w:p w:rsidR="00363121" w:rsidP="009E08AC" w:rsidRDefault="00363121" w14:paraId="5E14175B" w14:textId="2E9E1442">
      <w:pPr>
        <w:pStyle w:val="Heading4"/>
        <w:suppressAutoHyphens w:val="0"/>
      </w:pPr>
      <w:bookmarkStart w:name="_Hlk121313144" w:id="30"/>
      <w:r w:rsidRPr="00C057CE">
        <w:t xml:space="preserve">The </w:t>
      </w:r>
      <w:proofErr w:type="spellStart"/>
      <w:r w:rsidRPr="00C057CE">
        <w:t>BeID</w:t>
      </w:r>
      <w:proofErr w:type="spellEnd"/>
      <w:r w:rsidRPr="00C057CE">
        <w:t xml:space="preserve"> Connect </w:t>
      </w:r>
      <w:proofErr w:type="gramStart"/>
      <w:r w:rsidRPr="00C057CE">
        <w:t>pipeline</w:t>
      </w:r>
      <w:proofErr w:type="gramEnd"/>
    </w:p>
    <w:bookmarkEnd w:id="30"/>
    <w:p w:rsidRPr="00C057CE" w:rsidR="00784D09" w:rsidP="00784D09" w:rsidRDefault="00B03CFE" w14:paraId="2761DE04" w14:textId="14EFF40C">
      <w:pPr>
        <w:pStyle w:val="ListParagraph"/>
        <w:numPr>
          <w:ilvl w:val="0"/>
          <w:numId w:val="7"/>
        </w:numPr>
      </w:pPr>
      <w:r>
        <w:t xml:space="preserve">To update the </w:t>
      </w:r>
      <w:proofErr w:type="spellStart"/>
      <w:r w:rsidRPr="00C057CE" w:rsidR="009E08AC">
        <w:t>BeID</w:t>
      </w:r>
      <w:proofErr w:type="spellEnd"/>
      <w:r w:rsidRPr="00C057CE" w:rsidR="009E08AC">
        <w:t xml:space="preserve"> Connect </w:t>
      </w:r>
      <w:r w:rsidRPr="00C057CE" w:rsidR="00784D09">
        <w:t>pipeline</w:t>
      </w:r>
      <w:r>
        <w:t xml:space="preserve">: </w:t>
      </w:r>
      <w:r w:rsidRPr="00C057CE" w:rsidR="00784D09">
        <w:t xml:space="preserve"> </w:t>
      </w:r>
    </w:p>
    <w:p w:rsidRPr="00C057CE" w:rsidR="00784D09" w:rsidP="00784D09" w:rsidRDefault="00784D09" w14:paraId="708EFAF2" w14:textId="77777777">
      <w:pPr>
        <w:pStyle w:val="ListParagraph"/>
        <w:numPr>
          <w:ilvl w:val="0"/>
          <w:numId w:val="0"/>
        </w:numPr>
        <w:ind w:left="720"/>
      </w:pPr>
    </w:p>
    <w:p w:rsidRPr="00C057CE" w:rsidR="00784D09" w:rsidP="00784D09" w:rsidRDefault="00784D09" w14:paraId="383DF84C" w14:textId="77777777">
      <w:pPr>
        <w:pStyle w:val="ListParagraph"/>
        <w:numPr>
          <w:ilvl w:val="0"/>
          <w:numId w:val="8"/>
        </w:numPr>
      </w:pPr>
      <w:r w:rsidRPr="00C057CE">
        <w:t xml:space="preserve">Create another </w:t>
      </w:r>
      <w:proofErr w:type="gramStart"/>
      <w:r w:rsidRPr="00C057CE">
        <w:t>branch;</w:t>
      </w:r>
      <w:proofErr w:type="gramEnd"/>
      <w:r w:rsidRPr="00C057CE">
        <w:t xml:space="preserve"> </w:t>
      </w:r>
    </w:p>
    <w:p w:rsidRPr="00C057CE" w:rsidR="00784D09" w:rsidP="00784D09" w:rsidRDefault="00784D09" w14:paraId="3C6B421E" w14:textId="77777777">
      <w:pPr>
        <w:pStyle w:val="ListParagraph"/>
        <w:numPr>
          <w:ilvl w:val="0"/>
          <w:numId w:val="8"/>
        </w:numPr>
      </w:pPr>
      <w:r w:rsidRPr="00C057CE">
        <w:t>Edit the “</w:t>
      </w:r>
      <w:proofErr w:type="spellStart"/>
      <w:r w:rsidRPr="00C057CE">
        <w:t>gitlab-</w:t>
      </w:r>
      <w:proofErr w:type="gramStart"/>
      <w:r w:rsidRPr="00C057CE">
        <w:t>ci.yaml</w:t>
      </w:r>
      <w:proofErr w:type="spellEnd"/>
      <w:proofErr w:type="gramEnd"/>
      <w:r w:rsidRPr="00C057CE">
        <w:t xml:space="preserve">” file, and </w:t>
      </w:r>
    </w:p>
    <w:p w:rsidR="00784D09" w:rsidP="00784D09" w:rsidRDefault="00784D09" w14:paraId="79D44FD0" w14:textId="2BF5B9DE">
      <w:pPr>
        <w:pStyle w:val="ListParagraph"/>
        <w:numPr>
          <w:ilvl w:val="0"/>
          <w:numId w:val="8"/>
        </w:numPr>
      </w:pPr>
      <w:r w:rsidRPr="00C057CE">
        <w:t>Test any changes before merging them into the ‘master’ branch</w:t>
      </w:r>
      <w:r w:rsidR="009E08AC">
        <w:t xml:space="preserve">. </w:t>
      </w:r>
    </w:p>
    <w:p w:rsidRPr="00C057CE" w:rsidR="009E08AC" w:rsidP="009E08AC" w:rsidRDefault="009E08AC" w14:paraId="0CE83C57" w14:textId="77777777">
      <w:pPr>
        <w:pStyle w:val="ListParagraph"/>
        <w:numPr>
          <w:ilvl w:val="0"/>
          <w:numId w:val="0"/>
        </w:numPr>
        <w:ind w:left="720"/>
      </w:pPr>
    </w:p>
    <w:p w:rsidR="009E08AC" w:rsidP="009E08AC" w:rsidRDefault="009E08AC" w14:paraId="3875A947" w14:textId="14BEA239">
      <w:pPr>
        <w:pStyle w:val="ListParagraph"/>
        <w:numPr>
          <w:ilvl w:val="0"/>
          <w:numId w:val="7"/>
        </w:numPr>
      </w:pPr>
      <w:r w:rsidRPr="00C057CE">
        <w:t>T</w:t>
      </w:r>
      <w:r>
        <w:t>o run t</w:t>
      </w:r>
      <w:r w:rsidRPr="00C057CE">
        <w:t xml:space="preserve">he </w:t>
      </w:r>
      <w:proofErr w:type="spellStart"/>
      <w:r w:rsidRPr="00C057CE">
        <w:t>BeID</w:t>
      </w:r>
      <w:proofErr w:type="spellEnd"/>
      <w:r w:rsidRPr="00C057CE">
        <w:t xml:space="preserve"> Connect </w:t>
      </w:r>
      <w:proofErr w:type="gramStart"/>
      <w:r w:rsidRPr="00C057CE">
        <w:t>pipeline</w:t>
      </w:r>
      <w:proofErr w:type="gramEnd"/>
    </w:p>
    <w:p w:rsidRPr="00C057CE" w:rsidR="00363121" w:rsidP="00363121" w:rsidRDefault="00363121" w14:paraId="43D0F92A" w14:textId="77777777">
      <w:pPr>
        <w:jc w:val="both"/>
      </w:pPr>
      <w:r w:rsidRPr="00C057CE">
        <w:t xml:space="preserve">The </w:t>
      </w:r>
      <w:proofErr w:type="spellStart"/>
      <w:r w:rsidRPr="00C057CE">
        <w:t>BeID</w:t>
      </w:r>
      <w:proofErr w:type="spellEnd"/>
      <w:r w:rsidRPr="00C057CE">
        <w:t xml:space="preserve"> Connect pipeline builds the source code using the </w:t>
      </w:r>
      <w:proofErr w:type="spellStart"/>
      <w:r w:rsidRPr="00C057CE">
        <w:t>rpmbuild</w:t>
      </w:r>
      <w:proofErr w:type="spellEnd"/>
      <w:r w:rsidRPr="00C057CE">
        <w:t xml:space="preserve"> tool before packaging it in a binary format for every supported architecture and Linux distribution. For Windows and Mac release of the application, all steps are manual, however for a full Linux release of the application, the first steps of the release are automated but subsequent steps are manual. </w:t>
      </w:r>
    </w:p>
    <w:p w:rsidRPr="00603ED4" w:rsidR="00005544" w:rsidP="00603ED4" w:rsidRDefault="00646C33" w14:paraId="09C5EB55" w14:textId="7A2CF521">
      <w:pPr>
        <w:pStyle w:val="Heading2"/>
      </w:pPr>
      <w:bookmarkStart w:name="_Toc128484115" w:id="31"/>
      <w:proofErr w:type="spellStart"/>
      <w:r w:rsidRPr="00C057CE">
        <w:lastRenderedPageBreak/>
        <w:t>eSealing</w:t>
      </w:r>
      <w:bookmarkEnd w:id="31"/>
      <w:proofErr w:type="spellEnd"/>
      <w:r w:rsidRPr="00C057CE">
        <w:t xml:space="preserve"> </w:t>
      </w:r>
    </w:p>
    <w:p w:rsidRPr="00C206C0" w:rsidR="00005544" w:rsidP="00C206C0" w:rsidRDefault="000A4C94" w14:paraId="5A02060C" w14:textId="58A6056F">
      <w:pPr>
        <w:suppressAutoHyphens w:val="0"/>
        <w:spacing w:after="0" w:line="240" w:lineRule="auto"/>
        <w:rPr>
          <w:sz w:val="24"/>
        </w:rPr>
      </w:pPr>
      <w:r>
        <w:rPr>
          <w:noProof/>
        </w:rPr>
        <w:drawing>
          <wp:inline distT="0" distB="0" distL="0" distR="0" wp14:anchorId="5FB4386A" wp14:editId="1FE5322C">
            <wp:extent cx="6120130" cy="4399280"/>
            <wp:effectExtent l="0" t="0" r="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a:stretch>
                      <a:fillRect/>
                    </a:stretch>
                  </pic:blipFill>
                  <pic:spPr>
                    <a:xfrm>
                      <a:off x="0" y="0"/>
                      <a:ext cx="6120130" cy="4399280"/>
                    </a:xfrm>
                    <a:prstGeom prst="rect">
                      <a:avLst/>
                    </a:prstGeom>
                  </pic:spPr>
                </pic:pic>
              </a:graphicData>
            </a:graphic>
          </wp:inline>
        </w:drawing>
      </w:r>
      <w:r>
        <w:rPr>
          <w:noProof/>
        </w:rPr>
        <w:t xml:space="preserve"> </w:t>
      </w:r>
      <w:r w:rsidR="002831B3">
        <w:rPr>
          <w:noProof/>
        </w:rPr>
        <w:t xml:space="preserve"> </w:t>
      </w:r>
      <w:r w:rsidR="007B26F8">
        <w:rPr>
          <w:noProof/>
        </w:rPr>
        <w:t xml:space="preserve"> </w:t>
      </w:r>
      <w:r w:rsidR="00603ED4">
        <w:rPr>
          <w:noProof/>
        </w:rPr>
        <w:t xml:space="preserve"> </w:t>
      </w:r>
    </w:p>
    <w:p w:rsidRPr="00C206C0" w:rsidR="00005544" w:rsidP="00205D6A" w:rsidRDefault="00005544" w14:paraId="43767303" w14:textId="77777777">
      <w:pPr>
        <w:suppressAutoHyphens w:val="0"/>
        <w:spacing w:after="0" w:line="240" w:lineRule="auto"/>
        <w:rPr>
          <w:sz w:val="24"/>
        </w:rPr>
      </w:pPr>
    </w:p>
    <w:p w:rsidRPr="00C057CE" w:rsidR="006B7089" w:rsidP="006B7089" w:rsidRDefault="006B7089" w14:paraId="5FBA9541" w14:textId="77777777">
      <w:pPr>
        <w:pStyle w:val="Quote"/>
        <w:framePr w:vSpace="317" w:wrap="notBeside"/>
      </w:pPr>
      <w:r w:rsidRPr="00C057CE">
        <w:t>Explanation of the steps:</w:t>
      </w:r>
    </w:p>
    <w:p w:rsidRPr="00C206C0" w:rsidR="00005544" w:rsidP="006B7089" w:rsidRDefault="00005544" w14:paraId="7C2786E5" w14:textId="77777777">
      <w:pPr>
        <w:suppressAutoHyphens w:val="0"/>
        <w:spacing w:after="0" w:line="240" w:lineRule="auto"/>
        <w:rPr>
          <w:sz w:val="24"/>
        </w:rPr>
      </w:pPr>
    </w:p>
    <w:p w:rsidRPr="00D916C7" w:rsidR="00241493" w:rsidP="00C206C0" w:rsidRDefault="00AE4DA1" w14:paraId="40650A56" w14:textId="2478F629">
      <w:pPr>
        <w:pStyle w:val="ListParagraph"/>
        <w:numPr>
          <w:ilvl w:val="0"/>
          <w:numId w:val="32"/>
        </w:numPr>
        <w:suppressAutoHyphens w:val="0"/>
        <w:spacing w:after="0" w:line="240" w:lineRule="auto"/>
        <w:rPr>
          <w:szCs w:val="21"/>
        </w:rPr>
      </w:pPr>
      <w:r w:rsidRPr="00D916C7">
        <w:rPr>
          <w:szCs w:val="21"/>
        </w:rPr>
        <w:t>The request</w:t>
      </w:r>
      <w:r w:rsidRPr="00D916C7" w:rsidR="00A15EE0">
        <w:rPr>
          <w:szCs w:val="21"/>
        </w:rPr>
        <w:t>e</w:t>
      </w:r>
      <w:r w:rsidRPr="00D916C7">
        <w:rPr>
          <w:szCs w:val="21"/>
        </w:rPr>
        <w:t>r (</w:t>
      </w:r>
      <w:proofErr w:type="gramStart"/>
      <w:r w:rsidRPr="00D916C7">
        <w:rPr>
          <w:szCs w:val="21"/>
        </w:rPr>
        <w:t>i.e.</w:t>
      </w:r>
      <w:proofErr w:type="gramEnd"/>
      <w:r w:rsidRPr="00D916C7">
        <w:rPr>
          <w:szCs w:val="21"/>
        </w:rPr>
        <w:t xml:space="preserve"> a Belgian Ministry) </w:t>
      </w:r>
      <w:r w:rsidRPr="00D916C7" w:rsidR="008D6038">
        <w:rPr>
          <w:szCs w:val="21"/>
        </w:rPr>
        <w:t xml:space="preserve">sends a request to the </w:t>
      </w:r>
      <w:proofErr w:type="spellStart"/>
      <w:r w:rsidRPr="00D916C7" w:rsidR="008D6038">
        <w:rPr>
          <w:szCs w:val="21"/>
        </w:rPr>
        <w:t>eSealing</w:t>
      </w:r>
      <w:proofErr w:type="spellEnd"/>
      <w:r w:rsidRPr="00D916C7" w:rsidR="008D6038">
        <w:rPr>
          <w:szCs w:val="21"/>
        </w:rPr>
        <w:t xml:space="preserve"> service controller </w:t>
      </w:r>
      <w:r w:rsidRPr="00D916C7" w:rsidR="00C6701C">
        <w:rPr>
          <w:szCs w:val="21"/>
        </w:rPr>
        <w:t xml:space="preserve">to </w:t>
      </w:r>
      <w:r w:rsidRPr="00D916C7" w:rsidR="00255B29">
        <w:rPr>
          <w:szCs w:val="21"/>
        </w:rPr>
        <w:t xml:space="preserve">return </w:t>
      </w:r>
      <w:r w:rsidRPr="00D916C7" w:rsidR="008C6AF0">
        <w:rPr>
          <w:szCs w:val="21"/>
        </w:rPr>
        <w:t xml:space="preserve">the list with all the </w:t>
      </w:r>
      <w:r w:rsidRPr="00D916C7" w:rsidR="3E52D10E">
        <w:rPr>
          <w:szCs w:val="21"/>
        </w:rPr>
        <w:t xml:space="preserve">sealing </w:t>
      </w:r>
      <w:r w:rsidRPr="00D916C7" w:rsidR="008C6AF0">
        <w:rPr>
          <w:szCs w:val="21"/>
        </w:rPr>
        <w:t>credentials</w:t>
      </w:r>
      <w:r w:rsidRPr="00D916C7" w:rsidR="00AD58F9">
        <w:rPr>
          <w:szCs w:val="21"/>
        </w:rPr>
        <w:t>. T</w:t>
      </w:r>
      <w:r w:rsidRPr="00D916C7" w:rsidR="00F74AFE">
        <w:rPr>
          <w:szCs w:val="21"/>
        </w:rPr>
        <w:t>o certify the identity of the requestor,</w:t>
      </w:r>
      <w:r w:rsidRPr="00D916C7" w:rsidR="003D3E07">
        <w:rPr>
          <w:szCs w:val="21"/>
        </w:rPr>
        <w:t xml:space="preserve"> </w:t>
      </w:r>
      <w:r w:rsidRPr="00D916C7" w:rsidR="471EB417">
        <w:rPr>
          <w:szCs w:val="21"/>
        </w:rPr>
        <w:t>a</w:t>
      </w:r>
      <w:r w:rsidRPr="00D916C7" w:rsidR="003D3E07">
        <w:rPr>
          <w:szCs w:val="21"/>
        </w:rPr>
        <w:t xml:space="preserve"> username and password </w:t>
      </w:r>
      <w:r w:rsidRPr="00D916C7" w:rsidR="00482481">
        <w:rPr>
          <w:szCs w:val="21"/>
        </w:rPr>
        <w:t xml:space="preserve">(slot label) </w:t>
      </w:r>
      <w:r w:rsidRPr="00D916C7" w:rsidR="2A9B73E1">
        <w:rPr>
          <w:szCs w:val="21"/>
        </w:rPr>
        <w:t>must</w:t>
      </w:r>
      <w:r w:rsidRPr="00D916C7" w:rsidR="003D3E07">
        <w:rPr>
          <w:szCs w:val="21"/>
        </w:rPr>
        <w:t xml:space="preserve"> </w:t>
      </w:r>
      <w:r w:rsidRPr="00D916C7" w:rsidR="2A9B73E1">
        <w:rPr>
          <w:szCs w:val="21"/>
        </w:rPr>
        <w:t>be provided</w:t>
      </w:r>
      <w:r w:rsidRPr="00D916C7" w:rsidR="001C33C8">
        <w:rPr>
          <w:szCs w:val="21"/>
        </w:rPr>
        <w:t xml:space="preserve"> to the </w:t>
      </w:r>
      <w:proofErr w:type="gramStart"/>
      <w:r w:rsidRPr="00D916C7" w:rsidR="001C33C8">
        <w:rPr>
          <w:szCs w:val="21"/>
        </w:rPr>
        <w:t>service</w:t>
      </w:r>
      <w:proofErr w:type="gramEnd"/>
      <w:r w:rsidRPr="00D916C7" w:rsidR="001C33C8">
        <w:rPr>
          <w:szCs w:val="21"/>
        </w:rPr>
        <w:t xml:space="preserve"> </w:t>
      </w:r>
      <w:r w:rsidRPr="00D916C7" w:rsidR="008D4393">
        <w:rPr>
          <w:szCs w:val="21"/>
        </w:rPr>
        <w:t xml:space="preserve"> </w:t>
      </w:r>
    </w:p>
    <w:p w:rsidRPr="00D916C7" w:rsidR="00241493" w:rsidP="00C206C0" w:rsidRDefault="00D71012" w14:paraId="0E7C3D01" w14:textId="6B2FF687">
      <w:pPr>
        <w:pStyle w:val="ListParagraph"/>
        <w:numPr>
          <w:ilvl w:val="0"/>
          <w:numId w:val="32"/>
        </w:numPr>
        <w:suppressAutoHyphens w:val="0"/>
        <w:spacing w:after="0" w:line="240" w:lineRule="auto"/>
        <w:rPr>
          <w:szCs w:val="21"/>
        </w:rPr>
      </w:pPr>
      <w:r w:rsidRPr="00D916C7">
        <w:rPr>
          <w:szCs w:val="21"/>
        </w:rPr>
        <w:t>If the identity is certified, t</w:t>
      </w:r>
      <w:r w:rsidRPr="00D916C7" w:rsidR="00241493">
        <w:rPr>
          <w:szCs w:val="21"/>
        </w:rPr>
        <w:t xml:space="preserve">he service returns the full list with the credentials </w:t>
      </w:r>
      <w:r w:rsidRPr="00D916C7" w:rsidR="00CE4D35">
        <w:rPr>
          <w:szCs w:val="21"/>
        </w:rPr>
        <w:t>(key store)</w:t>
      </w:r>
    </w:p>
    <w:p w:rsidRPr="00D916C7" w:rsidR="00A51E8B" w:rsidP="00C206C0" w:rsidRDefault="00236807" w14:paraId="3936CBFB" w14:textId="77777777">
      <w:pPr>
        <w:pStyle w:val="ListParagraph"/>
        <w:numPr>
          <w:ilvl w:val="0"/>
          <w:numId w:val="32"/>
        </w:numPr>
        <w:suppressAutoHyphens w:val="0"/>
        <w:spacing w:after="0" w:line="240" w:lineRule="auto"/>
        <w:rPr>
          <w:szCs w:val="21"/>
        </w:rPr>
      </w:pPr>
      <w:r w:rsidRPr="00D916C7">
        <w:rPr>
          <w:szCs w:val="21"/>
        </w:rPr>
        <w:t>The request</w:t>
      </w:r>
      <w:r w:rsidRPr="00D916C7" w:rsidR="004D773C">
        <w:rPr>
          <w:szCs w:val="21"/>
        </w:rPr>
        <w:t>e</w:t>
      </w:r>
      <w:r w:rsidRPr="00D916C7">
        <w:rPr>
          <w:szCs w:val="21"/>
        </w:rPr>
        <w:t xml:space="preserve">r </w:t>
      </w:r>
      <w:r w:rsidRPr="00D916C7" w:rsidR="00836E8E">
        <w:rPr>
          <w:szCs w:val="21"/>
        </w:rPr>
        <w:t xml:space="preserve">selects the applicable </w:t>
      </w:r>
      <w:r w:rsidRPr="00D916C7" w:rsidR="00825103">
        <w:rPr>
          <w:szCs w:val="21"/>
        </w:rPr>
        <w:t>certificate</w:t>
      </w:r>
      <w:r w:rsidRPr="00D916C7" w:rsidR="00836E8E">
        <w:rPr>
          <w:szCs w:val="21"/>
        </w:rPr>
        <w:t xml:space="preserve"> </w:t>
      </w:r>
      <w:r w:rsidRPr="00D916C7" w:rsidR="003C389D">
        <w:rPr>
          <w:szCs w:val="21"/>
        </w:rPr>
        <w:t xml:space="preserve">to be used for </w:t>
      </w:r>
      <w:proofErr w:type="spellStart"/>
      <w:r w:rsidRPr="00D916C7" w:rsidR="009B04E8">
        <w:rPr>
          <w:szCs w:val="21"/>
        </w:rPr>
        <w:t>eS</w:t>
      </w:r>
      <w:r w:rsidRPr="00D916C7" w:rsidR="003C389D">
        <w:rPr>
          <w:szCs w:val="21"/>
        </w:rPr>
        <w:t>ealing</w:t>
      </w:r>
      <w:proofErr w:type="spellEnd"/>
      <w:r w:rsidRPr="00D916C7" w:rsidR="003C389D">
        <w:rPr>
          <w:szCs w:val="21"/>
        </w:rPr>
        <w:t xml:space="preserve"> </w:t>
      </w:r>
      <w:r w:rsidRPr="00D916C7" w:rsidR="1EDE0A30">
        <w:rPr>
          <w:szCs w:val="21"/>
        </w:rPr>
        <w:t>an</w:t>
      </w:r>
      <w:r w:rsidRPr="00D916C7" w:rsidR="001E716E">
        <w:rPr>
          <w:szCs w:val="21"/>
        </w:rPr>
        <w:t xml:space="preserve">d </w:t>
      </w:r>
      <w:r w:rsidRPr="00D916C7" w:rsidR="009F433D">
        <w:rPr>
          <w:szCs w:val="21"/>
        </w:rPr>
        <w:t xml:space="preserve">launches the </w:t>
      </w:r>
      <w:r w:rsidRPr="00D916C7" w:rsidR="00A51E8B">
        <w:rPr>
          <w:szCs w:val="21"/>
        </w:rPr>
        <w:t xml:space="preserve">“/info” call to get its certificate chain and other </w:t>
      </w:r>
      <w:proofErr w:type="gramStart"/>
      <w:r w:rsidRPr="00D916C7" w:rsidR="00A51E8B">
        <w:rPr>
          <w:szCs w:val="21"/>
        </w:rPr>
        <w:t>attributes</w:t>
      </w:r>
      <w:proofErr w:type="gramEnd"/>
      <w:r w:rsidRPr="00D916C7" w:rsidR="00A51E8B">
        <w:rPr>
          <w:szCs w:val="21"/>
        </w:rPr>
        <w:t xml:space="preserve"> </w:t>
      </w:r>
    </w:p>
    <w:p w:rsidRPr="00D916C7" w:rsidR="00363121" w:rsidP="00C206C0" w:rsidRDefault="00626BC2" w14:paraId="795EEF60" w14:textId="18FFF0A2">
      <w:pPr>
        <w:pStyle w:val="ListParagraph"/>
        <w:numPr>
          <w:ilvl w:val="0"/>
          <w:numId w:val="32"/>
        </w:numPr>
        <w:suppressAutoHyphens w:val="0"/>
        <w:spacing w:after="0" w:line="240" w:lineRule="auto"/>
        <w:rPr>
          <w:szCs w:val="21"/>
        </w:rPr>
      </w:pPr>
      <w:r w:rsidRPr="00D916C7">
        <w:rPr>
          <w:szCs w:val="21"/>
        </w:rPr>
        <w:t xml:space="preserve">The </w:t>
      </w:r>
      <w:proofErr w:type="spellStart"/>
      <w:r w:rsidRPr="00D916C7">
        <w:rPr>
          <w:szCs w:val="21"/>
        </w:rPr>
        <w:t>eSealing</w:t>
      </w:r>
      <w:proofErr w:type="spellEnd"/>
      <w:r w:rsidRPr="00D916C7">
        <w:rPr>
          <w:szCs w:val="21"/>
        </w:rPr>
        <w:t xml:space="preserve"> service returns </w:t>
      </w:r>
      <w:r w:rsidRPr="00D916C7" w:rsidR="1EDE0A30">
        <w:rPr>
          <w:szCs w:val="21"/>
        </w:rPr>
        <w:t>it</w:t>
      </w:r>
      <w:r w:rsidRPr="00D916C7" w:rsidR="68FAD2F4">
        <w:rPr>
          <w:szCs w:val="21"/>
        </w:rPr>
        <w:t>s</w:t>
      </w:r>
      <w:r w:rsidRPr="00D916C7" w:rsidR="1EDE0A30">
        <w:rPr>
          <w:szCs w:val="21"/>
        </w:rPr>
        <w:t xml:space="preserve"> certificate chain </w:t>
      </w:r>
      <w:r w:rsidRPr="00D916C7" w:rsidR="01FF119A">
        <w:rPr>
          <w:szCs w:val="21"/>
        </w:rPr>
        <w:t>and other attributes through the “/</w:t>
      </w:r>
      <w:r w:rsidRPr="00D916C7" w:rsidR="00782055">
        <w:rPr>
          <w:szCs w:val="21"/>
        </w:rPr>
        <w:t>info</w:t>
      </w:r>
      <w:r w:rsidRPr="00D916C7" w:rsidR="01FF119A">
        <w:rPr>
          <w:szCs w:val="21"/>
        </w:rPr>
        <w:t>”</w:t>
      </w:r>
      <w:r w:rsidRPr="00D916C7">
        <w:rPr>
          <w:szCs w:val="21"/>
        </w:rPr>
        <w:t xml:space="preserve"> </w:t>
      </w:r>
      <w:proofErr w:type="gramStart"/>
      <w:r w:rsidRPr="00D916C7">
        <w:rPr>
          <w:szCs w:val="21"/>
        </w:rPr>
        <w:t>call</w:t>
      </w:r>
      <w:proofErr w:type="gramEnd"/>
    </w:p>
    <w:p w:rsidRPr="00D916C7" w:rsidR="00782055" w:rsidP="165FFF45" w:rsidRDefault="0C9EA9A8" w14:paraId="7F56F47F" w14:textId="157929A6">
      <w:pPr>
        <w:pStyle w:val="ListParagraph"/>
        <w:numPr>
          <w:ilvl w:val="0"/>
          <w:numId w:val="32"/>
        </w:numPr>
        <w:suppressAutoHyphens w:val="0"/>
        <w:spacing w:after="0" w:line="240" w:lineRule="auto"/>
        <w:rPr>
          <w:szCs w:val="21"/>
        </w:rPr>
      </w:pPr>
      <w:r w:rsidRPr="00D916C7">
        <w:rPr>
          <w:szCs w:val="21"/>
        </w:rPr>
        <w:t xml:space="preserve">The requester obtains the Hash </w:t>
      </w:r>
      <w:r w:rsidRPr="00D916C7" w:rsidR="00825103">
        <w:rPr>
          <w:szCs w:val="21"/>
        </w:rPr>
        <w:t xml:space="preserve">of the </w:t>
      </w:r>
      <w:r w:rsidRPr="00D916C7">
        <w:rPr>
          <w:szCs w:val="21"/>
        </w:rPr>
        <w:t>data to be signed (</w:t>
      </w:r>
      <w:proofErr w:type="gramStart"/>
      <w:r w:rsidRPr="00D916C7" w:rsidR="005E0B77">
        <w:rPr>
          <w:szCs w:val="21"/>
        </w:rPr>
        <w:t>i.e.</w:t>
      </w:r>
      <w:proofErr w:type="gramEnd"/>
      <w:r w:rsidRPr="00D916C7">
        <w:rPr>
          <w:szCs w:val="21"/>
        </w:rPr>
        <w:t xml:space="preserve"> by calling the FTS </w:t>
      </w:r>
      <w:r w:rsidRPr="00D916C7" w:rsidR="004B37E3">
        <w:rPr>
          <w:szCs w:val="21"/>
        </w:rPr>
        <w:t xml:space="preserve">through the </w:t>
      </w:r>
      <w:r w:rsidRPr="00D916C7">
        <w:rPr>
          <w:szCs w:val="21"/>
        </w:rPr>
        <w:t>“</w:t>
      </w:r>
      <w:proofErr w:type="spellStart"/>
      <w:r w:rsidRPr="00D916C7">
        <w:rPr>
          <w:szCs w:val="21"/>
        </w:rPr>
        <w:t>getDataToSign</w:t>
      </w:r>
      <w:proofErr w:type="spellEnd"/>
      <w:r w:rsidRPr="00D916C7">
        <w:rPr>
          <w:szCs w:val="21"/>
        </w:rPr>
        <w:t>” operation</w:t>
      </w:r>
      <w:r w:rsidRPr="00D916C7" w:rsidR="004B37E3">
        <w:rPr>
          <w:szCs w:val="21"/>
        </w:rPr>
        <w:t xml:space="preserve"> as in the diagram)</w:t>
      </w:r>
    </w:p>
    <w:p w:rsidRPr="00D916C7" w:rsidR="007B5B9C" w:rsidP="00C206C0" w:rsidRDefault="16457051" w14:paraId="254B6B77" w14:textId="4E9C145B">
      <w:pPr>
        <w:pStyle w:val="ListParagraph"/>
        <w:numPr>
          <w:ilvl w:val="0"/>
          <w:numId w:val="32"/>
        </w:numPr>
        <w:suppressAutoHyphens w:val="0"/>
        <w:spacing w:after="0" w:line="240" w:lineRule="auto"/>
        <w:rPr>
          <w:szCs w:val="21"/>
        </w:rPr>
      </w:pPr>
      <w:r w:rsidRPr="00D916C7">
        <w:rPr>
          <w:szCs w:val="21"/>
        </w:rPr>
        <w:t xml:space="preserve">The requester </w:t>
      </w:r>
      <w:r w:rsidRPr="00D916C7" w:rsidR="77E46160">
        <w:rPr>
          <w:szCs w:val="21"/>
        </w:rPr>
        <w:t xml:space="preserve">signs the Hash with a pre shared </w:t>
      </w:r>
      <w:r w:rsidRPr="00D916C7" w:rsidR="00825103">
        <w:rPr>
          <w:szCs w:val="21"/>
        </w:rPr>
        <w:t>certificate</w:t>
      </w:r>
      <w:r w:rsidRPr="00D916C7" w:rsidR="00DB6677">
        <w:rPr>
          <w:szCs w:val="21"/>
        </w:rPr>
        <w:t xml:space="preserve"> </w:t>
      </w:r>
      <w:r w:rsidRPr="00D916C7" w:rsidR="77E46160">
        <w:rPr>
          <w:szCs w:val="21"/>
        </w:rPr>
        <w:t xml:space="preserve">called the “SAD certificate” and </w:t>
      </w:r>
      <w:r w:rsidRPr="00D916C7">
        <w:rPr>
          <w:szCs w:val="21"/>
        </w:rPr>
        <w:t>call</w:t>
      </w:r>
      <w:r w:rsidRPr="00D916C7" w:rsidR="3EA4DEAD">
        <w:rPr>
          <w:szCs w:val="21"/>
        </w:rPr>
        <w:t>s</w:t>
      </w:r>
      <w:r w:rsidRPr="00D916C7">
        <w:rPr>
          <w:szCs w:val="21"/>
        </w:rPr>
        <w:t xml:space="preserve"> the “/</w:t>
      </w:r>
      <w:proofErr w:type="spellStart"/>
      <w:r w:rsidRPr="00D916C7">
        <w:rPr>
          <w:szCs w:val="21"/>
        </w:rPr>
        <w:t>signHash</w:t>
      </w:r>
      <w:proofErr w:type="spellEnd"/>
      <w:r w:rsidRPr="00D916C7">
        <w:rPr>
          <w:szCs w:val="21"/>
        </w:rPr>
        <w:t xml:space="preserve">” </w:t>
      </w:r>
      <w:proofErr w:type="spellStart"/>
      <w:r w:rsidRPr="00D916C7">
        <w:rPr>
          <w:szCs w:val="21"/>
        </w:rPr>
        <w:t>e</w:t>
      </w:r>
      <w:r w:rsidRPr="00D916C7" w:rsidR="00BD26A6">
        <w:rPr>
          <w:szCs w:val="21"/>
        </w:rPr>
        <w:t>S</w:t>
      </w:r>
      <w:r w:rsidRPr="00D916C7">
        <w:rPr>
          <w:szCs w:val="21"/>
        </w:rPr>
        <w:t>ealing</w:t>
      </w:r>
      <w:proofErr w:type="spellEnd"/>
      <w:r w:rsidRPr="00D916C7">
        <w:rPr>
          <w:szCs w:val="21"/>
        </w:rPr>
        <w:t xml:space="preserve"> </w:t>
      </w:r>
      <w:proofErr w:type="gramStart"/>
      <w:r w:rsidRPr="00D916C7">
        <w:rPr>
          <w:szCs w:val="21"/>
        </w:rPr>
        <w:t>operation</w:t>
      </w:r>
      <w:proofErr w:type="gramEnd"/>
      <w:r w:rsidRPr="00D916C7" w:rsidR="65212FA1">
        <w:rPr>
          <w:szCs w:val="21"/>
        </w:rPr>
        <w:t xml:space="preserve"> </w:t>
      </w:r>
    </w:p>
    <w:p w:rsidRPr="00D916C7" w:rsidR="00782055" w:rsidP="00C206C0" w:rsidRDefault="00B4109F" w14:paraId="71A9E564" w14:textId="4B7F1C04">
      <w:pPr>
        <w:pStyle w:val="ListParagraph"/>
        <w:numPr>
          <w:ilvl w:val="0"/>
          <w:numId w:val="32"/>
        </w:numPr>
        <w:suppressAutoHyphens w:val="0"/>
        <w:spacing w:after="0" w:line="240" w:lineRule="auto"/>
        <w:rPr>
          <w:szCs w:val="21"/>
        </w:rPr>
      </w:pPr>
      <w:r w:rsidRPr="00D916C7">
        <w:rPr>
          <w:szCs w:val="21"/>
        </w:rPr>
        <w:t xml:space="preserve">The </w:t>
      </w:r>
      <w:proofErr w:type="spellStart"/>
      <w:r w:rsidRPr="00D916C7" w:rsidR="00924ACA">
        <w:rPr>
          <w:szCs w:val="21"/>
        </w:rPr>
        <w:t>eSealing</w:t>
      </w:r>
      <w:proofErr w:type="spellEnd"/>
      <w:r w:rsidRPr="00D916C7" w:rsidR="00924ACA">
        <w:rPr>
          <w:szCs w:val="21"/>
        </w:rPr>
        <w:t xml:space="preserve"> </w:t>
      </w:r>
      <w:r w:rsidRPr="00D916C7">
        <w:rPr>
          <w:szCs w:val="21"/>
        </w:rPr>
        <w:t xml:space="preserve">service </w:t>
      </w:r>
      <w:r w:rsidRPr="00D916C7" w:rsidR="7354607C">
        <w:rPr>
          <w:szCs w:val="21"/>
        </w:rPr>
        <w:t xml:space="preserve">verifies the signature of the Hash </w:t>
      </w:r>
      <w:r w:rsidRPr="00D916C7" w:rsidR="00577EC6">
        <w:rPr>
          <w:szCs w:val="21"/>
        </w:rPr>
        <w:t xml:space="preserve">and returns the </w:t>
      </w:r>
      <w:r w:rsidRPr="00D916C7" w:rsidR="05D2F438">
        <w:rPr>
          <w:szCs w:val="21"/>
        </w:rPr>
        <w:t xml:space="preserve">signed </w:t>
      </w:r>
      <w:r w:rsidRPr="00D916C7" w:rsidR="00577EC6">
        <w:rPr>
          <w:szCs w:val="21"/>
        </w:rPr>
        <w:t xml:space="preserve">Hash value </w:t>
      </w:r>
      <w:r w:rsidRPr="00D916C7" w:rsidR="00924ACA">
        <w:rPr>
          <w:szCs w:val="21"/>
        </w:rPr>
        <w:t>(Digest)</w:t>
      </w:r>
    </w:p>
    <w:p w:rsidRPr="00D916C7" w:rsidR="009F13EC" w:rsidP="165FFF45" w:rsidRDefault="50BC9CE0" w14:paraId="2F007DBC" w14:textId="24BF557D">
      <w:pPr>
        <w:pStyle w:val="ListParagraph"/>
        <w:numPr>
          <w:ilvl w:val="0"/>
          <w:numId w:val="32"/>
        </w:numPr>
        <w:spacing w:after="0" w:line="240" w:lineRule="auto"/>
        <w:rPr>
          <w:szCs w:val="21"/>
        </w:rPr>
      </w:pPr>
      <w:r w:rsidRPr="00D916C7">
        <w:rPr>
          <w:szCs w:val="21"/>
        </w:rPr>
        <w:t xml:space="preserve">If the </w:t>
      </w:r>
      <w:r w:rsidRPr="00D916C7" w:rsidR="003C2C44">
        <w:rPr>
          <w:szCs w:val="21"/>
        </w:rPr>
        <w:t>H</w:t>
      </w:r>
      <w:r w:rsidRPr="00D916C7">
        <w:rPr>
          <w:szCs w:val="21"/>
        </w:rPr>
        <w:t xml:space="preserve">ash was obtained through </w:t>
      </w:r>
      <w:r w:rsidRPr="00D916C7" w:rsidR="00BD0766">
        <w:rPr>
          <w:szCs w:val="21"/>
        </w:rPr>
        <w:t xml:space="preserve">the </w:t>
      </w:r>
      <w:r w:rsidRPr="00D916C7">
        <w:rPr>
          <w:szCs w:val="21"/>
        </w:rPr>
        <w:t>“</w:t>
      </w:r>
      <w:proofErr w:type="spellStart"/>
      <w:r w:rsidRPr="00D916C7">
        <w:rPr>
          <w:szCs w:val="21"/>
        </w:rPr>
        <w:t>getDataToSign</w:t>
      </w:r>
      <w:proofErr w:type="spellEnd"/>
      <w:r w:rsidRPr="00D916C7">
        <w:rPr>
          <w:szCs w:val="21"/>
        </w:rPr>
        <w:t xml:space="preserve">” </w:t>
      </w:r>
      <w:r w:rsidRPr="00D916C7" w:rsidR="00BD0766">
        <w:rPr>
          <w:szCs w:val="21"/>
        </w:rPr>
        <w:t xml:space="preserve">call, </w:t>
      </w:r>
      <w:r w:rsidRPr="00D916C7">
        <w:rPr>
          <w:szCs w:val="21"/>
        </w:rPr>
        <w:t xml:space="preserve">the </w:t>
      </w:r>
      <w:r w:rsidRPr="00D916C7" w:rsidR="004E35EB">
        <w:rPr>
          <w:szCs w:val="21"/>
        </w:rPr>
        <w:t>requester</w:t>
      </w:r>
      <w:r w:rsidRPr="00D916C7">
        <w:rPr>
          <w:szCs w:val="21"/>
        </w:rPr>
        <w:t xml:space="preserve"> calls “</w:t>
      </w:r>
      <w:proofErr w:type="spellStart"/>
      <w:r w:rsidRPr="00D916C7">
        <w:rPr>
          <w:szCs w:val="21"/>
        </w:rPr>
        <w:t>signDocument</w:t>
      </w:r>
      <w:proofErr w:type="spellEnd"/>
      <w:r w:rsidRPr="00D916C7">
        <w:rPr>
          <w:szCs w:val="21"/>
        </w:rPr>
        <w:t>”</w:t>
      </w:r>
      <w:r w:rsidRPr="00D916C7" w:rsidR="004E58D6">
        <w:rPr>
          <w:szCs w:val="21"/>
        </w:rPr>
        <w:t xml:space="preserve"> to the server (</w:t>
      </w:r>
      <w:proofErr w:type="gramStart"/>
      <w:r w:rsidRPr="00D916C7" w:rsidR="004E58D6">
        <w:rPr>
          <w:szCs w:val="21"/>
        </w:rPr>
        <w:t>i.e.</w:t>
      </w:r>
      <w:proofErr w:type="gramEnd"/>
      <w:r w:rsidRPr="00D916C7" w:rsidR="004E58D6">
        <w:rPr>
          <w:szCs w:val="21"/>
        </w:rPr>
        <w:t xml:space="preserve"> FTS Sign-validation server)</w:t>
      </w:r>
    </w:p>
    <w:p w:rsidRPr="00D916C7" w:rsidR="50BC9CE0" w:rsidP="165FFF45" w:rsidRDefault="009F13EC" w14:paraId="47D5BAED" w14:textId="7B9C8249">
      <w:pPr>
        <w:pStyle w:val="ListParagraph"/>
        <w:numPr>
          <w:ilvl w:val="0"/>
          <w:numId w:val="32"/>
        </w:numPr>
        <w:spacing w:after="0" w:line="240" w:lineRule="auto"/>
        <w:rPr>
          <w:szCs w:val="21"/>
        </w:rPr>
      </w:pPr>
      <w:r w:rsidRPr="00D916C7">
        <w:rPr>
          <w:szCs w:val="21"/>
        </w:rPr>
        <w:lastRenderedPageBreak/>
        <w:t xml:space="preserve">The </w:t>
      </w:r>
      <w:r w:rsidRPr="00D916C7" w:rsidR="004E58D6">
        <w:rPr>
          <w:szCs w:val="21"/>
        </w:rPr>
        <w:t xml:space="preserve">server </w:t>
      </w:r>
      <w:r w:rsidRPr="00D916C7" w:rsidR="2A2CAB37">
        <w:rPr>
          <w:szCs w:val="21"/>
        </w:rPr>
        <w:t>returns the signed document</w:t>
      </w:r>
      <w:r w:rsidRPr="00D916C7" w:rsidR="00F8687A">
        <w:rPr>
          <w:szCs w:val="21"/>
        </w:rPr>
        <w:t xml:space="preserve"> with </w:t>
      </w:r>
      <w:proofErr w:type="spellStart"/>
      <w:proofErr w:type="gramStart"/>
      <w:r w:rsidRPr="00D916C7" w:rsidR="00F8687A">
        <w:rPr>
          <w:szCs w:val="21"/>
        </w:rPr>
        <w:t>eSealing</w:t>
      </w:r>
      <w:proofErr w:type="spellEnd"/>
      <w:proofErr w:type="gramEnd"/>
    </w:p>
    <w:p w:rsidR="165FFF45" w:rsidP="165FFF45" w:rsidRDefault="165FFF45" w14:paraId="77F2992B" w14:textId="01FD7120">
      <w:pPr>
        <w:spacing w:after="0" w:line="240" w:lineRule="auto"/>
        <w:rPr>
          <w:sz w:val="24"/>
        </w:rPr>
      </w:pPr>
    </w:p>
    <w:p w:rsidR="00AA356A" w:rsidP="165FFF45" w:rsidRDefault="00AA356A" w14:paraId="6D1DF058" w14:textId="44B1EFD0">
      <w:pPr>
        <w:spacing w:after="0" w:line="240" w:lineRule="auto"/>
        <w:rPr>
          <w:sz w:val="24"/>
        </w:rPr>
      </w:pPr>
    </w:p>
    <w:p w:rsidRPr="000433E8" w:rsidR="000433E8" w:rsidP="000433E8" w:rsidRDefault="000433E8" w14:paraId="6ECD1961" w14:textId="155358B6">
      <w:pPr>
        <w:pStyle w:val="Heading2"/>
      </w:pPr>
      <w:bookmarkStart w:name="_Toc128484116" w:id="32"/>
      <w:r w:rsidRPr="000433E8">
        <w:t>Future developments</w:t>
      </w:r>
      <w:bookmarkEnd w:id="32"/>
      <w:r w:rsidRPr="000433E8">
        <w:t xml:space="preserve"> </w:t>
      </w:r>
    </w:p>
    <w:p w:rsidR="00244501" w:rsidP="007B3B6D" w:rsidRDefault="00E83F58" w14:paraId="440E7080" w14:textId="77777777">
      <w:pPr>
        <w:pStyle w:val="Heading4"/>
        <w:suppressAutoHyphens w:val="0"/>
      </w:pPr>
      <w:r>
        <w:t xml:space="preserve">MS </w:t>
      </w:r>
      <w:proofErr w:type="spellStart"/>
      <w:r w:rsidRPr="007B3B6D" w:rsidR="000433E8">
        <w:t>Sharepoint</w:t>
      </w:r>
      <w:proofErr w:type="spellEnd"/>
      <w:r w:rsidRPr="007B3B6D" w:rsidR="000433E8">
        <w:t xml:space="preserve"> integration</w:t>
      </w:r>
      <w:r w:rsidR="000E5597">
        <w:t xml:space="preserve"> </w:t>
      </w:r>
    </w:p>
    <w:p w:rsidRPr="00A466E2" w:rsidR="000433E8" w:rsidP="00A466E2" w:rsidRDefault="00244501" w14:paraId="4D4CF30D" w14:textId="3F029937">
      <w:pPr>
        <w:jc w:val="both"/>
        <w:rPr>
          <w:b/>
          <w:bCs/>
          <w:i/>
          <w:iCs/>
        </w:rPr>
      </w:pPr>
      <w:r w:rsidRPr="00CC5CF9">
        <w:rPr>
          <w:b/>
          <w:bCs/>
          <w:i/>
          <w:iCs/>
        </w:rPr>
        <w:t>S</w:t>
      </w:r>
      <w:r w:rsidRPr="00CC5CF9" w:rsidR="000E5597">
        <w:rPr>
          <w:b/>
          <w:bCs/>
          <w:i/>
          <w:iCs/>
        </w:rPr>
        <w:t>tep-by-step</w:t>
      </w:r>
      <w:r w:rsidRPr="00CC5CF9">
        <w:rPr>
          <w:b/>
          <w:bCs/>
          <w:i/>
          <w:iCs/>
        </w:rPr>
        <w:t xml:space="preserve"> explanation </w:t>
      </w:r>
    </w:p>
    <w:p w:rsidRPr="00D916C7" w:rsidR="00315754" w:rsidP="00A52135" w:rsidRDefault="002B31D5" w14:paraId="5308C3FD" w14:textId="7C0B1EA0">
      <w:pPr>
        <w:suppressAutoHyphens w:val="0"/>
        <w:spacing w:after="0" w:line="240" w:lineRule="auto"/>
        <w:jc w:val="both"/>
        <w:rPr>
          <w:szCs w:val="21"/>
        </w:rPr>
      </w:pPr>
      <w:r w:rsidRPr="00D916C7">
        <w:rPr>
          <w:szCs w:val="21"/>
        </w:rPr>
        <w:t xml:space="preserve">MS </w:t>
      </w:r>
      <w:proofErr w:type="spellStart"/>
      <w:r w:rsidRPr="00D916C7">
        <w:rPr>
          <w:szCs w:val="21"/>
        </w:rPr>
        <w:t>Sharepoint</w:t>
      </w:r>
      <w:proofErr w:type="spellEnd"/>
      <w:r w:rsidRPr="00D916C7" w:rsidR="007B3B6D">
        <w:rPr>
          <w:szCs w:val="21"/>
        </w:rPr>
        <w:t>,</w:t>
      </w:r>
      <w:r w:rsidRPr="00D916C7" w:rsidR="00C4101B">
        <w:rPr>
          <w:szCs w:val="21"/>
        </w:rPr>
        <w:t xml:space="preserve"> a </w:t>
      </w:r>
      <w:r w:rsidRPr="00D916C7" w:rsidR="00E55799">
        <w:rPr>
          <w:szCs w:val="21"/>
        </w:rPr>
        <w:t>document library for secure storage of files</w:t>
      </w:r>
      <w:r w:rsidRPr="00D916C7" w:rsidR="007B3B6D">
        <w:rPr>
          <w:szCs w:val="21"/>
        </w:rPr>
        <w:t>,</w:t>
      </w:r>
      <w:r w:rsidRPr="00D916C7" w:rsidR="00E55799">
        <w:rPr>
          <w:szCs w:val="21"/>
        </w:rPr>
        <w:t xml:space="preserve"> </w:t>
      </w:r>
      <w:r w:rsidRPr="00D916C7" w:rsidR="000F36CA">
        <w:rPr>
          <w:szCs w:val="21"/>
        </w:rPr>
        <w:t xml:space="preserve">is planned to be used </w:t>
      </w:r>
      <w:r w:rsidRPr="00D916C7" w:rsidR="003F01F4">
        <w:rPr>
          <w:szCs w:val="21"/>
        </w:rPr>
        <w:t xml:space="preserve">as part of </w:t>
      </w:r>
      <w:r w:rsidRPr="00D916C7" w:rsidR="00315754">
        <w:rPr>
          <w:szCs w:val="21"/>
        </w:rPr>
        <w:t xml:space="preserve">the signing solution. </w:t>
      </w:r>
      <w:r w:rsidRPr="00D916C7" w:rsidR="006E7E59">
        <w:rPr>
          <w:szCs w:val="21"/>
        </w:rPr>
        <w:t xml:space="preserve">The signing extension of </w:t>
      </w:r>
      <w:r w:rsidRPr="00D916C7" w:rsidR="00E17259">
        <w:rPr>
          <w:szCs w:val="21"/>
        </w:rPr>
        <w:t xml:space="preserve">MS </w:t>
      </w:r>
      <w:proofErr w:type="spellStart"/>
      <w:r w:rsidRPr="00D916C7" w:rsidR="00315754">
        <w:rPr>
          <w:szCs w:val="21"/>
        </w:rPr>
        <w:t>Sharepoint</w:t>
      </w:r>
      <w:proofErr w:type="spellEnd"/>
      <w:r w:rsidRPr="00D916C7" w:rsidR="00315754">
        <w:rPr>
          <w:szCs w:val="21"/>
        </w:rPr>
        <w:t xml:space="preserve"> can be accessed </w:t>
      </w:r>
      <w:r w:rsidRPr="00D916C7" w:rsidR="000126A7">
        <w:rPr>
          <w:szCs w:val="21"/>
        </w:rPr>
        <w:t xml:space="preserve">through the </w:t>
      </w:r>
      <w:r w:rsidRPr="00D916C7" w:rsidR="00D35DA8">
        <w:rPr>
          <w:szCs w:val="21"/>
        </w:rPr>
        <w:t xml:space="preserve">MS </w:t>
      </w:r>
      <w:proofErr w:type="spellStart"/>
      <w:r w:rsidRPr="00D916C7" w:rsidR="000126A7">
        <w:rPr>
          <w:szCs w:val="21"/>
        </w:rPr>
        <w:t>Sharepoint</w:t>
      </w:r>
      <w:proofErr w:type="spellEnd"/>
      <w:r w:rsidRPr="00D916C7" w:rsidR="000126A7">
        <w:rPr>
          <w:szCs w:val="21"/>
        </w:rPr>
        <w:t xml:space="preserve"> website</w:t>
      </w:r>
      <w:r w:rsidRPr="00D916C7" w:rsidR="00D85AFD">
        <w:rPr>
          <w:szCs w:val="21"/>
        </w:rPr>
        <w:t xml:space="preserve">. </w:t>
      </w:r>
    </w:p>
    <w:p w:rsidRPr="00D916C7" w:rsidR="00D85AFD" w:rsidRDefault="00D85AFD" w14:paraId="6867D5EF" w14:textId="72871ADF">
      <w:pPr>
        <w:suppressAutoHyphens w:val="0"/>
        <w:spacing w:after="0" w:line="240" w:lineRule="auto"/>
        <w:rPr>
          <w:szCs w:val="21"/>
        </w:rPr>
      </w:pPr>
    </w:p>
    <w:p w:rsidRPr="00D916C7" w:rsidR="00B22A4F" w:rsidP="00D916C7" w:rsidRDefault="00585469" w14:paraId="449BCD1D" w14:textId="4F086B09">
      <w:pPr>
        <w:pStyle w:val="ListParagraph"/>
        <w:numPr>
          <w:ilvl w:val="0"/>
          <w:numId w:val="7"/>
        </w:numPr>
        <w:suppressAutoHyphens w:val="0"/>
        <w:spacing w:after="0" w:line="240" w:lineRule="auto"/>
        <w:jc w:val="both"/>
        <w:rPr>
          <w:szCs w:val="21"/>
        </w:rPr>
      </w:pPr>
      <w:r w:rsidRPr="00D916C7">
        <w:rPr>
          <w:szCs w:val="21"/>
        </w:rPr>
        <w:t xml:space="preserve">To sign using the </w:t>
      </w:r>
      <w:r w:rsidRPr="00D916C7" w:rsidR="00D35DA8">
        <w:rPr>
          <w:szCs w:val="21"/>
        </w:rPr>
        <w:t xml:space="preserve">MS </w:t>
      </w:r>
      <w:proofErr w:type="spellStart"/>
      <w:r w:rsidRPr="00D916C7">
        <w:rPr>
          <w:szCs w:val="21"/>
        </w:rPr>
        <w:t>Sharepoint</w:t>
      </w:r>
      <w:proofErr w:type="spellEnd"/>
      <w:r w:rsidRPr="00D916C7">
        <w:rPr>
          <w:szCs w:val="21"/>
        </w:rPr>
        <w:t xml:space="preserve"> library, there is an e</w:t>
      </w:r>
      <w:r w:rsidRPr="00D916C7" w:rsidR="00161852">
        <w:rPr>
          <w:szCs w:val="21"/>
        </w:rPr>
        <w:t>xternal menu outside the context menu or a menu appearing i</w:t>
      </w:r>
      <w:r w:rsidRPr="00D916C7" w:rsidR="004C0DBC">
        <w:rPr>
          <w:szCs w:val="21"/>
        </w:rPr>
        <w:t>nside the taskbar</w:t>
      </w:r>
      <w:r w:rsidRPr="00D916C7" w:rsidR="00450FAD">
        <w:rPr>
          <w:szCs w:val="21"/>
        </w:rPr>
        <w:t xml:space="preserve"> of </w:t>
      </w:r>
      <w:r w:rsidRPr="00D916C7" w:rsidR="00D35DA8">
        <w:rPr>
          <w:szCs w:val="21"/>
        </w:rPr>
        <w:t xml:space="preserve">MS </w:t>
      </w:r>
      <w:proofErr w:type="spellStart"/>
      <w:r w:rsidRPr="00D916C7" w:rsidR="00450FAD">
        <w:rPr>
          <w:szCs w:val="21"/>
        </w:rPr>
        <w:t>Sharepoint</w:t>
      </w:r>
      <w:proofErr w:type="spellEnd"/>
      <w:r w:rsidRPr="00D916C7" w:rsidR="004C0DBC">
        <w:rPr>
          <w:szCs w:val="21"/>
        </w:rPr>
        <w:t xml:space="preserve">. The </w:t>
      </w:r>
      <w:r w:rsidRPr="00D916C7" w:rsidR="008E2C73">
        <w:rPr>
          <w:szCs w:val="21"/>
        </w:rPr>
        <w:t xml:space="preserve">document to be signed should </w:t>
      </w:r>
      <w:r w:rsidRPr="00D916C7" w:rsidR="002C1C13">
        <w:rPr>
          <w:szCs w:val="21"/>
        </w:rPr>
        <w:t>be</w:t>
      </w:r>
      <w:r w:rsidRPr="00D916C7" w:rsidR="008E2C73">
        <w:rPr>
          <w:szCs w:val="21"/>
        </w:rPr>
        <w:t xml:space="preserve"> a PDF f</w:t>
      </w:r>
      <w:r w:rsidRPr="00D916C7" w:rsidR="002C1C13">
        <w:rPr>
          <w:szCs w:val="21"/>
        </w:rPr>
        <w:t>ile</w:t>
      </w:r>
      <w:r w:rsidRPr="00D916C7" w:rsidR="00CB38F2">
        <w:rPr>
          <w:szCs w:val="21"/>
        </w:rPr>
        <w:t xml:space="preserve"> and in </w:t>
      </w:r>
      <w:r w:rsidRPr="00D916C7" w:rsidR="002C1C13">
        <w:rPr>
          <w:szCs w:val="21"/>
        </w:rPr>
        <w:t>the</w:t>
      </w:r>
      <w:r w:rsidRPr="00D916C7" w:rsidR="00CB38F2">
        <w:rPr>
          <w:szCs w:val="21"/>
        </w:rPr>
        <w:t xml:space="preserve"> initial version</w:t>
      </w:r>
      <w:r w:rsidRPr="00D916C7" w:rsidR="008D7ECA">
        <w:rPr>
          <w:szCs w:val="21"/>
        </w:rPr>
        <w:t xml:space="preserve"> of MS </w:t>
      </w:r>
      <w:proofErr w:type="spellStart"/>
      <w:r w:rsidRPr="00D916C7" w:rsidR="008D7ECA">
        <w:rPr>
          <w:szCs w:val="21"/>
        </w:rPr>
        <w:t>Sharepoint</w:t>
      </w:r>
      <w:proofErr w:type="spellEnd"/>
      <w:r w:rsidRPr="00D916C7" w:rsidR="008D7ECA">
        <w:rPr>
          <w:szCs w:val="21"/>
        </w:rPr>
        <w:t xml:space="preserve"> integration</w:t>
      </w:r>
      <w:r w:rsidRPr="00D916C7" w:rsidR="00CB38F2">
        <w:rPr>
          <w:szCs w:val="21"/>
        </w:rPr>
        <w:t>, the selection of file</w:t>
      </w:r>
      <w:r w:rsidRPr="00D916C7" w:rsidR="003833EB">
        <w:rPr>
          <w:szCs w:val="21"/>
        </w:rPr>
        <w:t xml:space="preserve"> will only allow one file to be selected for </w:t>
      </w:r>
      <w:commentRangeStart w:id="33"/>
      <w:r w:rsidRPr="00D916C7" w:rsidR="003833EB">
        <w:rPr>
          <w:szCs w:val="21"/>
        </w:rPr>
        <w:t>signing</w:t>
      </w:r>
      <w:commentRangeEnd w:id="33"/>
      <w:r w:rsidRPr="00D916C7" w:rsidR="007532C6">
        <w:rPr>
          <w:rStyle w:val="CommentReference"/>
          <w:sz w:val="21"/>
          <w:szCs w:val="21"/>
        </w:rPr>
        <w:commentReference w:id="33"/>
      </w:r>
      <w:r w:rsidRPr="00D916C7" w:rsidR="003833EB">
        <w:rPr>
          <w:szCs w:val="21"/>
        </w:rPr>
        <w:t xml:space="preserve">. </w:t>
      </w:r>
      <w:r w:rsidRPr="00D916C7" w:rsidR="008E2C73">
        <w:rPr>
          <w:szCs w:val="21"/>
        </w:rPr>
        <w:t xml:space="preserve"> </w:t>
      </w:r>
    </w:p>
    <w:p w:rsidR="00D211DA" w:rsidRDefault="00D211DA" w14:paraId="5A131917" w14:textId="3D22D375">
      <w:pPr>
        <w:suppressAutoHyphens w:val="0"/>
        <w:spacing w:after="0" w:line="240" w:lineRule="auto"/>
        <w:rPr>
          <w:sz w:val="24"/>
        </w:rPr>
      </w:pPr>
    </w:p>
    <w:p w:rsidRPr="00D916C7" w:rsidR="00F4008E" w:rsidP="00F4008E" w:rsidRDefault="00B178A3" w14:paraId="31F299F0" w14:textId="7C16F6FB">
      <w:pPr>
        <w:pStyle w:val="ListParagraph"/>
        <w:numPr>
          <w:ilvl w:val="0"/>
          <w:numId w:val="7"/>
        </w:numPr>
        <w:suppressAutoHyphens w:val="0"/>
        <w:spacing w:after="0" w:line="240" w:lineRule="auto"/>
        <w:jc w:val="both"/>
        <w:rPr>
          <w:szCs w:val="21"/>
        </w:rPr>
      </w:pPr>
      <w:r w:rsidRPr="00D916C7">
        <w:rPr>
          <w:noProof/>
          <w:szCs w:val="21"/>
        </w:rPr>
        <w:drawing>
          <wp:anchor distT="0" distB="0" distL="114300" distR="114300" simplePos="0" relativeHeight="251658244" behindDoc="0" locked="0" layoutInCell="1" allowOverlap="1" wp14:anchorId="41ED747B" wp14:editId="180E0654">
            <wp:simplePos x="0" y="0"/>
            <wp:positionH relativeFrom="margin">
              <wp:align>left</wp:align>
            </wp:positionH>
            <wp:positionV relativeFrom="paragraph">
              <wp:posOffset>427990</wp:posOffset>
            </wp:positionV>
            <wp:extent cx="4951730" cy="4415790"/>
            <wp:effectExtent l="0" t="0" r="1270" b="3810"/>
            <wp:wrapTopAndBottom/>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1730" cy="4415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16C7" w:rsidR="00450FAD">
        <w:rPr>
          <w:szCs w:val="21"/>
        </w:rPr>
        <w:t>The user select</w:t>
      </w:r>
      <w:r w:rsidRPr="00D916C7" w:rsidR="005A7EB7">
        <w:rPr>
          <w:szCs w:val="21"/>
        </w:rPr>
        <w:t>s ‘I want to sign</w:t>
      </w:r>
      <w:proofErr w:type="gramStart"/>
      <w:r w:rsidRPr="00D916C7" w:rsidR="005A7EB7">
        <w:rPr>
          <w:szCs w:val="21"/>
        </w:rPr>
        <w:t>’</w:t>
      </w:r>
      <w:r w:rsidRPr="00D916C7" w:rsidR="00F4008E">
        <w:rPr>
          <w:szCs w:val="21"/>
        </w:rPr>
        <w:t>;</w:t>
      </w:r>
      <w:proofErr w:type="gramEnd"/>
      <w:r w:rsidRPr="00D916C7" w:rsidR="00F4008E">
        <w:rPr>
          <w:szCs w:val="21"/>
        </w:rPr>
        <w:t xml:space="preserve"> </w:t>
      </w:r>
    </w:p>
    <w:p w:rsidRPr="00F4008E" w:rsidR="00F4008E" w:rsidP="00F4008E" w:rsidRDefault="00F4008E" w14:paraId="43085073" w14:textId="2153AAEC">
      <w:pPr>
        <w:pStyle w:val="ListParagraph"/>
        <w:numPr>
          <w:ilvl w:val="0"/>
          <w:numId w:val="0"/>
        </w:numPr>
        <w:ind w:left="360"/>
        <w:rPr>
          <w:sz w:val="24"/>
        </w:rPr>
      </w:pPr>
    </w:p>
    <w:p w:rsidR="00E9296E" w:rsidP="00E9296E" w:rsidRDefault="00F4008E" w14:paraId="1F40A1B6" w14:textId="05DBD2B9">
      <w:pPr>
        <w:pStyle w:val="ListParagraph"/>
        <w:numPr>
          <w:ilvl w:val="0"/>
          <w:numId w:val="7"/>
        </w:numPr>
        <w:suppressAutoHyphens w:val="0"/>
        <w:spacing w:after="0" w:line="240" w:lineRule="auto"/>
        <w:jc w:val="both"/>
        <w:rPr>
          <w:sz w:val="24"/>
        </w:rPr>
      </w:pPr>
      <w:r w:rsidRPr="00D916C7">
        <w:rPr>
          <w:szCs w:val="21"/>
        </w:rPr>
        <w:t>A</w:t>
      </w:r>
      <w:r w:rsidRPr="00D916C7" w:rsidR="007B02BC">
        <w:rPr>
          <w:szCs w:val="21"/>
        </w:rPr>
        <w:t xml:space="preserve"> new box appears asking </w:t>
      </w:r>
      <w:r w:rsidRPr="00D916C7" w:rsidR="00CA56C4">
        <w:rPr>
          <w:szCs w:val="21"/>
        </w:rPr>
        <w:t>for confirmation ‘Do you want to sign the file?</w:t>
      </w:r>
      <w:proofErr w:type="gramStart"/>
      <w:r w:rsidRPr="00D916C7" w:rsidR="00CA56C4">
        <w:rPr>
          <w:szCs w:val="21"/>
        </w:rPr>
        <w:t>’</w:t>
      </w:r>
      <w:r w:rsidR="00642D89">
        <w:rPr>
          <w:sz w:val="24"/>
        </w:rPr>
        <w:t>;</w:t>
      </w:r>
      <w:proofErr w:type="gramEnd"/>
    </w:p>
    <w:p w:rsidRPr="00B97EA2" w:rsidR="00B97EA2" w:rsidP="00B97EA2" w:rsidRDefault="00B178A3" w14:paraId="1794ED51" w14:textId="5D183CA8">
      <w:pPr>
        <w:ind w:left="360" w:hanging="360"/>
        <w:rPr>
          <w:sz w:val="24"/>
        </w:rPr>
      </w:pPr>
      <w:r>
        <w:rPr>
          <w:noProof/>
        </w:rPr>
        <w:lastRenderedPageBreak/>
        <w:drawing>
          <wp:anchor distT="0" distB="0" distL="114300" distR="114300" simplePos="0" relativeHeight="251658243" behindDoc="0" locked="0" layoutInCell="1" allowOverlap="1" wp14:anchorId="394010A6" wp14:editId="51157484">
            <wp:simplePos x="0" y="0"/>
            <wp:positionH relativeFrom="column">
              <wp:posOffset>221471</wp:posOffset>
            </wp:positionH>
            <wp:positionV relativeFrom="paragraph">
              <wp:posOffset>219182</wp:posOffset>
            </wp:positionV>
            <wp:extent cx="5287010" cy="3293745"/>
            <wp:effectExtent l="0" t="0" r="8890" b="1905"/>
            <wp:wrapTopAndBottom/>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7010" cy="3293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D916C7" w:rsidR="008321D8" w:rsidP="001B7707" w:rsidRDefault="00EB53B1" w14:paraId="2BD4D3B4" w14:textId="0BCF335B">
      <w:pPr>
        <w:pStyle w:val="ListParagraph"/>
        <w:numPr>
          <w:ilvl w:val="0"/>
          <w:numId w:val="7"/>
        </w:numPr>
        <w:suppressAutoHyphens w:val="0"/>
        <w:spacing w:after="0" w:line="240" w:lineRule="auto"/>
        <w:jc w:val="both"/>
        <w:rPr>
          <w:szCs w:val="21"/>
        </w:rPr>
      </w:pPr>
      <w:r w:rsidRPr="00D916C7">
        <w:rPr>
          <w:szCs w:val="21"/>
        </w:rPr>
        <w:t xml:space="preserve">If the answer is ‘Yes’, </w:t>
      </w:r>
    </w:p>
    <w:p w:rsidRPr="008321D8" w:rsidR="008321D8" w:rsidP="008321D8" w:rsidRDefault="008321D8" w14:paraId="1ECA6E05" w14:textId="518870BF">
      <w:pPr>
        <w:pStyle w:val="ListParagraph"/>
        <w:numPr>
          <w:ilvl w:val="0"/>
          <w:numId w:val="0"/>
        </w:numPr>
        <w:ind w:left="360"/>
        <w:rPr>
          <w:sz w:val="24"/>
        </w:rPr>
      </w:pPr>
    </w:p>
    <w:p w:rsidRPr="00D916C7" w:rsidR="00B93FA3" w:rsidP="008321D8" w:rsidRDefault="00D916C7" w14:paraId="0DB56B36" w14:textId="01D8EC9E">
      <w:pPr>
        <w:pStyle w:val="ListParagraph"/>
        <w:numPr>
          <w:ilvl w:val="1"/>
          <w:numId w:val="7"/>
        </w:numPr>
        <w:suppressAutoHyphens w:val="0"/>
        <w:spacing w:after="0" w:line="240" w:lineRule="auto"/>
        <w:jc w:val="both"/>
        <w:rPr>
          <w:szCs w:val="21"/>
        </w:rPr>
      </w:pPr>
      <w:r>
        <w:rPr>
          <w:noProof/>
        </w:rPr>
        <w:drawing>
          <wp:anchor distT="0" distB="0" distL="114300" distR="114300" simplePos="0" relativeHeight="251658245" behindDoc="0" locked="0" layoutInCell="1" allowOverlap="1" wp14:anchorId="624FE87F" wp14:editId="71DDFBC1">
            <wp:simplePos x="0" y="0"/>
            <wp:positionH relativeFrom="column">
              <wp:posOffset>292735</wp:posOffset>
            </wp:positionH>
            <wp:positionV relativeFrom="paragraph">
              <wp:posOffset>657225</wp:posOffset>
            </wp:positionV>
            <wp:extent cx="6120130" cy="3722370"/>
            <wp:effectExtent l="0" t="0" r="0" b="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0130" cy="3722370"/>
                    </a:xfrm>
                    <a:prstGeom prst="rect">
                      <a:avLst/>
                    </a:prstGeom>
                    <a:noFill/>
                    <a:ln>
                      <a:noFill/>
                    </a:ln>
                  </pic:spPr>
                </pic:pic>
              </a:graphicData>
            </a:graphic>
          </wp:anchor>
        </w:drawing>
      </w:r>
      <w:r w:rsidR="007570EA">
        <w:rPr>
          <w:sz w:val="24"/>
        </w:rPr>
        <w:t>T</w:t>
      </w:r>
      <w:r w:rsidRPr="00D916C7" w:rsidR="00EB53B1">
        <w:rPr>
          <w:szCs w:val="21"/>
        </w:rPr>
        <w:t xml:space="preserve">he </w:t>
      </w:r>
      <w:r w:rsidRPr="00D916C7" w:rsidR="00444761">
        <w:rPr>
          <w:szCs w:val="21"/>
        </w:rPr>
        <w:t xml:space="preserve">MS </w:t>
      </w:r>
      <w:proofErr w:type="spellStart"/>
      <w:r w:rsidRPr="00D916C7" w:rsidR="00444761">
        <w:rPr>
          <w:szCs w:val="21"/>
        </w:rPr>
        <w:t>Sharepoint</w:t>
      </w:r>
      <w:proofErr w:type="spellEnd"/>
      <w:r w:rsidRPr="00D916C7" w:rsidR="00444761">
        <w:rPr>
          <w:szCs w:val="21"/>
        </w:rPr>
        <w:t xml:space="preserve"> extension </w:t>
      </w:r>
      <w:r w:rsidRPr="00D916C7" w:rsidR="00D87EED">
        <w:rPr>
          <w:szCs w:val="21"/>
        </w:rPr>
        <w:t xml:space="preserve">needs </w:t>
      </w:r>
      <w:r w:rsidRPr="00D916C7" w:rsidR="00444761">
        <w:rPr>
          <w:szCs w:val="21"/>
        </w:rPr>
        <w:t>to</w:t>
      </w:r>
      <w:r w:rsidRPr="00D916C7" w:rsidR="00EB53B1">
        <w:rPr>
          <w:szCs w:val="21"/>
        </w:rPr>
        <w:t xml:space="preserve"> </w:t>
      </w:r>
      <w:r w:rsidRPr="00D916C7" w:rsidR="00BC23B6">
        <w:rPr>
          <w:szCs w:val="21"/>
        </w:rPr>
        <w:t xml:space="preserve">detect if there is a smartcard </w:t>
      </w:r>
      <w:r w:rsidRPr="00D916C7" w:rsidR="00444761">
        <w:rPr>
          <w:szCs w:val="21"/>
        </w:rPr>
        <w:t xml:space="preserve">connected to the </w:t>
      </w:r>
      <w:r w:rsidRPr="00D916C7" w:rsidR="00F9383A">
        <w:rPr>
          <w:szCs w:val="21"/>
        </w:rPr>
        <w:t>devic</w:t>
      </w:r>
      <w:r w:rsidRPr="00D916C7" w:rsidR="00B93FA3">
        <w:rPr>
          <w:szCs w:val="21"/>
        </w:rPr>
        <w:t>e to start the signing process</w:t>
      </w:r>
      <w:r w:rsidRPr="00D916C7" w:rsidR="00F9383A">
        <w:rPr>
          <w:szCs w:val="21"/>
        </w:rPr>
        <w:t xml:space="preserve">. </w:t>
      </w:r>
      <w:r w:rsidRPr="00D916C7" w:rsidR="00B93FA3">
        <w:rPr>
          <w:szCs w:val="21"/>
        </w:rPr>
        <w:t xml:space="preserve">The MS </w:t>
      </w:r>
      <w:proofErr w:type="spellStart"/>
      <w:r w:rsidRPr="00D916C7" w:rsidR="00B93FA3">
        <w:rPr>
          <w:szCs w:val="21"/>
        </w:rPr>
        <w:t>Sharepoint</w:t>
      </w:r>
      <w:proofErr w:type="spellEnd"/>
      <w:r w:rsidRPr="00D916C7" w:rsidR="00B93FA3">
        <w:rPr>
          <w:szCs w:val="21"/>
        </w:rPr>
        <w:t xml:space="preserve"> extension connects with the browser extension, which calls the</w:t>
      </w:r>
      <w:r w:rsidRPr="00D916C7" w:rsidR="00A20B97">
        <w:rPr>
          <w:szCs w:val="21"/>
        </w:rPr>
        <w:t xml:space="preserve"> </w:t>
      </w:r>
      <w:proofErr w:type="spellStart"/>
      <w:r w:rsidRPr="00D916C7" w:rsidR="00A20B97">
        <w:rPr>
          <w:szCs w:val="21"/>
        </w:rPr>
        <w:t>BeID</w:t>
      </w:r>
      <w:proofErr w:type="spellEnd"/>
      <w:r w:rsidRPr="00D916C7" w:rsidR="00A20B97">
        <w:rPr>
          <w:szCs w:val="21"/>
        </w:rPr>
        <w:t xml:space="preserve"> Connect</w:t>
      </w:r>
      <w:r w:rsidRPr="00D916C7" w:rsidR="00B93FA3">
        <w:rPr>
          <w:szCs w:val="21"/>
        </w:rPr>
        <w:t xml:space="preserve">. </w:t>
      </w:r>
    </w:p>
    <w:p w:rsidRPr="00D916C7" w:rsidR="007570EA" w:rsidP="008321D8" w:rsidRDefault="00A20B97" w14:paraId="2991955E" w14:textId="7D8C139A">
      <w:pPr>
        <w:pStyle w:val="ListParagraph"/>
        <w:numPr>
          <w:ilvl w:val="1"/>
          <w:numId w:val="7"/>
        </w:numPr>
        <w:suppressAutoHyphens w:val="0"/>
        <w:spacing w:after="0" w:line="240" w:lineRule="auto"/>
        <w:jc w:val="both"/>
        <w:rPr>
          <w:szCs w:val="21"/>
        </w:rPr>
      </w:pPr>
      <w:r>
        <w:rPr>
          <w:sz w:val="24"/>
        </w:rPr>
        <w:t xml:space="preserve"> </w:t>
      </w:r>
      <w:r w:rsidRPr="00D916C7" w:rsidR="007570EA">
        <w:rPr>
          <w:szCs w:val="21"/>
        </w:rPr>
        <w:t xml:space="preserve">This step also checks </w:t>
      </w:r>
      <w:r w:rsidRPr="00D916C7" w:rsidR="00BC23B6">
        <w:rPr>
          <w:szCs w:val="21"/>
        </w:rPr>
        <w:t xml:space="preserve">if inside the selected </w:t>
      </w:r>
      <w:r w:rsidRPr="00D916C7" w:rsidR="0008595D">
        <w:rPr>
          <w:szCs w:val="21"/>
        </w:rPr>
        <w:t xml:space="preserve">document, there are </w:t>
      </w:r>
      <w:proofErr w:type="spellStart"/>
      <w:r w:rsidRPr="00D916C7" w:rsidR="0008595D">
        <w:rPr>
          <w:szCs w:val="21"/>
        </w:rPr>
        <w:t>Acroform</w:t>
      </w:r>
      <w:proofErr w:type="spellEnd"/>
      <w:r w:rsidRPr="00D916C7" w:rsidR="005555E2">
        <w:rPr>
          <w:szCs w:val="21"/>
        </w:rPr>
        <w:t xml:space="preserve"> fields</w:t>
      </w:r>
      <w:r w:rsidRPr="00D916C7" w:rsidR="00B42464">
        <w:rPr>
          <w:szCs w:val="21"/>
        </w:rPr>
        <w:t xml:space="preserve"> </w:t>
      </w:r>
      <w:r w:rsidRPr="00D916C7" w:rsidR="00373203">
        <w:rPr>
          <w:szCs w:val="21"/>
        </w:rPr>
        <w:t>(</w:t>
      </w:r>
      <w:proofErr w:type="gramStart"/>
      <w:r w:rsidRPr="00D916C7" w:rsidR="00B42464">
        <w:rPr>
          <w:szCs w:val="21"/>
        </w:rPr>
        <w:t>i.e.</w:t>
      </w:r>
      <w:proofErr w:type="gramEnd"/>
      <w:r w:rsidRPr="00D916C7" w:rsidR="00B42464">
        <w:rPr>
          <w:szCs w:val="21"/>
        </w:rPr>
        <w:t xml:space="preserve"> allowing for two different signatures, one for each pa</w:t>
      </w:r>
      <w:r w:rsidRPr="00D916C7" w:rsidR="00373203">
        <w:rPr>
          <w:szCs w:val="21"/>
        </w:rPr>
        <w:t>rty of a contract.)</w:t>
      </w:r>
      <w:r w:rsidRPr="00D916C7" w:rsidR="001447F1">
        <w:rPr>
          <w:szCs w:val="21"/>
        </w:rPr>
        <w:t xml:space="preserve">. </w:t>
      </w:r>
    </w:p>
    <w:p w:rsidRPr="00D916C7" w:rsidR="00B85518" w:rsidP="007570EA" w:rsidRDefault="007570EA" w14:paraId="17F55E19" w14:textId="198579D7">
      <w:pPr>
        <w:pStyle w:val="ListParagraph"/>
        <w:numPr>
          <w:ilvl w:val="2"/>
          <w:numId w:val="7"/>
        </w:numPr>
        <w:suppressAutoHyphens w:val="0"/>
        <w:spacing w:after="0" w:line="240" w:lineRule="auto"/>
        <w:jc w:val="both"/>
        <w:rPr>
          <w:szCs w:val="21"/>
        </w:rPr>
      </w:pPr>
      <w:r w:rsidRPr="00D916C7">
        <w:rPr>
          <w:szCs w:val="21"/>
        </w:rPr>
        <w:t>If there are none,</w:t>
      </w:r>
      <w:r w:rsidRPr="00D916C7" w:rsidR="00B85518">
        <w:rPr>
          <w:szCs w:val="21"/>
        </w:rPr>
        <w:t xml:space="preserve"> it goes directly to signing the </w:t>
      </w:r>
      <w:proofErr w:type="gramStart"/>
      <w:r w:rsidRPr="00D916C7" w:rsidR="00B85518">
        <w:rPr>
          <w:szCs w:val="21"/>
        </w:rPr>
        <w:t>document;</w:t>
      </w:r>
      <w:proofErr w:type="gramEnd"/>
      <w:r w:rsidRPr="00D916C7" w:rsidR="00B85518">
        <w:rPr>
          <w:szCs w:val="21"/>
        </w:rPr>
        <w:t xml:space="preserve"> </w:t>
      </w:r>
    </w:p>
    <w:p w:rsidRPr="00D916C7" w:rsidR="00E9296E" w:rsidP="007570EA" w:rsidRDefault="001447F1" w14:paraId="67A6D3FE" w14:textId="40EE9DF0">
      <w:pPr>
        <w:pStyle w:val="ListParagraph"/>
        <w:numPr>
          <w:ilvl w:val="2"/>
          <w:numId w:val="7"/>
        </w:numPr>
        <w:suppressAutoHyphens w:val="0"/>
        <w:spacing w:after="0" w:line="240" w:lineRule="auto"/>
        <w:jc w:val="both"/>
        <w:rPr>
          <w:szCs w:val="21"/>
        </w:rPr>
      </w:pPr>
      <w:r w:rsidRPr="00D916C7">
        <w:rPr>
          <w:szCs w:val="21"/>
        </w:rPr>
        <w:lastRenderedPageBreak/>
        <w:t xml:space="preserve">If there is </w:t>
      </w:r>
      <w:r w:rsidRPr="00D916C7" w:rsidR="00B85518">
        <w:rPr>
          <w:szCs w:val="21"/>
        </w:rPr>
        <w:t xml:space="preserve">one or two </w:t>
      </w:r>
      <w:proofErr w:type="spellStart"/>
      <w:r w:rsidRPr="00D916C7" w:rsidR="00B85518">
        <w:rPr>
          <w:szCs w:val="21"/>
        </w:rPr>
        <w:t>Acroforms</w:t>
      </w:r>
      <w:proofErr w:type="spellEnd"/>
      <w:r w:rsidRPr="00D916C7">
        <w:rPr>
          <w:szCs w:val="21"/>
        </w:rPr>
        <w:t xml:space="preserve">, the user can select which </w:t>
      </w:r>
      <w:proofErr w:type="spellStart"/>
      <w:r w:rsidRPr="00D916C7">
        <w:rPr>
          <w:szCs w:val="21"/>
        </w:rPr>
        <w:t>Acroform</w:t>
      </w:r>
      <w:proofErr w:type="spellEnd"/>
      <w:r w:rsidRPr="00D916C7">
        <w:rPr>
          <w:szCs w:val="21"/>
        </w:rPr>
        <w:t xml:space="preserve"> field</w:t>
      </w:r>
      <w:r w:rsidRPr="00D916C7" w:rsidR="00373203">
        <w:rPr>
          <w:szCs w:val="21"/>
        </w:rPr>
        <w:t xml:space="preserve"> </w:t>
      </w:r>
      <w:r w:rsidRPr="00D916C7">
        <w:rPr>
          <w:szCs w:val="21"/>
        </w:rPr>
        <w:t xml:space="preserve">the signature </w:t>
      </w:r>
      <w:r w:rsidRPr="00D916C7" w:rsidR="00957238">
        <w:rPr>
          <w:szCs w:val="21"/>
        </w:rPr>
        <w:t>should be inserted in</w:t>
      </w:r>
      <w:r w:rsidRPr="00D916C7" w:rsidR="003D1857">
        <w:rPr>
          <w:szCs w:val="21"/>
        </w:rPr>
        <w:t xml:space="preserve"> and the signature is placed in the indicated </w:t>
      </w:r>
      <w:proofErr w:type="spellStart"/>
      <w:r w:rsidRPr="00D916C7" w:rsidR="003D1857">
        <w:rPr>
          <w:szCs w:val="21"/>
        </w:rPr>
        <w:t>Acroform</w:t>
      </w:r>
      <w:proofErr w:type="spellEnd"/>
      <w:r w:rsidRPr="00D916C7" w:rsidR="00957238">
        <w:rPr>
          <w:szCs w:val="21"/>
        </w:rPr>
        <w:t xml:space="preserve">. It </w:t>
      </w:r>
      <w:r w:rsidRPr="00D916C7" w:rsidR="00E93E62">
        <w:rPr>
          <w:szCs w:val="21"/>
        </w:rPr>
        <w:t xml:space="preserve">also allows for insertion of the </w:t>
      </w:r>
      <w:proofErr w:type="spellStart"/>
      <w:r w:rsidRPr="00D916C7" w:rsidR="00E93E62">
        <w:rPr>
          <w:szCs w:val="21"/>
        </w:rPr>
        <w:t>eID</w:t>
      </w:r>
      <w:proofErr w:type="spellEnd"/>
      <w:r w:rsidRPr="00D916C7" w:rsidR="00E93E62">
        <w:rPr>
          <w:szCs w:val="21"/>
        </w:rPr>
        <w:t xml:space="preserve"> photo</w:t>
      </w:r>
      <w:r w:rsidRPr="00D916C7" w:rsidR="00E83F58">
        <w:rPr>
          <w:szCs w:val="21"/>
        </w:rPr>
        <w:t xml:space="preserve"> next to the </w:t>
      </w:r>
      <w:proofErr w:type="gramStart"/>
      <w:r w:rsidRPr="00D916C7" w:rsidR="00E83F58">
        <w:rPr>
          <w:szCs w:val="21"/>
        </w:rPr>
        <w:t>signature</w:t>
      </w:r>
      <w:r w:rsidRPr="00D916C7" w:rsidR="00642D89">
        <w:rPr>
          <w:szCs w:val="21"/>
        </w:rPr>
        <w:t>;</w:t>
      </w:r>
      <w:proofErr w:type="gramEnd"/>
    </w:p>
    <w:p w:rsidR="00694BE1" w:rsidP="00694BE1" w:rsidRDefault="000B4EF8" w14:paraId="342B842A" w14:textId="577766C5">
      <w:pPr>
        <w:pStyle w:val="ListParagraph"/>
        <w:numPr>
          <w:ilvl w:val="0"/>
          <w:numId w:val="0"/>
        </w:numPr>
        <w:suppressAutoHyphens w:val="0"/>
        <w:spacing w:after="0" w:line="240" w:lineRule="auto"/>
        <w:ind w:left="2160"/>
        <w:jc w:val="both"/>
        <w:rPr>
          <w:sz w:val="24"/>
        </w:rPr>
      </w:pPr>
      <w:r>
        <w:rPr>
          <w:noProof/>
        </w:rPr>
        <w:drawing>
          <wp:anchor distT="0" distB="0" distL="114300" distR="114300" simplePos="0" relativeHeight="251658246" behindDoc="0" locked="0" layoutInCell="1" allowOverlap="1" wp14:anchorId="4720930A" wp14:editId="32994A15">
            <wp:simplePos x="0" y="0"/>
            <wp:positionH relativeFrom="margin">
              <wp:align>right</wp:align>
            </wp:positionH>
            <wp:positionV relativeFrom="paragraph">
              <wp:posOffset>2540</wp:posOffset>
            </wp:positionV>
            <wp:extent cx="5920740" cy="3392805"/>
            <wp:effectExtent l="0" t="0" r="381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0740" cy="33928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D916C7" w:rsidR="00E9296E" w:rsidP="008A262B" w:rsidRDefault="008F3BDD" w14:paraId="061FA738" w14:textId="22C377C9">
      <w:pPr>
        <w:pStyle w:val="ListParagraph"/>
        <w:numPr>
          <w:ilvl w:val="0"/>
          <w:numId w:val="7"/>
        </w:numPr>
        <w:suppressAutoHyphens w:val="0"/>
        <w:spacing w:after="0" w:line="240" w:lineRule="auto"/>
        <w:jc w:val="both"/>
        <w:rPr>
          <w:szCs w:val="21"/>
        </w:rPr>
      </w:pPr>
      <w:r w:rsidRPr="00D916C7">
        <w:rPr>
          <w:szCs w:val="21"/>
        </w:rPr>
        <w:t xml:space="preserve">The </w:t>
      </w:r>
      <w:r w:rsidRPr="00D916C7" w:rsidR="00696AA8">
        <w:rPr>
          <w:szCs w:val="21"/>
        </w:rPr>
        <w:t xml:space="preserve">MS </w:t>
      </w:r>
      <w:proofErr w:type="spellStart"/>
      <w:r w:rsidRPr="00D916C7" w:rsidR="00696AA8">
        <w:rPr>
          <w:szCs w:val="21"/>
        </w:rPr>
        <w:t>Sharepoint</w:t>
      </w:r>
      <w:proofErr w:type="spellEnd"/>
      <w:r w:rsidRPr="00D916C7" w:rsidR="00696AA8">
        <w:rPr>
          <w:szCs w:val="21"/>
        </w:rPr>
        <w:t xml:space="preserve"> extension communicates with the Sign-validation </w:t>
      </w:r>
      <w:proofErr w:type="gramStart"/>
      <w:r w:rsidRPr="00D916C7" w:rsidR="00696AA8">
        <w:rPr>
          <w:szCs w:val="21"/>
        </w:rPr>
        <w:t>server</w:t>
      </w:r>
      <w:r w:rsidRPr="00D916C7" w:rsidR="00694BE1">
        <w:rPr>
          <w:szCs w:val="21"/>
        </w:rPr>
        <w:t>;</w:t>
      </w:r>
      <w:proofErr w:type="gramEnd"/>
    </w:p>
    <w:p w:rsidRPr="00D916C7" w:rsidR="007475D2" w:rsidP="007475D2" w:rsidRDefault="007475D2" w14:paraId="4F4B24D7" w14:textId="7D9394BE">
      <w:pPr>
        <w:pStyle w:val="ListParagraph"/>
        <w:numPr>
          <w:ilvl w:val="0"/>
          <w:numId w:val="0"/>
        </w:numPr>
        <w:suppressAutoHyphens w:val="0"/>
        <w:spacing w:after="0" w:line="240" w:lineRule="auto"/>
        <w:ind w:left="720"/>
        <w:jc w:val="both"/>
        <w:rPr>
          <w:szCs w:val="21"/>
        </w:rPr>
      </w:pPr>
    </w:p>
    <w:p w:rsidRPr="00D916C7" w:rsidR="00383BBD" w:rsidP="001B7707" w:rsidRDefault="00054864" w14:paraId="5A165C09" w14:textId="6274903B">
      <w:pPr>
        <w:pStyle w:val="ListParagraph"/>
        <w:numPr>
          <w:ilvl w:val="0"/>
          <w:numId w:val="7"/>
        </w:numPr>
        <w:suppressAutoHyphens w:val="0"/>
        <w:spacing w:after="0" w:line="240" w:lineRule="auto"/>
        <w:jc w:val="both"/>
        <w:rPr>
          <w:szCs w:val="21"/>
        </w:rPr>
      </w:pPr>
      <w:r w:rsidRPr="00D916C7">
        <w:rPr>
          <w:szCs w:val="21"/>
        </w:rPr>
        <w:t xml:space="preserve">The next step is the validation of the signature by inserting the PIN code for the </w:t>
      </w:r>
      <w:proofErr w:type="spellStart"/>
      <w:r w:rsidRPr="00D916C7">
        <w:rPr>
          <w:szCs w:val="21"/>
        </w:rPr>
        <w:t>eID</w:t>
      </w:r>
      <w:proofErr w:type="spellEnd"/>
      <w:r w:rsidRPr="00D916C7" w:rsidR="00532C20">
        <w:rPr>
          <w:szCs w:val="21"/>
        </w:rPr>
        <w:t xml:space="preserve">. If a PIN pad reader is connected to </w:t>
      </w:r>
      <w:r w:rsidRPr="00D916C7" w:rsidR="0065740D">
        <w:rPr>
          <w:szCs w:val="21"/>
        </w:rPr>
        <w:t xml:space="preserve">the device, the PIN </w:t>
      </w:r>
      <w:r w:rsidRPr="00D916C7" w:rsidR="00383BBD">
        <w:rPr>
          <w:szCs w:val="21"/>
        </w:rPr>
        <w:t xml:space="preserve">code </w:t>
      </w:r>
      <w:r w:rsidRPr="00D916C7" w:rsidR="0065740D">
        <w:rPr>
          <w:szCs w:val="21"/>
        </w:rPr>
        <w:t>can be typed on the PIN pad</w:t>
      </w:r>
      <w:r w:rsidRPr="00D916C7" w:rsidR="00E113BE">
        <w:rPr>
          <w:szCs w:val="21"/>
        </w:rPr>
        <w:t>. If there is no PIN pad reader, a dialogue box will appear and ask for the insertion of the PIN</w:t>
      </w:r>
      <w:r w:rsidRPr="00D916C7" w:rsidR="00C35125">
        <w:rPr>
          <w:szCs w:val="21"/>
        </w:rPr>
        <w:t xml:space="preserve"> </w:t>
      </w:r>
      <w:proofErr w:type="gramStart"/>
      <w:r w:rsidRPr="00D916C7" w:rsidR="00C35125">
        <w:rPr>
          <w:szCs w:val="21"/>
        </w:rPr>
        <w:t>code</w:t>
      </w:r>
      <w:r w:rsidRPr="00D916C7" w:rsidR="00642D89">
        <w:rPr>
          <w:szCs w:val="21"/>
        </w:rPr>
        <w:t>;</w:t>
      </w:r>
      <w:proofErr w:type="gramEnd"/>
    </w:p>
    <w:p w:rsidRPr="00383BBD" w:rsidR="00383BBD" w:rsidP="00383BBD" w:rsidRDefault="006D5A51" w14:paraId="26D5B7B0" w14:textId="2CCE0565">
      <w:pPr>
        <w:pStyle w:val="ListParagraph"/>
        <w:numPr>
          <w:ilvl w:val="0"/>
          <w:numId w:val="0"/>
        </w:numPr>
        <w:ind w:left="360"/>
        <w:rPr>
          <w:sz w:val="24"/>
        </w:rPr>
      </w:pPr>
      <w:r>
        <w:rPr>
          <w:noProof/>
        </w:rPr>
        <w:drawing>
          <wp:anchor distT="0" distB="0" distL="114300" distR="114300" simplePos="0" relativeHeight="251658247" behindDoc="0" locked="0" layoutInCell="1" allowOverlap="1" wp14:anchorId="277957F0" wp14:editId="76B1C4FC">
            <wp:simplePos x="0" y="0"/>
            <wp:positionH relativeFrom="margin">
              <wp:align>right</wp:align>
            </wp:positionH>
            <wp:positionV relativeFrom="paragraph">
              <wp:posOffset>210876</wp:posOffset>
            </wp:positionV>
            <wp:extent cx="5721350" cy="3296285"/>
            <wp:effectExtent l="0" t="0" r="0" b="0"/>
            <wp:wrapTopAndBottom/>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135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D916C7" w:rsidR="00C35125" w:rsidP="001B7707" w:rsidRDefault="00C35125" w14:paraId="19D84AA5" w14:textId="690EF824">
      <w:pPr>
        <w:pStyle w:val="ListParagraph"/>
        <w:numPr>
          <w:ilvl w:val="0"/>
          <w:numId w:val="7"/>
        </w:numPr>
        <w:suppressAutoHyphens w:val="0"/>
        <w:spacing w:after="0" w:line="240" w:lineRule="auto"/>
        <w:jc w:val="both"/>
        <w:rPr>
          <w:szCs w:val="21"/>
        </w:rPr>
      </w:pPr>
      <w:r w:rsidRPr="00D916C7">
        <w:rPr>
          <w:szCs w:val="21"/>
        </w:rPr>
        <w:lastRenderedPageBreak/>
        <w:t>Once inserted, the</w:t>
      </w:r>
      <w:r w:rsidRPr="00D916C7" w:rsidR="007572B8">
        <w:rPr>
          <w:szCs w:val="21"/>
        </w:rPr>
        <w:t xml:space="preserve"> signing of the document is performed and the signed file is inserted </w:t>
      </w:r>
      <w:r w:rsidRPr="00D916C7" w:rsidR="009455AC">
        <w:rPr>
          <w:szCs w:val="21"/>
        </w:rPr>
        <w:t>to</w:t>
      </w:r>
      <w:r w:rsidRPr="00D916C7" w:rsidR="007572B8">
        <w:rPr>
          <w:szCs w:val="21"/>
        </w:rPr>
        <w:t xml:space="preserve"> the </w:t>
      </w:r>
      <w:r w:rsidRPr="00D916C7" w:rsidR="00201F66">
        <w:rPr>
          <w:szCs w:val="21"/>
        </w:rPr>
        <w:t xml:space="preserve">MS </w:t>
      </w:r>
      <w:proofErr w:type="spellStart"/>
      <w:r w:rsidRPr="00D916C7" w:rsidR="007572B8">
        <w:rPr>
          <w:szCs w:val="21"/>
        </w:rPr>
        <w:t>Sharepoint</w:t>
      </w:r>
      <w:proofErr w:type="spellEnd"/>
      <w:r w:rsidRPr="00D916C7" w:rsidR="0039156B">
        <w:rPr>
          <w:szCs w:val="21"/>
        </w:rPr>
        <w:t xml:space="preserve"> library as a new file, </w:t>
      </w:r>
      <w:r w:rsidRPr="00D916C7" w:rsidR="001D7664">
        <w:rPr>
          <w:szCs w:val="21"/>
        </w:rPr>
        <w:t xml:space="preserve">that </w:t>
      </w:r>
      <w:r w:rsidRPr="00D916C7" w:rsidR="0039156B">
        <w:rPr>
          <w:szCs w:val="21"/>
        </w:rPr>
        <w:t xml:space="preserve">has </w:t>
      </w:r>
      <w:r w:rsidRPr="00D916C7" w:rsidR="009B0874">
        <w:rPr>
          <w:szCs w:val="21"/>
        </w:rPr>
        <w:t xml:space="preserve">as a title </w:t>
      </w:r>
      <w:r w:rsidRPr="00D916C7" w:rsidR="0039156B">
        <w:rPr>
          <w:szCs w:val="21"/>
        </w:rPr>
        <w:t xml:space="preserve">the same name as the original file </w:t>
      </w:r>
      <w:r w:rsidRPr="00D916C7" w:rsidR="00BD6F05">
        <w:rPr>
          <w:szCs w:val="21"/>
        </w:rPr>
        <w:t xml:space="preserve">and the name of the person who signed it. </w:t>
      </w:r>
    </w:p>
    <w:p w:rsidR="00765DD0" w:rsidP="00765DD0" w:rsidRDefault="00A466E2" w14:paraId="4FFA78C4" w14:textId="62A780EC">
      <w:pPr>
        <w:pStyle w:val="ListParagraph"/>
        <w:numPr>
          <w:ilvl w:val="0"/>
          <w:numId w:val="0"/>
        </w:numPr>
        <w:ind w:left="360"/>
        <w:rPr>
          <w:sz w:val="24"/>
        </w:rPr>
      </w:pPr>
      <w:r>
        <w:rPr>
          <w:noProof/>
        </w:rPr>
        <w:drawing>
          <wp:anchor distT="0" distB="0" distL="114300" distR="114300" simplePos="0" relativeHeight="251658248" behindDoc="0" locked="0" layoutInCell="1" allowOverlap="1" wp14:anchorId="30260927" wp14:editId="084D4483">
            <wp:simplePos x="0" y="0"/>
            <wp:positionH relativeFrom="margin">
              <wp:align>right</wp:align>
            </wp:positionH>
            <wp:positionV relativeFrom="paragraph">
              <wp:posOffset>254635</wp:posOffset>
            </wp:positionV>
            <wp:extent cx="6029325" cy="3185160"/>
            <wp:effectExtent l="0" t="0" r="9525" b="0"/>
            <wp:wrapTopAndBottom/>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29325" cy="3185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66E2" w:rsidP="00A466E2" w:rsidRDefault="00A466E2" w14:paraId="0CFA51FB" w14:textId="77777777">
      <w:pPr>
        <w:jc w:val="both"/>
        <w:rPr>
          <w:b/>
          <w:bCs/>
          <w:i/>
          <w:iCs/>
        </w:rPr>
      </w:pPr>
    </w:p>
    <w:p w:rsidR="00CC5CF9" w:rsidP="00A466E2" w:rsidRDefault="00A466E2" w14:paraId="1A1E0F8B" w14:textId="785A63AC">
      <w:pPr>
        <w:jc w:val="both"/>
      </w:pPr>
      <w:r w:rsidRPr="00A466E2">
        <w:rPr>
          <w:b/>
          <w:bCs/>
          <w:i/>
          <w:iCs/>
          <w:noProof/>
        </w:rPr>
        <w:lastRenderedPageBreak/>
        <w:drawing>
          <wp:anchor distT="0" distB="0" distL="114300" distR="114300" simplePos="0" relativeHeight="251661320" behindDoc="0" locked="0" layoutInCell="1" allowOverlap="1" wp14:anchorId="387F8DBC" wp14:editId="48A5FA04">
            <wp:simplePos x="0" y="0"/>
            <wp:positionH relativeFrom="margin">
              <wp:align>left</wp:align>
            </wp:positionH>
            <wp:positionV relativeFrom="paragraph">
              <wp:posOffset>410845</wp:posOffset>
            </wp:positionV>
            <wp:extent cx="5349240" cy="5126355"/>
            <wp:effectExtent l="0" t="0" r="3810" b="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349240" cy="5126355"/>
                    </a:xfrm>
                    <a:prstGeom prst="rect">
                      <a:avLst/>
                    </a:prstGeom>
                  </pic:spPr>
                </pic:pic>
              </a:graphicData>
            </a:graphic>
            <wp14:sizeRelH relativeFrom="margin">
              <wp14:pctWidth>0</wp14:pctWidth>
            </wp14:sizeRelH>
            <wp14:sizeRelV relativeFrom="margin">
              <wp14:pctHeight>0</wp14:pctHeight>
            </wp14:sizeRelV>
          </wp:anchor>
        </w:drawing>
      </w:r>
      <w:r w:rsidRPr="00A466E2" w:rsidR="00402D73">
        <w:rPr>
          <w:b/>
          <w:bCs/>
          <w:i/>
          <w:iCs/>
        </w:rPr>
        <w:t xml:space="preserve">Business overview of MS </w:t>
      </w:r>
      <w:proofErr w:type="spellStart"/>
      <w:r w:rsidRPr="00A466E2" w:rsidR="00402D73">
        <w:rPr>
          <w:b/>
          <w:bCs/>
          <w:i/>
          <w:iCs/>
        </w:rPr>
        <w:t>Sharepoint</w:t>
      </w:r>
      <w:proofErr w:type="spellEnd"/>
      <w:r w:rsidRPr="00A466E2" w:rsidR="00402D73">
        <w:rPr>
          <w:b/>
          <w:bCs/>
          <w:i/>
          <w:iCs/>
        </w:rPr>
        <w:t xml:space="preserve"> int</w:t>
      </w:r>
      <w:r w:rsidRPr="00A466E2" w:rsidR="00EB49B3">
        <w:rPr>
          <w:b/>
          <w:bCs/>
          <w:i/>
          <w:iCs/>
        </w:rPr>
        <w:t>egration</w:t>
      </w:r>
    </w:p>
    <w:p w:rsidR="00A220AE" w:rsidP="00CD753C" w:rsidRDefault="00A220AE" w14:paraId="1004DAE0" w14:textId="77777777"/>
    <w:p w:rsidR="00CC5CF9" w:rsidP="00A220AE" w:rsidRDefault="000E7810" w14:paraId="61845131" w14:textId="5B9F797F">
      <w:pPr>
        <w:pStyle w:val="Quote"/>
        <w:framePr w:wrap="notBeside"/>
      </w:pPr>
      <w:r>
        <w:t xml:space="preserve">Explanation </w:t>
      </w:r>
    </w:p>
    <w:p w:rsidR="00A220AE" w:rsidP="00CD753C" w:rsidRDefault="00A04695" w14:paraId="614CC970" w14:textId="77777777">
      <w:pPr>
        <w:pStyle w:val="ListParagraph"/>
        <w:numPr>
          <w:ilvl w:val="0"/>
          <w:numId w:val="35"/>
        </w:numPr>
      </w:pPr>
      <w:r>
        <w:t xml:space="preserve">The user browser </w:t>
      </w:r>
      <w:r w:rsidR="004E0647">
        <w:t>connect</w:t>
      </w:r>
      <w:r w:rsidR="00CF5796">
        <w:t>s</w:t>
      </w:r>
      <w:r w:rsidR="004E0647">
        <w:t xml:space="preserve"> to the </w:t>
      </w:r>
      <w:proofErr w:type="spellStart"/>
      <w:r w:rsidR="004E0647">
        <w:t>Sharepoint</w:t>
      </w:r>
      <w:proofErr w:type="spellEnd"/>
      <w:r w:rsidR="004E0647">
        <w:t xml:space="preserve"> extension to upload the document </w:t>
      </w:r>
      <w:r w:rsidR="001A52C6">
        <w:t xml:space="preserve">to be signed or </w:t>
      </w:r>
      <w:r w:rsidR="002122C7">
        <w:t xml:space="preserve">for signature </w:t>
      </w:r>
      <w:r w:rsidR="001A52C6">
        <w:t>validat</w:t>
      </w:r>
      <w:r w:rsidR="002122C7">
        <w:t>ion</w:t>
      </w:r>
      <w:r w:rsidR="00CF7A9A">
        <w:t xml:space="preserve">. </w:t>
      </w:r>
    </w:p>
    <w:p w:rsidR="00BC2009" w:rsidP="00CD753C" w:rsidRDefault="00540827" w14:paraId="2013812B" w14:textId="77777777">
      <w:pPr>
        <w:pStyle w:val="ListParagraph"/>
        <w:numPr>
          <w:ilvl w:val="0"/>
          <w:numId w:val="35"/>
        </w:numPr>
      </w:pPr>
      <w:r w:rsidRPr="00C057CE">
        <w:t xml:space="preserve">If the browser extension is not already installed, the browser is redirected to download the browser extension for the </w:t>
      </w:r>
      <w:proofErr w:type="spellStart"/>
      <w:r w:rsidRPr="00C057CE">
        <w:t>eID</w:t>
      </w:r>
      <w:proofErr w:type="spellEnd"/>
      <w:r w:rsidRPr="00C057CE">
        <w:t xml:space="preserve"> software from the BOSA download server</w:t>
      </w:r>
      <w:r w:rsidR="00BC2009">
        <w:t xml:space="preserve">. </w:t>
      </w:r>
    </w:p>
    <w:p w:rsidR="00BC2009" w:rsidP="00CD753C" w:rsidRDefault="00CF7A9A" w14:paraId="24077E58" w14:textId="23411F3E">
      <w:pPr>
        <w:pStyle w:val="ListParagraph"/>
        <w:numPr>
          <w:ilvl w:val="0"/>
          <w:numId w:val="35"/>
        </w:numPr>
      </w:pPr>
      <w:r>
        <w:t xml:space="preserve">Two flows are </w:t>
      </w:r>
      <w:r w:rsidR="00B41AF8">
        <w:t>possible</w:t>
      </w:r>
      <w:r>
        <w:t xml:space="preserve">: </w:t>
      </w:r>
    </w:p>
    <w:p w:rsidRPr="00D916C7" w:rsidR="00C660CB" w:rsidP="00C660CB" w:rsidRDefault="00CF7A9A" w14:paraId="32317F95" w14:textId="77777777">
      <w:pPr>
        <w:ind w:left="360" w:hanging="360"/>
        <w:rPr>
          <w:color w:val="FF0000"/>
        </w:rPr>
      </w:pPr>
      <w:r w:rsidRPr="00D916C7">
        <w:rPr>
          <w:color w:val="FF0000"/>
        </w:rPr>
        <w:t>Red flow:</w:t>
      </w:r>
    </w:p>
    <w:p w:rsidR="00C660CB" w:rsidP="00CD753C" w:rsidRDefault="00DB5227" w14:paraId="363ACD08" w14:textId="1B03506A">
      <w:pPr>
        <w:pStyle w:val="ListParagraph"/>
        <w:numPr>
          <w:ilvl w:val="1"/>
          <w:numId w:val="37"/>
        </w:numPr>
      </w:pPr>
      <w:r>
        <w:t xml:space="preserve">The document is uploaded to the </w:t>
      </w:r>
      <w:proofErr w:type="gramStart"/>
      <w:r>
        <w:t>FTS</w:t>
      </w:r>
      <w:r w:rsidR="00C660CB">
        <w:t>;</w:t>
      </w:r>
      <w:proofErr w:type="gramEnd"/>
    </w:p>
    <w:p w:rsidR="00C660CB" w:rsidP="00CD753C" w:rsidRDefault="001B66A0" w14:paraId="61D467A6" w14:textId="77777777">
      <w:pPr>
        <w:pStyle w:val="ListParagraph"/>
        <w:numPr>
          <w:ilvl w:val="1"/>
          <w:numId w:val="37"/>
        </w:numPr>
      </w:pPr>
      <w:r>
        <w:t>The user will be asked to insert the PIN code</w:t>
      </w:r>
      <w:r w:rsidR="00CF7A9A">
        <w:t xml:space="preserve"> </w:t>
      </w:r>
      <w:r w:rsidR="002E78DD">
        <w:t xml:space="preserve">to create the hash to </w:t>
      </w:r>
      <w:proofErr w:type="gramStart"/>
      <w:r w:rsidR="002E78DD">
        <w:t>sign</w:t>
      </w:r>
      <w:r w:rsidR="00C660CB">
        <w:t>;</w:t>
      </w:r>
      <w:proofErr w:type="gramEnd"/>
    </w:p>
    <w:p w:rsidR="002E78DD" w:rsidP="00CD753C" w:rsidRDefault="000C2423" w14:paraId="4AA1C8B7" w14:textId="0ECB4CBA">
      <w:pPr>
        <w:pStyle w:val="ListParagraph"/>
        <w:numPr>
          <w:ilvl w:val="1"/>
          <w:numId w:val="37"/>
        </w:numPr>
      </w:pPr>
      <w:r>
        <w:t>If the PIN code is correct, t</w:t>
      </w:r>
      <w:r w:rsidR="002E78DD">
        <w:t xml:space="preserve">he FTS returns the </w:t>
      </w:r>
      <w:r w:rsidR="00F53E35">
        <w:t>signed document</w:t>
      </w:r>
      <w:r w:rsidR="00FD51E0">
        <w:t>.</w:t>
      </w:r>
    </w:p>
    <w:p w:rsidRPr="00D916C7" w:rsidR="001A52C6" w:rsidP="00CD753C" w:rsidRDefault="00CF7A9A" w14:paraId="1F9AA0BD" w14:textId="07DF11E8">
      <w:pPr>
        <w:rPr>
          <w:color w:val="00B050"/>
        </w:rPr>
      </w:pPr>
      <w:r w:rsidRPr="00D916C7">
        <w:rPr>
          <w:color w:val="00B050"/>
        </w:rPr>
        <w:lastRenderedPageBreak/>
        <w:t>Green flow:</w:t>
      </w:r>
    </w:p>
    <w:p w:rsidR="00FD51E0" w:rsidP="00A85F64" w:rsidRDefault="00A85F64" w14:paraId="1C479D0D" w14:textId="77777777">
      <w:pPr>
        <w:pStyle w:val="ListParagraph"/>
        <w:numPr>
          <w:ilvl w:val="0"/>
          <w:numId w:val="38"/>
        </w:numPr>
      </w:pPr>
      <w:r>
        <w:t xml:space="preserve">The document is uploaded to the </w:t>
      </w:r>
      <w:proofErr w:type="gramStart"/>
      <w:r>
        <w:t>FTS</w:t>
      </w:r>
      <w:r w:rsidR="00FD51E0">
        <w:t>;</w:t>
      </w:r>
      <w:proofErr w:type="gramEnd"/>
    </w:p>
    <w:p w:rsidR="00BA595C" w:rsidP="00A85F64" w:rsidRDefault="00A85F64" w14:paraId="7F6C0162" w14:textId="77777777">
      <w:pPr>
        <w:pStyle w:val="ListParagraph"/>
        <w:numPr>
          <w:ilvl w:val="0"/>
          <w:numId w:val="38"/>
        </w:numPr>
      </w:pPr>
      <w:r>
        <w:t xml:space="preserve">The FTS checks the </w:t>
      </w:r>
      <w:proofErr w:type="gramStart"/>
      <w:r>
        <w:t>signature</w:t>
      </w:r>
      <w:r w:rsidR="00BA595C">
        <w:t>;</w:t>
      </w:r>
      <w:proofErr w:type="gramEnd"/>
      <w:r w:rsidR="00BA595C">
        <w:t xml:space="preserve"> </w:t>
      </w:r>
    </w:p>
    <w:p w:rsidR="00A85F64" w:rsidP="00A85F64" w:rsidRDefault="00BA595C" w14:paraId="70EA68B7" w14:textId="2B25B86F">
      <w:pPr>
        <w:pStyle w:val="ListParagraph"/>
        <w:numPr>
          <w:ilvl w:val="0"/>
          <w:numId w:val="38"/>
        </w:numPr>
      </w:pPr>
      <w:r>
        <w:t xml:space="preserve">The FTS </w:t>
      </w:r>
      <w:r w:rsidR="00A85F64">
        <w:t xml:space="preserve">sends back to the </w:t>
      </w:r>
      <w:r w:rsidR="00FD51E0">
        <w:t xml:space="preserve">user </w:t>
      </w:r>
      <w:r w:rsidR="00A85F64">
        <w:t xml:space="preserve">browser </w:t>
      </w:r>
      <w:r w:rsidR="00FD51E0">
        <w:t xml:space="preserve">the result </w:t>
      </w:r>
      <w:r w:rsidR="00A85F64">
        <w:t>of the check</w:t>
      </w:r>
      <w:r>
        <w:t xml:space="preserve">. </w:t>
      </w:r>
      <w:r w:rsidR="00A85F64">
        <w:t xml:space="preserve"> </w:t>
      </w:r>
    </w:p>
    <w:p w:rsidR="00A85F64" w:rsidP="00CD753C" w:rsidRDefault="00A85F64" w14:paraId="13BEB877" w14:textId="77777777"/>
    <w:p w:rsidRPr="00CC5CF9" w:rsidR="00CC5CF9" w:rsidP="00CC5CF9" w:rsidRDefault="00CC5CF9" w14:paraId="24E6F7E9" w14:textId="7CD8B899"/>
    <w:p w:rsidRPr="00CC5CF9" w:rsidR="00CC5CF9" w:rsidP="00CC5CF9" w:rsidRDefault="00CC5CF9" w14:paraId="557BD54D" w14:textId="76561D01"/>
    <w:p w:rsidRPr="00CC5CF9" w:rsidR="00CC5CF9" w:rsidP="00CC5CF9" w:rsidRDefault="00CC5CF9" w14:paraId="084C04B2" w14:textId="7B90BF9F"/>
    <w:p w:rsidRPr="00CC5CF9" w:rsidR="00CC5CF9" w:rsidP="00CC5CF9" w:rsidRDefault="00CC5CF9" w14:paraId="6CC7F754" w14:textId="58B79C6F"/>
    <w:sectPr w:rsidRPr="00CC5CF9" w:rsidR="00CC5CF9" w:rsidSect="00B03809">
      <w:headerReference w:type="default" r:id="rId43"/>
      <w:footerReference w:type="default" r:id="rId44"/>
      <w:headerReference w:type="first" r:id="rId45"/>
      <w:footerReference w:type="first" r:id="rId46"/>
      <w:endnotePr>
        <w:numFmt w:val="decimal"/>
      </w:endnotePr>
      <w:pgSz w:w="11906" w:h="16838" w:orient="portrait"/>
      <w:pgMar w:top="1134" w:right="1134" w:bottom="1134" w:left="1134" w:header="794" w:footer="79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VN" w:author="VLACHOPOULOU Niovi" w:date="2022-11-08T10:28:00Z" w:id="33">
    <w:p w:rsidR="00996B12" w:rsidRDefault="007532C6" w14:paraId="1BA193A5" w14:textId="77777777">
      <w:pPr>
        <w:pStyle w:val="CommentText"/>
      </w:pPr>
      <w:r>
        <w:rPr>
          <w:rStyle w:val="CommentReference"/>
        </w:rPr>
        <w:annotationRef/>
      </w:r>
      <w:r w:rsidR="00996B12">
        <w:t xml:space="preserve">pending decisions whether Sharepoint </w:t>
      </w:r>
      <w:r w:rsidR="00996B12">
        <w:br/>
      </w:r>
      <w:r w:rsidR="00996B12">
        <w:t xml:space="preserve">- will allow signing of one file or multiple files </w:t>
      </w:r>
      <w:r w:rsidR="00996B12">
        <w:br/>
      </w:r>
      <w:r w:rsidR="00996B12">
        <w:t>- will ask for insertion of PIN for each file or not</w:t>
      </w:r>
    </w:p>
    <w:p w:rsidR="00996B12" w:rsidRDefault="00996B12" w14:paraId="20A9E5CE" w14:textId="77777777">
      <w:pPr>
        <w:pStyle w:val="CommentText"/>
      </w:pPr>
      <w:r>
        <w:t>Update: decision to not sign multiple files in one go</w:t>
      </w:r>
    </w:p>
    <w:p w:rsidR="00996B12" w:rsidP="000A1C6A" w:rsidRDefault="00996B12" w14:paraId="68DC6591" w14:textId="77777777">
      <w:pPr>
        <w:pStyle w:val="CommentText"/>
      </w:pPr>
      <w:r>
        <w:t>- the signing of XML files will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DC65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ADCA" w16cex:dateUtc="2022-11-08T09: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DC6591" w16cid:durableId="2714AD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35741" w:rsidP="007719B8" w:rsidRDefault="00E35741" w14:paraId="71A65949" w14:textId="77777777">
      <w:pPr>
        <w:spacing w:after="0" w:line="240" w:lineRule="auto"/>
      </w:pPr>
      <w:r>
        <w:separator/>
      </w:r>
    </w:p>
  </w:endnote>
  <w:endnote w:type="continuationSeparator" w:id="0">
    <w:p w:rsidR="00E35741" w:rsidP="007719B8" w:rsidRDefault="00E35741" w14:paraId="6F64A310" w14:textId="77777777">
      <w:pPr>
        <w:spacing w:after="0" w:line="240" w:lineRule="auto"/>
      </w:pPr>
      <w:r>
        <w:continuationSeparator/>
      </w:r>
    </w:p>
  </w:endnote>
  <w:endnote w:type="continuationNotice" w:id="1">
    <w:p w:rsidR="00E35741" w:rsidRDefault="00E35741" w14:paraId="157B32E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Montserrat"/>
    <w:charset w:val="00"/>
    <w:family w:val="auto"/>
    <w:pitch w:val="variable"/>
    <w:sig w:usb0="2000020F" w:usb1="00000003" w:usb2="00000000" w:usb3="00000000" w:csb0="00000197" w:csb1="00000000"/>
  </w:font>
  <w:font w:name="Times New Roman (Headings CS)">
    <w:altName w:val="Times New Roman"/>
    <w:panose1 w:val="00000000000000000000"/>
    <w:charset w:val="00"/>
    <w:family w:val="roman"/>
    <w:notTrueType/>
    <w:pitch w:val="default"/>
  </w:font>
  <w:font w:name="Montserrat SemiBold">
    <w:altName w:val="Calibri"/>
    <w:charset w:val="00"/>
    <w:family w:val="auto"/>
    <w:pitch w:val="variable"/>
    <w:sig w:usb0="2000020F" w:usb1="00000003" w:usb2="00000000" w:usb3="00000000" w:csb0="00000197" w:csb1="00000000"/>
  </w:font>
  <w:font w:name="Times New Roman (Body CS)">
    <w:altName w:val="Times New Roman"/>
    <w:charset w:val="00"/>
    <w:family w:val="roman"/>
    <w:pitch w:val="default"/>
  </w:font>
  <w:font w:name="Open Sans Light">
    <w:altName w:val="Segoe UI"/>
    <w:charset w:val="00"/>
    <w:family w:val="swiss"/>
    <w:pitch w:val="variable"/>
    <w:sig w:usb0="E00002EF" w:usb1="4000205B" w:usb2="00000028" w:usb3="00000000" w:csb0="0000019F" w:csb1="00000000"/>
  </w:font>
  <w:font w:name="Open Sans (Body)">
    <w:altName w:val="Open Sans"/>
    <w:charset w:val="00"/>
    <w:family w:val="roman"/>
    <w:pitch w:val="default"/>
  </w:font>
  <w:font w:name="Pecita">
    <w:altName w:val="Yu Gothic"/>
    <w:panose1 w:val="00000000000000000000"/>
    <w:charset w:val="80"/>
    <w:family w:val="script"/>
    <w:notTrueType/>
    <w:pitch w:val="variable"/>
    <w:sig w:usb0="E540A6FF" w:usb1="5807FBFF" w:usb2="00128034" w:usb3="00000000" w:csb0="8002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p w:rsidRPr="00CA560E" w:rsidR="00E07757" w:rsidP="008A014D" w:rsidRDefault="00E07757" w14:paraId="0138FBAF" w14:textId="459DAF8B">
    <w:pPr>
      <w:pStyle w:val="Footer"/>
    </w:pPr>
    <w:r w:rsidRPr="007202C3">
      <w:rPr>
        <w:noProof/>
      </w:rPr>
      <w:drawing>
        <wp:anchor distT="0" distB="0" distL="0" distR="144145" simplePos="0" relativeHeight="251658242" behindDoc="0" locked="1" layoutInCell="1" allowOverlap="1" wp14:anchorId="56D20914" wp14:editId="52B32D64">
          <wp:simplePos x="0" y="0"/>
          <wp:positionH relativeFrom="column">
            <wp:align>left</wp:align>
          </wp:positionH>
          <wp:positionV relativeFrom="bottomMargin">
            <wp:posOffset>125730</wp:posOffset>
          </wp:positionV>
          <wp:extent cx="248400" cy="248400"/>
          <wp:effectExtent l="0" t="0" r="0" b="0"/>
          <wp:wrapSquare wrapText="right"/>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8400" cy="248400"/>
                  </a:xfrm>
                  <a:prstGeom prst="rect">
                    <a:avLst/>
                  </a:prstGeom>
                </pic:spPr>
              </pic:pic>
            </a:graphicData>
          </a:graphic>
          <wp14:sizeRelH relativeFrom="margin">
            <wp14:pctWidth>0</wp14:pctWidth>
          </wp14:sizeRelH>
          <wp14:sizeRelV relativeFrom="margin">
            <wp14:pctHeight>0</wp14:pctHeight>
          </wp14:sizeRelV>
        </wp:anchor>
      </w:drawing>
    </w:r>
    <w:r w:rsidR="00BC138A">
      <w:t>BOSA Technical documenta</w:t>
    </w:r>
    <w:r w:rsidR="008A2741">
      <w:t>tion</w:t>
    </w:r>
    <w:r w:rsidRPr="008A014D">
      <w:t xml:space="preserve">| </w:t>
    </w:r>
    <w:r w:rsidRPr="008A014D">
      <w:rPr>
        <w:rStyle w:val="Strong"/>
      </w:rPr>
      <w:fldChar w:fldCharType="begin"/>
    </w:r>
    <w:r w:rsidRPr="008A014D">
      <w:rPr>
        <w:rStyle w:val="Strong"/>
      </w:rPr>
      <w:instrText xml:space="preserve"> PAGE \* Arabic \* MERGEFORMAT </w:instrText>
    </w:r>
    <w:r w:rsidRPr="008A014D">
      <w:rPr>
        <w:rStyle w:val="Strong"/>
      </w:rPr>
      <w:fldChar w:fldCharType="separate"/>
    </w:r>
    <w:r w:rsidRPr="008A014D">
      <w:rPr>
        <w:rStyle w:val="Strong"/>
      </w:rPr>
      <w:t>2</w:t>
    </w:r>
    <w:r w:rsidRPr="008A014D">
      <w:rPr>
        <w:rStyle w:val="Strong"/>
      </w:rPr>
      <w:fldChar w:fldCharType="end"/>
    </w:r>
    <w:r w:rsidRPr="008A014D">
      <w:t>/</w:t>
    </w:r>
    <w:r>
      <w:fldChar w:fldCharType="begin"/>
    </w:r>
    <w:r>
      <w:instrText> NUMPAGES  \* MERGEFORMAT </w:instrText>
    </w:r>
    <w:r>
      <w:fldChar w:fldCharType="separate"/>
    </w:r>
    <w:r w:rsidRPr="008A014D">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p w:rsidR="00E07757" w:rsidP="00B03809" w:rsidRDefault="00E07757" w14:paraId="6AE01AAA" w14:textId="77777777">
    <w:pPr>
      <w:pStyle w:val="Footer"/>
    </w:pPr>
    <w:r>
      <w:rPr>
        <w:noProof/>
      </w:rPr>
      <w:drawing>
        <wp:anchor distT="0" distB="0" distL="114300" distR="114300" simplePos="0" relativeHeight="251658241" behindDoc="0" locked="0" layoutInCell="1" allowOverlap="1" wp14:anchorId="1842D37F" wp14:editId="56B85F04">
          <wp:simplePos x="0" y="0"/>
          <wp:positionH relativeFrom="column">
            <wp:posOffset>5652770</wp:posOffset>
          </wp:positionH>
          <wp:positionV relativeFrom="paragraph">
            <wp:posOffset>0</wp:posOffset>
          </wp:positionV>
          <wp:extent cx="460800" cy="331200"/>
          <wp:effectExtent l="0" t="0" r="0" b="0"/>
          <wp:wrapTopAndBottom/>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60800" cy="331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35741" w:rsidP="007719B8" w:rsidRDefault="00E35741" w14:paraId="22B244C0" w14:textId="77777777">
      <w:pPr>
        <w:spacing w:after="0" w:line="240" w:lineRule="auto"/>
      </w:pPr>
      <w:r>
        <w:separator/>
      </w:r>
    </w:p>
  </w:footnote>
  <w:footnote w:type="continuationSeparator" w:id="0">
    <w:p w:rsidR="00E35741" w:rsidP="007719B8" w:rsidRDefault="00E35741" w14:paraId="3BA8E94E" w14:textId="77777777">
      <w:pPr>
        <w:spacing w:after="0" w:line="240" w:lineRule="auto"/>
      </w:pPr>
      <w:r>
        <w:continuationSeparator/>
      </w:r>
    </w:p>
  </w:footnote>
  <w:footnote w:type="continuationNotice" w:id="1">
    <w:p w:rsidR="00E35741" w:rsidRDefault="00E35741" w14:paraId="7AA79CCF" w14:textId="77777777">
      <w:pPr>
        <w:spacing w:after="0" w:line="240" w:lineRule="auto"/>
      </w:pPr>
    </w:p>
  </w:footnote>
  <w:footnote w:id="2">
    <w:p w:rsidRPr="005B0C09" w:rsidR="00AA179E" w:rsidP="00AA179E" w:rsidRDefault="00AA179E" w14:paraId="4BDB5CF9" w14:textId="77777777">
      <w:pPr>
        <w:pStyle w:val="FootnoteText"/>
        <w:rPr>
          <w:lang w:val="en-US"/>
        </w:rPr>
      </w:pPr>
      <w:r>
        <w:rPr>
          <w:rStyle w:val="FootnoteReference"/>
        </w:rPr>
        <w:footnoteRef/>
      </w:r>
      <w:r w:rsidRPr="005B0C09">
        <w:rPr>
          <w:lang w:val="en-US"/>
        </w:rPr>
        <w:t xml:space="preserve"> It </w:t>
      </w:r>
      <w:r w:rsidRPr="005B0C09">
        <w:rPr>
          <w:szCs w:val="16"/>
          <w:lang w:val="en-US"/>
        </w:rPr>
        <w:t xml:space="preserve">means it is </w:t>
      </w:r>
      <w:r w:rsidRPr="00D92A42">
        <w:rPr>
          <w:rFonts w:eastAsia="Calibri" w:cstheme="minorHAnsi"/>
          <w:szCs w:val="16"/>
        </w:rPr>
        <w:t>running inside the operating system</w:t>
      </w:r>
    </w:p>
  </w:footnote>
  <w:footnote w:id="3">
    <w:p w:rsidRPr="000A51E5" w:rsidR="000A51E5" w:rsidP="000A51E5" w:rsidRDefault="000A51E5" w14:paraId="5B3FD375" w14:textId="38C5DABB">
      <w:r>
        <w:rPr>
          <w:rStyle w:val="FootnoteReference"/>
        </w:rPr>
        <w:footnoteRef/>
      </w:r>
      <w:r>
        <w:t xml:space="preserve"> </w:t>
      </w:r>
      <w:r w:rsidRPr="000A51E5">
        <w:rPr>
          <w:color w:val="535D5F"/>
          <w:sz w:val="16"/>
          <w:szCs w:val="20"/>
          <w:lang w:val="en-US"/>
        </w:rPr>
        <w:t xml:space="preserve">The Demo webapp shipped with the DSS Demo WebApp, can be found here: </w:t>
      </w:r>
      <w:hyperlink w:history="1" r:id="rId1">
        <w:r w:rsidRPr="009F1F1F">
          <w:rPr>
            <w:rStyle w:val="Hyperlink"/>
            <w:sz w:val="16"/>
            <w:szCs w:val="20"/>
            <w:lang w:val="en-US"/>
          </w:rPr>
          <w:t>https://ec.europa.eu/cefdigital/DSS/webapp-demo/sign-a-document</w:t>
        </w:r>
      </w:hyperlink>
      <w:r>
        <w:rPr>
          <w:color w:val="535D5F"/>
          <w:sz w:val="16"/>
          <w:szCs w:val="20"/>
          <w:lang w:val="en-US"/>
        </w:rPr>
        <w:t xml:space="preserve">. </w:t>
      </w:r>
    </w:p>
  </w:footnote>
  <w:footnote w:id="4">
    <w:p w:rsidRPr="00CB3A7D" w:rsidR="00CB3A7D" w:rsidP="00CB3A7D" w:rsidRDefault="00CB3A7D" w14:paraId="1B761ED4" w14:textId="6AB3E6A8">
      <w:pPr>
        <w:pStyle w:val="FootnoteText"/>
      </w:pPr>
      <w:r>
        <w:rPr>
          <w:rStyle w:val="FootnoteReference"/>
        </w:rPr>
        <w:footnoteRef/>
      </w:r>
      <w:r>
        <w:t xml:space="preserve"> The freshness of the revocation status information is the maximum accepted difference between the issuance date of the revocation status information and the current time.</w:t>
      </w:r>
    </w:p>
  </w:footnote>
  <w:footnote w:id="5">
    <w:p w:rsidRPr="00083BD5" w:rsidR="00083BD5" w:rsidRDefault="00083BD5" w14:paraId="756DD2D6" w14:textId="312BB7EB">
      <w:pPr>
        <w:pStyle w:val="FootnoteText"/>
        <w:rPr>
          <w:lang w:val="en-US"/>
        </w:rPr>
      </w:pPr>
      <w:r>
        <w:rPr>
          <w:rStyle w:val="FootnoteReference"/>
        </w:rPr>
        <w:footnoteRef/>
      </w:r>
      <w:r>
        <w:t xml:space="preserve"> </w:t>
      </w:r>
      <w:r w:rsidRPr="006356A8" w:rsidR="006356A8">
        <w:t>ETSI TS 119 172-1 V1.1.1 (2015-07)</w:t>
      </w:r>
      <w:r w:rsidR="00C15715">
        <w:t xml:space="preserve">, </w:t>
      </w:r>
      <w:r w:rsidRPr="00986DE6" w:rsidR="00C15715">
        <w:t>clause A.4.2.1, table A.2 row (m)2.2</w:t>
      </w:r>
      <w:r w:rsidR="00833B48">
        <w:t xml:space="preserve"> RevocationFreshnessConstraints. </w:t>
      </w:r>
    </w:p>
  </w:footnote>
  <w:footnote w:id="6">
    <w:p w:rsidRPr="007F0896" w:rsidR="0069036E" w:rsidP="0069036E" w:rsidRDefault="0069036E" w14:paraId="399CAC96" w14:textId="77777777">
      <w:pPr>
        <w:pStyle w:val="FootnoteText"/>
        <w:rPr>
          <w:lang w:val="en-US"/>
        </w:rPr>
      </w:pPr>
      <w:r>
        <w:rPr>
          <w:rStyle w:val="FootnoteReference"/>
        </w:rPr>
        <w:footnoteRef/>
      </w:r>
      <w:r w:rsidRPr="00794AA7">
        <w:rPr>
          <w:lang w:val="en-US"/>
        </w:rPr>
        <w:t xml:space="preserve"> </w:t>
      </w:r>
      <w:r>
        <w:rPr>
          <w:lang w:val="en-US"/>
        </w:rPr>
        <w:t xml:space="preserve">The signature is considered qualified when the Trust provider is a Qualified Trust Provider and for </w:t>
      </w:r>
      <w:r w:rsidRPr="004F0E73">
        <w:rPr>
          <w:lang w:val="en-US"/>
        </w:rPr>
        <w:t>XAdES</w:t>
      </w:r>
      <w:r>
        <w:rPr>
          <w:lang w:val="en-US"/>
        </w:rPr>
        <w:t xml:space="preserve"> format, the qualification level must be </w:t>
      </w:r>
      <w:r w:rsidRPr="00A645B6">
        <w:rPr>
          <w:lang w:val="en-US"/>
        </w:rPr>
        <w:t>able to be validated in the long term</w:t>
      </w:r>
      <w:r>
        <w:rPr>
          <w:lang w:val="en-US"/>
        </w:rPr>
        <w:t xml:space="preserve"> (LTA). </w:t>
      </w:r>
    </w:p>
  </w:footnote>
  <w:footnote w:id="7">
    <w:p w:rsidRPr="006475EE" w:rsidR="006475EE" w:rsidRDefault="006475EE" w14:paraId="452BDA37" w14:textId="02DCE04E">
      <w:pPr>
        <w:pStyle w:val="FootnoteText"/>
        <w:rPr>
          <w:lang w:val="en-US"/>
        </w:rPr>
      </w:pPr>
      <w:r>
        <w:rPr>
          <w:rStyle w:val="FootnoteReference"/>
        </w:rPr>
        <w:footnoteRef/>
      </w:r>
      <w:r>
        <w:t xml:space="preserve"> </w:t>
      </w:r>
      <w:r w:rsidR="00D42D77">
        <w:rPr>
          <w:lang w:val="en-US"/>
        </w:rPr>
        <w:t>This threshold can be subject to change by the developers</w:t>
      </w:r>
      <w:r w:rsidR="00020F51">
        <w:rPr>
          <w:lang w:val="en-US"/>
        </w:rPr>
        <w:t>,</w:t>
      </w:r>
      <w:r w:rsidR="008327FE">
        <w:rPr>
          <w:lang w:val="en-US"/>
        </w:rPr>
        <w:t xml:space="preserve"> and it can easily be </w:t>
      </w:r>
      <w:r w:rsidR="00A66890">
        <w:rPr>
          <w:lang w:val="en-US"/>
        </w:rPr>
        <w:t xml:space="preserve">found </w:t>
      </w:r>
      <w:r w:rsidR="00020F51">
        <w:rPr>
          <w:lang w:val="en-US"/>
        </w:rPr>
        <w:t xml:space="preserve">in the code of the pipelines. </w:t>
      </w:r>
    </w:p>
  </w:footnote>
  <w:footnote w:id="8">
    <w:p w:rsidRPr="00762823" w:rsidR="00762823" w:rsidRDefault="00762823" w14:paraId="311DDEB1" w14:textId="1994FA74">
      <w:pPr>
        <w:pStyle w:val="FootnoteText"/>
        <w:rPr>
          <w:lang w:val="en-US"/>
        </w:rPr>
      </w:pPr>
      <w:r>
        <w:rPr>
          <w:rStyle w:val="FootnoteReference"/>
        </w:rPr>
        <w:footnoteRef/>
      </w:r>
      <w:r>
        <w:t xml:space="preserve"> </w:t>
      </w:r>
      <w:r>
        <w:rPr>
          <w:lang w:val="en-US"/>
        </w:rPr>
        <w:t xml:space="preserve">This part of the security testing is currently under development.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373236" w:rsidR="00E07757" w:rsidP="008A014D" w:rsidRDefault="00B71941" w14:paraId="63FBBF66" w14:textId="7EDABB5F">
    <w:pPr>
      <w:pStyle w:val="Header"/>
    </w:pPr>
    <w:r>
      <w:rPr>
        <w:noProof/>
      </w:rPr>
      <mc:AlternateContent>
        <mc:Choice Requires="wps">
          <w:drawing>
            <wp:anchor distT="0" distB="0" distL="114300" distR="114300" simplePos="0" relativeHeight="251658243" behindDoc="0" locked="0" layoutInCell="0" allowOverlap="1" wp14:anchorId="078DC2E7" wp14:editId="729048A3">
              <wp:simplePos x="0" y="0"/>
              <wp:positionH relativeFrom="page">
                <wp:posOffset>0</wp:posOffset>
              </wp:positionH>
              <wp:positionV relativeFrom="page">
                <wp:posOffset>190500</wp:posOffset>
              </wp:positionV>
              <wp:extent cx="7560310" cy="270510"/>
              <wp:effectExtent l="0" t="0" r="0" b="15240"/>
              <wp:wrapNone/>
              <wp:docPr id="1" name="MSIPCM6476407fbfef248528c92976" descr="{&quot;HashCode&quot;:731847280,&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Pr="00B71941" w:rsidR="00B71941" w:rsidP="00B71941" w:rsidRDefault="00B71941" w14:paraId="54A8D872" w14:textId="0F9783B0">
                          <w:pPr>
                            <w:spacing w:after="0"/>
                            <w:rPr>
                              <w:rFonts w:ascii="Tahoma" w:hAnsi="Tahoma" w:cs="Tahoma"/>
                              <w:color w:val="CF022B"/>
                              <w:sz w:val="16"/>
                            </w:rPr>
                          </w:pPr>
                          <w:r w:rsidRPr="00B71941">
                            <w:rPr>
                              <w:rFonts w:ascii="Tahoma" w:hAnsi="Tahoma" w:cs="Tahoma"/>
                              <w:color w:val="CF022B"/>
                              <w:sz w:val="16"/>
                            </w:rPr>
                            <w:t xml:space="preserve">               C2 - Restricted use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w14:anchorId="228E7558">
            <v:shapetype id="_x0000_t202" coordsize="21600,21600" o:spt="202" path="m,l,21600r21600,l21600,xe" w14:anchorId="078DC2E7">
              <v:stroke joinstyle="miter"/>
              <v:path gradientshapeok="t" o:connecttype="rect"/>
            </v:shapetype>
            <v:shape id="MSIPCM6476407fbfef248528c92976" style="position:absolute;left:0;text-align:left;margin-left:0;margin-top:15pt;width:595.3pt;height:21.3pt;z-index:251658243;visibility:visible;mso-wrap-style:square;mso-wrap-distance-left:9pt;mso-wrap-distance-top:0;mso-wrap-distance-right:9pt;mso-wrap-distance-bottom:0;mso-position-horizontal:absolute;mso-position-horizontal-relative:page;mso-position-vertical:absolute;mso-position-vertical-relative:page;v-text-anchor:top" alt="{&quot;HashCode&quot;:731847280,&quot;Height&quot;:841.0,&quot;Width&quot;:595.0,&quot;Placement&quot;:&quot;Header&quot;,&quot;Index&quot;:&quot;Primary&quot;,&quot;Section&quot;:1,&quot;Top&quot;:0.0,&quot;Left&quot;:0.0}" o:spid="_x0000_s1026"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">
              <v:textbox inset="20pt,0,,0">
                <w:txbxContent>
                  <w:p w:rsidRPr="00B71941" w:rsidR="00B71941" w:rsidP="00B71941" w:rsidRDefault="00B71941" w14:paraId="3D9FA3E1" w14:textId="0F9783B0">
                    <w:pPr>
                      <w:spacing w:after="0"/>
                      <w:rPr>
                        <w:rFonts w:ascii="Tahoma" w:hAnsi="Tahoma" w:cs="Tahoma"/>
                        <w:color w:val="CF022B"/>
                        <w:sz w:val="16"/>
                      </w:rPr>
                    </w:pPr>
                    <w:r w:rsidRPr="00B71941">
                      <w:rPr>
                        <w:rFonts w:ascii="Tahoma" w:hAnsi="Tahoma" w:cs="Tahoma"/>
                        <w:color w:val="CF022B"/>
                        <w:sz w:val="16"/>
                      </w:rPr>
                      <w:t xml:space="preserve">               C2 - Restricted use</w:t>
                    </w:r>
                  </w:p>
                </w:txbxContent>
              </v:textbox>
              <w10:wrap anchorx="page" anchory="page"/>
            </v:shape>
          </w:pict>
        </mc:Fallback>
      </mc:AlternateContent>
    </w:r>
    <w:r w:rsidRPr="00373236" w:rsidR="00AC489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xmlns:asvg="http://schemas.microsoft.com/office/drawing/2016/SVG/main" mc:Ignorable="w14 w15 w16se w16cid w16 w16cex w16sdtdh wp14">
  <w:p w:rsidR="00E07757" w:rsidRDefault="00B71941" w14:paraId="0ADA56FF" w14:textId="69C471A4">
    <w:pPr>
      <w:pStyle w:val="Header"/>
    </w:pPr>
    <w:r>
      <w:rPr>
        <w:noProof/>
      </w:rPr>
      <mc:AlternateContent>
        <mc:Choice Requires="wps">
          <w:drawing>
            <wp:anchor distT="0" distB="0" distL="114300" distR="114300" simplePos="0" relativeHeight="251658244" behindDoc="0" locked="0" layoutInCell="0" allowOverlap="1" wp14:anchorId="30487DF1" wp14:editId="2968366F">
              <wp:simplePos x="0" y="0"/>
              <wp:positionH relativeFrom="page">
                <wp:posOffset>0</wp:posOffset>
              </wp:positionH>
              <wp:positionV relativeFrom="page">
                <wp:posOffset>190500</wp:posOffset>
              </wp:positionV>
              <wp:extent cx="7560310" cy="270510"/>
              <wp:effectExtent l="0" t="0" r="0" b="15240"/>
              <wp:wrapNone/>
              <wp:docPr id="2" name="MSIPCM5c7e4d3999660ae142da1562" descr="{&quot;HashCode&quot;:731847280,&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Pr="00B71941" w:rsidR="00B71941" w:rsidP="00B71941" w:rsidRDefault="00B71941" w14:paraId="1F3C4FC2" w14:textId="3A178FD4">
                          <w:pPr>
                            <w:spacing w:after="0"/>
                            <w:rPr>
                              <w:rFonts w:ascii="Tahoma" w:hAnsi="Tahoma" w:cs="Tahoma"/>
                              <w:color w:val="CF022B"/>
                              <w:sz w:val="16"/>
                            </w:rPr>
                          </w:pPr>
                          <w:r w:rsidRPr="00B71941">
                            <w:rPr>
                              <w:rFonts w:ascii="Tahoma" w:hAnsi="Tahoma" w:cs="Tahoma"/>
                              <w:color w:val="CF022B"/>
                              <w:sz w:val="16"/>
                            </w:rPr>
                            <w:t xml:space="preserve">               C2 - Restricted use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w14:anchorId="780B850E">
            <v:shapetype id="_x0000_t202" coordsize="21600,21600" o:spt="202" path="m,l,21600r21600,l21600,xe" w14:anchorId="30487DF1">
              <v:stroke joinstyle="miter"/>
              <v:path gradientshapeok="t" o:connecttype="rect"/>
            </v:shapetype>
            <v:shape id="MSIPCM5c7e4d3999660ae142da1562" style="position:absolute;left:0;text-align:left;margin-left:0;margin-top:15pt;width:595.3pt;height:21.3pt;z-index:251658244;visibility:visible;mso-wrap-style:square;mso-wrap-distance-left:9pt;mso-wrap-distance-top:0;mso-wrap-distance-right:9pt;mso-wrap-distance-bottom:0;mso-position-horizontal:absolute;mso-position-horizontal-relative:page;mso-position-vertical:absolute;mso-position-vertical-relative:page;v-text-anchor:top" alt="{&quot;HashCode&quot;:731847280,&quot;Height&quot;:841.0,&quot;Width&quot;:595.0,&quot;Placement&quot;:&quot;Header&quot;,&quot;Index&quot;:&quot;FirstPage&quot;,&quot;Section&quot;:1,&quot;Top&quot;:0.0,&quot;Left&quot;:0.0}" o:spid="_x0000_s1027"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">
              <v:textbox inset="20pt,0,,0">
                <w:txbxContent>
                  <w:p w:rsidRPr="00B71941" w:rsidR="00B71941" w:rsidP="00B71941" w:rsidRDefault="00B71941" w14:paraId="2DB58AE1" w14:textId="3A178FD4">
                    <w:pPr>
                      <w:spacing w:after="0"/>
                      <w:rPr>
                        <w:rFonts w:ascii="Tahoma" w:hAnsi="Tahoma" w:cs="Tahoma"/>
                        <w:color w:val="CF022B"/>
                        <w:sz w:val="16"/>
                      </w:rPr>
                    </w:pPr>
                    <w:r w:rsidRPr="00B71941">
                      <w:rPr>
                        <w:rFonts w:ascii="Tahoma" w:hAnsi="Tahoma" w:cs="Tahoma"/>
                        <w:color w:val="CF022B"/>
                        <w:sz w:val="16"/>
                      </w:rPr>
                      <w:t xml:space="preserve">               C2 - Restricted use</w:t>
                    </w:r>
                  </w:p>
                </w:txbxContent>
              </v:textbox>
              <w10:wrap anchorx="page" anchory="page"/>
            </v:shape>
          </w:pict>
        </mc:Fallback>
      </mc:AlternateContent>
    </w:r>
    <w:r w:rsidR="00E07757">
      <w:rPr>
        <w:noProof/>
      </w:rPr>
      <w:drawing>
        <wp:anchor distT="0" distB="0" distL="114300" distR="114300" simplePos="0" relativeHeight="251658240" behindDoc="0" locked="0" layoutInCell="1" allowOverlap="1" wp14:anchorId="3EE12919" wp14:editId="5EF280C4">
          <wp:simplePos x="0" y="0"/>
          <wp:positionH relativeFrom="margin">
            <wp:posOffset>-252095</wp:posOffset>
          </wp:positionH>
          <wp:positionV relativeFrom="paragraph">
            <wp:posOffset>0</wp:posOffset>
          </wp:positionV>
          <wp:extent cx="3333600" cy="1123200"/>
          <wp:effectExtent l="0" t="0" r="0" b="0"/>
          <wp:wrapTopAndBottom/>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333600" cy="112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7DE3F1A"/>
    <w:lvl w:ilvl="0">
      <w:start w:val="1"/>
      <w:numFmt w:val="decimal"/>
      <w:pStyle w:val="ListNumber2"/>
      <w:lvlText w:val="%1."/>
      <w:lvlJc w:val="left"/>
      <w:pPr>
        <w:tabs>
          <w:tab w:val="num" w:pos="643"/>
        </w:tabs>
        <w:ind w:left="643" w:hanging="360"/>
      </w:pPr>
    </w:lvl>
  </w:abstractNum>
  <w:abstractNum w:abstractNumId="1" w15:restartNumberingAfterBreak="0">
    <w:nsid w:val="FFFFFF83"/>
    <w:multiLevelType w:val="singleLevel"/>
    <w:tmpl w:val="79309ECE"/>
    <w:lvl w:ilvl="0">
      <w:start w:val="1"/>
      <w:numFmt w:val="bullet"/>
      <w:pStyle w:val="ListBullet2"/>
      <w:lvlText w:val=""/>
      <w:lvlJc w:val="left"/>
      <w:pPr>
        <w:tabs>
          <w:tab w:val="num" w:pos="643"/>
        </w:tabs>
        <w:ind w:left="643" w:hanging="360"/>
      </w:pPr>
      <w:rPr>
        <w:rFonts w:hint="default" w:ascii="Symbol" w:hAnsi="Symbol"/>
      </w:rPr>
    </w:lvl>
  </w:abstractNum>
  <w:abstractNum w:abstractNumId="2" w15:restartNumberingAfterBreak="0">
    <w:nsid w:val="FFFFFF88"/>
    <w:multiLevelType w:val="singleLevel"/>
    <w:tmpl w:val="FED00B7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8CE6D2D2"/>
    <w:lvl w:ilvl="0">
      <w:start w:val="1"/>
      <w:numFmt w:val="bullet"/>
      <w:pStyle w:val="ListBullet"/>
      <w:lvlText w:val=""/>
      <w:lvlJc w:val="left"/>
      <w:pPr>
        <w:tabs>
          <w:tab w:val="num" w:pos="360"/>
        </w:tabs>
        <w:ind w:left="360" w:hanging="360"/>
      </w:pPr>
      <w:rPr>
        <w:rFonts w:hint="default" w:ascii="Symbol" w:hAnsi="Symbol"/>
      </w:rPr>
    </w:lvl>
  </w:abstractNum>
  <w:abstractNum w:abstractNumId="4" w15:restartNumberingAfterBreak="0">
    <w:nsid w:val="0308689B"/>
    <w:multiLevelType w:val="hybridMultilevel"/>
    <w:tmpl w:val="1D8E4DD2"/>
    <w:lvl w:ilvl="0" w:tplc="BCB2B2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76520"/>
    <w:multiLevelType w:val="hybridMultilevel"/>
    <w:tmpl w:val="0A7A2A00"/>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eastAsia="Calibri" w:asciiTheme="minorHAnsi" w:hAnsiTheme="minorHAnsi" w:cstheme="minorHAnsi"/>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4E73F2"/>
    <w:multiLevelType w:val="hybridMultilevel"/>
    <w:tmpl w:val="2D7A098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85241C6"/>
    <w:multiLevelType w:val="hybridMultilevel"/>
    <w:tmpl w:val="2ED2935E"/>
    <w:lvl w:ilvl="0" w:tplc="37CE3A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DE32F"/>
    <w:multiLevelType w:val="hybridMultilevel"/>
    <w:tmpl w:val="B30A059A"/>
    <w:lvl w:ilvl="0" w:tplc="61E61D56">
      <w:start w:val="1"/>
      <w:numFmt w:val="bullet"/>
      <w:lvlText w:val="-"/>
      <w:lvlJc w:val="left"/>
      <w:pPr>
        <w:ind w:left="720" w:hanging="360"/>
      </w:pPr>
      <w:rPr>
        <w:rFonts w:hint="default" w:ascii="Calibri" w:hAnsi="Calibri"/>
      </w:rPr>
    </w:lvl>
    <w:lvl w:ilvl="1" w:tplc="F29A89A2">
      <w:start w:val="1"/>
      <w:numFmt w:val="bullet"/>
      <w:lvlText w:val="o"/>
      <w:lvlJc w:val="left"/>
      <w:pPr>
        <w:ind w:left="1440" w:hanging="360"/>
      </w:pPr>
      <w:rPr>
        <w:rFonts w:hint="default" w:ascii="Courier New" w:hAnsi="Courier New"/>
      </w:rPr>
    </w:lvl>
    <w:lvl w:ilvl="2" w:tplc="6B32E26C">
      <w:start w:val="1"/>
      <w:numFmt w:val="bullet"/>
      <w:lvlText w:val=""/>
      <w:lvlJc w:val="left"/>
      <w:pPr>
        <w:ind w:left="2160" w:hanging="360"/>
      </w:pPr>
      <w:rPr>
        <w:rFonts w:hint="default" w:ascii="Wingdings" w:hAnsi="Wingdings"/>
      </w:rPr>
    </w:lvl>
    <w:lvl w:ilvl="3" w:tplc="09A44F46">
      <w:start w:val="1"/>
      <w:numFmt w:val="bullet"/>
      <w:lvlText w:val=""/>
      <w:lvlJc w:val="left"/>
      <w:pPr>
        <w:ind w:left="2880" w:hanging="360"/>
      </w:pPr>
      <w:rPr>
        <w:rFonts w:hint="default" w:ascii="Symbol" w:hAnsi="Symbol"/>
      </w:rPr>
    </w:lvl>
    <w:lvl w:ilvl="4" w:tplc="BC102DB0">
      <w:start w:val="1"/>
      <w:numFmt w:val="bullet"/>
      <w:lvlText w:val="o"/>
      <w:lvlJc w:val="left"/>
      <w:pPr>
        <w:ind w:left="3600" w:hanging="360"/>
      </w:pPr>
      <w:rPr>
        <w:rFonts w:hint="default" w:ascii="Courier New" w:hAnsi="Courier New"/>
      </w:rPr>
    </w:lvl>
    <w:lvl w:ilvl="5" w:tplc="0008AB78">
      <w:start w:val="1"/>
      <w:numFmt w:val="bullet"/>
      <w:lvlText w:val=""/>
      <w:lvlJc w:val="left"/>
      <w:pPr>
        <w:ind w:left="4320" w:hanging="360"/>
      </w:pPr>
      <w:rPr>
        <w:rFonts w:hint="default" w:ascii="Wingdings" w:hAnsi="Wingdings"/>
      </w:rPr>
    </w:lvl>
    <w:lvl w:ilvl="6" w:tplc="ACFA620E">
      <w:start w:val="1"/>
      <w:numFmt w:val="bullet"/>
      <w:lvlText w:val=""/>
      <w:lvlJc w:val="left"/>
      <w:pPr>
        <w:ind w:left="5040" w:hanging="360"/>
      </w:pPr>
      <w:rPr>
        <w:rFonts w:hint="default" w:ascii="Symbol" w:hAnsi="Symbol"/>
      </w:rPr>
    </w:lvl>
    <w:lvl w:ilvl="7" w:tplc="2690DDB6">
      <w:start w:val="1"/>
      <w:numFmt w:val="bullet"/>
      <w:lvlText w:val="o"/>
      <w:lvlJc w:val="left"/>
      <w:pPr>
        <w:ind w:left="5760" w:hanging="360"/>
      </w:pPr>
      <w:rPr>
        <w:rFonts w:hint="default" w:ascii="Courier New" w:hAnsi="Courier New"/>
      </w:rPr>
    </w:lvl>
    <w:lvl w:ilvl="8" w:tplc="42A06A88">
      <w:start w:val="1"/>
      <w:numFmt w:val="bullet"/>
      <w:lvlText w:val=""/>
      <w:lvlJc w:val="left"/>
      <w:pPr>
        <w:ind w:left="6480" w:hanging="360"/>
      </w:pPr>
      <w:rPr>
        <w:rFonts w:hint="default" w:ascii="Wingdings" w:hAnsi="Wingdings"/>
      </w:rPr>
    </w:lvl>
  </w:abstractNum>
  <w:abstractNum w:abstractNumId="9" w15:restartNumberingAfterBreak="0">
    <w:nsid w:val="20E64B0E"/>
    <w:multiLevelType w:val="hybridMultilevel"/>
    <w:tmpl w:val="406E4A0C"/>
    <w:lvl w:ilvl="0" w:tplc="04090001">
      <w:start w:val="1"/>
      <w:numFmt w:val="bullet"/>
      <w:lvlText w:val=""/>
      <w:lvlJc w:val="left"/>
      <w:pPr>
        <w:ind w:left="720" w:hanging="360"/>
      </w:pPr>
      <w:rPr>
        <w:rFonts w:hint="default" w:ascii="Symbol" w:hAnsi="Symbol"/>
      </w:rPr>
    </w:lvl>
    <w:lvl w:ilvl="1" w:tplc="080C0003">
      <w:start w:val="1"/>
      <w:numFmt w:val="bullet"/>
      <w:lvlText w:val="o"/>
      <w:lvlJc w:val="left"/>
      <w:pPr>
        <w:ind w:left="1440" w:hanging="360"/>
      </w:pPr>
      <w:rPr>
        <w:rFonts w:hint="default" w:ascii="Courier New" w:hAnsi="Courier New" w:cs="Courier New"/>
      </w:rPr>
    </w:lvl>
    <w:lvl w:ilvl="2" w:tplc="080C0005">
      <w:start w:val="1"/>
      <w:numFmt w:val="bullet"/>
      <w:lvlText w:val=""/>
      <w:lvlJc w:val="left"/>
      <w:pPr>
        <w:ind w:left="2160" w:hanging="360"/>
      </w:pPr>
      <w:rPr>
        <w:rFonts w:hint="default" w:ascii="Wingdings" w:hAnsi="Wingdings"/>
      </w:rPr>
    </w:lvl>
    <w:lvl w:ilvl="3" w:tplc="080C0001">
      <w:start w:val="1"/>
      <w:numFmt w:val="bullet"/>
      <w:lvlText w:val=""/>
      <w:lvlJc w:val="left"/>
      <w:pPr>
        <w:ind w:left="2880" w:hanging="360"/>
      </w:pPr>
      <w:rPr>
        <w:rFonts w:hint="default" w:ascii="Symbol" w:hAnsi="Symbol"/>
      </w:rPr>
    </w:lvl>
    <w:lvl w:ilvl="4" w:tplc="080C0003" w:tentative="1">
      <w:start w:val="1"/>
      <w:numFmt w:val="bullet"/>
      <w:lvlText w:val="o"/>
      <w:lvlJc w:val="left"/>
      <w:pPr>
        <w:ind w:left="3600" w:hanging="360"/>
      </w:pPr>
      <w:rPr>
        <w:rFonts w:hint="default" w:ascii="Courier New" w:hAnsi="Courier New" w:cs="Courier New"/>
      </w:rPr>
    </w:lvl>
    <w:lvl w:ilvl="5" w:tplc="080C0005" w:tentative="1">
      <w:start w:val="1"/>
      <w:numFmt w:val="bullet"/>
      <w:lvlText w:val=""/>
      <w:lvlJc w:val="left"/>
      <w:pPr>
        <w:ind w:left="4320" w:hanging="360"/>
      </w:pPr>
      <w:rPr>
        <w:rFonts w:hint="default" w:ascii="Wingdings" w:hAnsi="Wingdings"/>
      </w:rPr>
    </w:lvl>
    <w:lvl w:ilvl="6" w:tplc="080C0001" w:tentative="1">
      <w:start w:val="1"/>
      <w:numFmt w:val="bullet"/>
      <w:lvlText w:val=""/>
      <w:lvlJc w:val="left"/>
      <w:pPr>
        <w:ind w:left="5040" w:hanging="360"/>
      </w:pPr>
      <w:rPr>
        <w:rFonts w:hint="default" w:ascii="Symbol" w:hAnsi="Symbol"/>
      </w:rPr>
    </w:lvl>
    <w:lvl w:ilvl="7" w:tplc="080C0003" w:tentative="1">
      <w:start w:val="1"/>
      <w:numFmt w:val="bullet"/>
      <w:lvlText w:val="o"/>
      <w:lvlJc w:val="left"/>
      <w:pPr>
        <w:ind w:left="5760" w:hanging="360"/>
      </w:pPr>
      <w:rPr>
        <w:rFonts w:hint="default" w:ascii="Courier New" w:hAnsi="Courier New" w:cs="Courier New"/>
      </w:rPr>
    </w:lvl>
    <w:lvl w:ilvl="8" w:tplc="080C0005" w:tentative="1">
      <w:start w:val="1"/>
      <w:numFmt w:val="bullet"/>
      <w:lvlText w:val=""/>
      <w:lvlJc w:val="left"/>
      <w:pPr>
        <w:ind w:left="6480" w:hanging="360"/>
      </w:pPr>
      <w:rPr>
        <w:rFonts w:hint="default" w:ascii="Wingdings" w:hAnsi="Wingdings"/>
      </w:rPr>
    </w:lvl>
  </w:abstractNum>
  <w:abstractNum w:abstractNumId="10" w15:restartNumberingAfterBreak="0">
    <w:nsid w:val="243E0D6B"/>
    <w:multiLevelType w:val="hybridMultilevel"/>
    <w:tmpl w:val="0A7A2A00"/>
    <w:lvl w:ilvl="0" w:tplc="FFFFFFFF">
      <w:start w:val="1"/>
      <w:numFmt w:val="decimal"/>
      <w:lvlText w:val="%1."/>
      <w:lvlJc w:val="left"/>
      <w:pPr>
        <w:ind w:left="360" w:hanging="360"/>
      </w:pPr>
      <w:rPr>
        <w:rFonts w:hint="default"/>
      </w:rPr>
    </w:lvl>
    <w:lvl w:ilvl="1" w:tplc="FFFFFFFF">
      <w:start w:val="1"/>
      <w:numFmt w:val="decimal"/>
      <w:lvlText w:val="%2."/>
      <w:lvlJc w:val="left"/>
      <w:pPr>
        <w:ind w:left="1080" w:hanging="360"/>
      </w:pPr>
      <w:rPr>
        <w:rFonts w:eastAsia="Calibri" w:asciiTheme="minorHAnsi" w:hAnsiTheme="minorHAnsi" w:cstheme="minorHAnsi"/>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65D0079"/>
    <w:multiLevelType w:val="hybridMultilevel"/>
    <w:tmpl w:val="2BD02C3E"/>
    <w:lvl w:ilvl="0" w:tplc="6D0AA324">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A23286F"/>
    <w:multiLevelType w:val="hybridMultilevel"/>
    <w:tmpl w:val="E5B4E9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E720CA4"/>
    <w:multiLevelType w:val="hybridMultilevel"/>
    <w:tmpl w:val="55A0422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4667A8C"/>
    <w:multiLevelType w:val="hybridMultilevel"/>
    <w:tmpl w:val="27A2C390"/>
    <w:lvl w:ilvl="0" w:tplc="3536C2D0">
      <w:start w:val="3"/>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704A0E"/>
    <w:multiLevelType w:val="hybridMultilevel"/>
    <w:tmpl w:val="E9A284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CCF137F"/>
    <w:multiLevelType w:val="hybridMultilevel"/>
    <w:tmpl w:val="5922D2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D9E0CFD"/>
    <w:multiLevelType w:val="hybridMultilevel"/>
    <w:tmpl w:val="0A7A2A00"/>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eastAsia="Calibri" w:asciiTheme="minorHAnsi" w:hAnsiTheme="minorHAnsi" w:cstheme="minorHAnsi"/>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122FE0"/>
    <w:multiLevelType w:val="hybridMultilevel"/>
    <w:tmpl w:val="2D7A098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3E0726"/>
    <w:multiLevelType w:val="hybridMultilevel"/>
    <w:tmpl w:val="E1D8B144"/>
    <w:lvl w:ilvl="0" w:tplc="1FB00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AB54D9"/>
    <w:multiLevelType w:val="hybridMultilevel"/>
    <w:tmpl w:val="9D0ED2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4924BF6"/>
    <w:multiLevelType w:val="hybridMultilevel"/>
    <w:tmpl w:val="2D7A0982"/>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6852FAB"/>
    <w:multiLevelType w:val="hybridMultilevel"/>
    <w:tmpl w:val="6734C33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3" w15:restartNumberingAfterBreak="0">
    <w:nsid w:val="48C561FA"/>
    <w:multiLevelType w:val="hybridMultilevel"/>
    <w:tmpl w:val="2D7A098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FA21DE"/>
    <w:multiLevelType w:val="hybridMultilevel"/>
    <w:tmpl w:val="1EF2712C"/>
    <w:lvl w:ilvl="0" w:tplc="B412AA20">
      <w:start w:val="2"/>
      <w:numFmt w:val="bullet"/>
      <w:lvlText w:val="-"/>
      <w:lvlJc w:val="left"/>
      <w:pPr>
        <w:ind w:left="720" w:hanging="360"/>
      </w:pPr>
      <w:rPr>
        <w:rFonts w:hint="default" w:ascii="Open Sans" w:hAnsi="Open Sans" w:cs="Open Sans" w:eastAsiaTheme="minorHAns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4BE43F20"/>
    <w:multiLevelType w:val="hybridMultilevel"/>
    <w:tmpl w:val="D5188B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4DAC792F"/>
    <w:multiLevelType w:val="hybridMultilevel"/>
    <w:tmpl w:val="236A06B0"/>
    <w:lvl w:ilvl="0" w:tplc="19ECD9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0A1502"/>
    <w:multiLevelType w:val="hybridMultilevel"/>
    <w:tmpl w:val="278EFC1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55672322"/>
    <w:multiLevelType w:val="hybridMultilevel"/>
    <w:tmpl w:val="2CE49C1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59C65271"/>
    <w:multiLevelType w:val="hybridMultilevel"/>
    <w:tmpl w:val="2D7A098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EA95502"/>
    <w:multiLevelType w:val="hybridMultilevel"/>
    <w:tmpl w:val="106A0608"/>
    <w:lvl w:ilvl="0" w:tplc="08090003">
      <w:start w:val="1"/>
      <w:numFmt w:val="bullet"/>
      <w:lvlText w:val="o"/>
      <w:lvlJc w:val="left"/>
      <w:pPr>
        <w:ind w:left="720" w:hanging="360"/>
      </w:pPr>
      <w:rPr>
        <w:rFonts w:hint="default" w:ascii="Courier New" w:hAnsi="Courier New" w:cs="Courier New"/>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1" w15:restartNumberingAfterBreak="0">
    <w:nsid w:val="5F690477"/>
    <w:multiLevelType w:val="hybridMultilevel"/>
    <w:tmpl w:val="320680AA"/>
    <w:lvl w:ilvl="0" w:tplc="FFFFFFFF">
      <w:start w:val="1"/>
      <w:numFmt w:val="decimal"/>
      <w:lvlText w:val="%1."/>
      <w:lvlJc w:val="left"/>
      <w:pPr>
        <w:ind w:left="360" w:hanging="360"/>
      </w:pPr>
      <w:rPr>
        <w:rFonts w:hint="default"/>
      </w:rPr>
    </w:lvl>
    <w:lvl w:ilvl="1" w:tplc="08090001">
      <w:start w:val="1"/>
      <w:numFmt w:val="bullet"/>
      <w:lvlText w:val=""/>
      <w:lvlJc w:val="left"/>
      <w:pPr>
        <w:ind w:left="1080" w:hanging="360"/>
      </w:pPr>
      <w:rPr>
        <w:rFonts w:hint="default" w:ascii="Symbol" w:hAnsi="Symbol"/>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6C55DED"/>
    <w:multiLevelType w:val="hybridMultilevel"/>
    <w:tmpl w:val="5330DC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6C427317"/>
    <w:multiLevelType w:val="hybridMultilevel"/>
    <w:tmpl w:val="2D7A098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DEF3DFA"/>
    <w:multiLevelType w:val="hybridMultilevel"/>
    <w:tmpl w:val="38961C76"/>
    <w:lvl w:ilvl="0" w:tplc="FFFFFFFF">
      <w:start w:val="1"/>
      <w:numFmt w:val="decimal"/>
      <w:lvlText w:val="%1."/>
      <w:lvlJc w:val="left"/>
      <w:pPr>
        <w:ind w:left="360" w:hanging="360"/>
      </w:pPr>
      <w:rPr>
        <w:rFonts w:hint="default"/>
      </w:rPr>
    </w:lvl>
    <w:lvl w:ilvl="1" w:tplc="08090003">
      <w:start w:val="1"/>
      <w:numFmt w:val="bullet"/>
      <w:lvlText w:val="o"/>
      <w:lvlJc w:val="left"/>
      <w:pPr>
        <w:ind w:left="1080" w:hanging="360"/>
      </w:pPr>
      <w:rPr>
        <w:rFonts w:hint="default" w:ascii="Courier New" w:hAnsi="Courier New" w:cs="Courier New"/>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0971179"/>
    <w:multiLevelType w:val="hybridMultilevel"/>
    <w:tmpl w:val="0A7A2A00"/>
    <w:lvl w:ilvl="0" w:tplc="0D5CF158">
      <w:start w:val="1"/>
      <w:numFmt w:val="decimal"/>
      <w:lvlText w:val="%1."/>
      <w:lvlJc w:val="left"/>
      <w:pPr>
        <w:ind w:left="720" w:hanging="360"/>
      </w:pPr>
      <w:rPr>
        <w:rFonts w:hint="default"/>
      </w:rPr>
    </w:lvl>
    <w:lvl w:ilvl="1" w:tplc="ABFC5BCE">
      <w:start w:val="1"/>
      <w:numFmt w:val="decimal"/>
      <w:lvlText w:val="%2."/>
      <w:lvlJc w:val="left"/>
      <w:pPr>
        <w:ind w:left="1440" w:hanging="360"/>
      </w:pPr>
      <w:rPr>
        <w:rFonts w:eastAsia="Calibri" w:asciiTheme="minorHAnsi" w:hAnsiTheme="minorHAnsi" w:cstheme="minorHAns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6B4821"/>
    <w:multiLevelType w:val="hybridMultilevel"/>
    <w:tmpl w:val="0A7A2A00"/>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eastAsia="Calibri" w:asciiTheme="minorHAnsi" w:hAnsiTheme="minorHAnsi" w:cstheme="minorHAnsi"/>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BC33AB3"/>
    <w:multiLevelType w:val="hybridMultilevel"/>
    <w:tmpl w:val="48960D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7F3C72AD"/>
    <w:multiLevelType w:val="hybridMultilevel"/>
    <w:tmpl w:val="CE5AE8A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04160031">
    <w:abstractNumId w:val="0"/>
  </w:num>
  <w:num w:numId="2" w16cid:durableId="269361010">
    <w:abstractNumId w:val="2"/>
  </w:num>
  <w:num w:numId="3" w16cid:durableId="698630940">
    <w:abstractNumId w:val="1"/>
  </w:num>
  <w:num w:numId="4" w16cid:durableId="253248154">
    <w:abstractNumId w:val="3"/>
  </w:num>
  <w:num w:numId="5" w16cid:durableId="737704445">
    <w:abstractNumId w:val="20"/>
  </w:num>
  <w:num w:numId="6" w16cid:durableId="1323698694">
    <w:abstractNumId w:val="25"/>
  </w:num>
  <w:num w:numId="7" w16cid:durableId="1321807176">
    <w:abstractNumId w:val="28"/>
  </w:num>
  <w:num w:numId="8" w16cid:durableId="337539268">
    <w:abstractNumId w:val="24"/>
  </w:num>
  <w:num w:numId="9" w16cid:durableId="2123570638">
    <w:abstractNumId w:val="19"/>
  </w:num>
  <w:num w:numId="10" w16cid:durableId="2056464013">
    <w:abstractNumId w:val="7"/>
  </w:num>
  <w:num w:numId="11" w16cid:durableId="2109618718">
    <w:abstractNumId w:val="4"/>
  </w:num>
  <w:num w:numId="12" w16cid:durableId="1010065957">
    <w:abstractNumId w:val="32"/>
  </w:num>
  <w:num w:numId="13" w16cid:durableId="408846260">
    <w:abstractNumId w:val="37"/>
  </w:num>
  <w:num w:numId="14" w16cid:durableId="795217995">
    <w:abstractNumId w:val="27"/>
  </w:num>
  <w:num w:numId="15" w16cid:durableId="1768119202">
    <w:abstractNumId w:val="13"/>
  </w:num>
  <w:num w:numId="16" w16cid:durableId="1352872402">
    <w:abstractNumId w:val="9"/>
  </w:num>
  <w:num w:numId="17" w16cid:durableId="1714962816">
    <w:abstractNumId w:val="35"/>
  </w:num>
  <w:num w:numId="18" w16cid:durableId="949434791">
    <w:abstractNumId w:val="5"/>
  </w:num>
  <w:num w:numId="19" w16cid:durableId="2054308772">
    <w:abstractNumId w:val="17"/>
  </w:num>
  <w:num w:numId="20" w16cid:durableId="1794401542">
    <w:abstractNumId w:val="21"/>
  </w:num>
  <w:num w:numId="21" w16cid:durableId="162361997">
    <w:abstractNumId w:val="33"/>
  </w:num>
  <w:num w:numId="22" w16cid:durableId="1328438448">
    <w:abstractNumId w:val="18"/>
  </w:num>
  <w:num w:numId="23" w16cid:durableId="1613855689">
    <w:abstractNumId w:val="6"/>
  </w:num>
  <w:num w:numId="24" w16cid:durableId="255091356">
    <w:abstractNumId w:val="29"/>
  </w:num>
  <w:num w:numId="25" w16cid:durableId="194192666">
    <w:abstractNumId w:val="23"/>
  </w:num>
  <w:num w:numId="26" w16cid:durableId="743376705">
    <w:abstractNumId w:val="38"/>
  </w:num>
  <w:num w:numId="27" w16cid:durableId="1898512741">
    <w:abstractNumId w:val="15"/>
  </w:num>
  <w:num w:numId="28" w16cid:durableId="388309208">
    <w:abstractNumId w:val="14"/>
  </w:num>
  <w:num w:numId="29" w16cid:durableId="1916359358">
    <w:abstractNumId w:val="26"/>
  </w:num>
  <w:num w:numId="30" w16cid:durableId="1866164048">
    <w:abstractNumId w:val="16"/>
  </w:num>
  <w:num w:numId="31" w16cid:durableId="377585597">
    <w:abstractNumId w:val="8"/>
  </w:num>
  <w:num w:numId="32" w16cid:durableId="1416828178">
    <w:abstractNumId w:val="36"/>
  </w:num>
  <w:num w:numId="33" w16cid:durableId="1542858775">
    <w:abstractNumId w:val="12"/>
  </w:num>
  <w:num w:numId="34" w16cid:durableId="1427536560">
    <w:abstractNumId w:val="11"/>
  </w:num>
  <w:num w:numId="35" w16cid:durableId="112408076">
    <w:abstractNumId w:val="10"/>
  </w:num>
  <w:num w:numId="36" w16cid:durableId="1714844106">
    <w:abstractNumId w:val="31"/>
  </w:num>
  <w:num w:numId="37" w16cid:durableId="1578393386">
    <w:abstractNumId w:val="34"/>
  </w:num>
  <w:num w:numId="38" w16cid:durableId="72628223">
    <w:abstractNumId w:val="30"/>
  </w:num>
  <w:num w:numId="39" w16cid:durableId="39789905">
    <w:abstractNumId w:val="22"/>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LACHOPOULOU Niovi">
    <w15:presenceInfo w15:providerId="AD" w15:userId="S::niovi.vlachopoulou@soprasteria.com::645fd58e-09e8-4597-b768-a829cdb9004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attachedTemplate r:id="rId1"/>
  <w:stylePaneFormatFilter w:val="BB28" w:allStyles="0" w:customStyles="0" w:latentStyles="0" w:stylesInUse="1" w:headingStyles="1" w:numberingStyles="0" w:tableStyles="0" w:directFormattingOnRuns="1" w:directFormattingOnParagraphs="1" w:directFormattingOnNumbering="0" w:directFormattingOnTables="1" w:clearFormatting="1" w:top3HeadingStyles="1" w:visibleStyles="0" w:alternateStyleNames="1"/>
  <w:trackRevisions w:val="false"/>
  <w:defaultTabStop w:val="720"/>
  <w:hyphenationZone w:val="425"/>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941"/>
    <w:rsid w:val="000007AB"/>
    <w:rsid w:val="00001001"/>
    <w:rsid w:val="000024E7"/>
    <w:rsid w:val="00003B44"/>
    <w:rsid w:val="00004FE9"/>
    <w:rsid w:val="00005544"/>
    <w:rsid w:val="00005DAB"/>
    <w:rsid w:val="000078A2"/>
    <w:rsid w:val="000126A7"/>
    <w:rsid w:val="000138F4"/>
    <w:rsid w:val="00013FB0"/>
    <w:rsid w:val="00015ED7"/>
    <w:rsid w:val="00016601"/>
    <w:rsid w:val="00016A21"/>
    <w:rsid w:val="000177E3"/>
    <w:rsid w:val="00020F51"/>
    <w:rsid w:val="0002390D"/>
    <w:rsid w:val="00024EA4"/>
    <w:rsid w:val="0002534B"/>
    <w:rsid w:val="000275A2"/>
    <w:rsid w:val="00030105"/>
    <w:rsid w:val="00032A03"/>
    <w:rsid w:val="00036407"/>
    <w:rsid w:val="00037204"/>
    <w:rsid w:val="00040A7A"/>
    <w:rsid w:val="00041654"/>
    <w:rsid w:val="000423E0"/>
    <w:rsid w:val="00042E17"/>
    <w:rsid w:val="000433E8"/>
    <w:rsid w:val="00044CB7"/>
    <w:rsid w:val="00044D73"/>
    <w:rsid w:val="000469B9"/>
    <w:rsid w:val="00050785"/>
    <w:rsid w:val="00050AE7"/>
    <w:rsid w:val="00050D1C"/>
    <w:rsid w:val="00051615"/>
    <w:rsid w:val="00053DD8"/>
    <w:rsid w:val="00053DFD"/>
    <w:rsid w:val="00054864"/>
    <w:rsid w:val="00054C6B"/>
    <w:rsid w:val="00056E3D"/>
    <w:rsid w:val="00063AA7"/>
    <w:rsid w:val="00065E07"/>
    <w:rsid w:val="00066282"/>
    <w:rsid w:val="00067D16"/>
    <w:rsid w:val="00072A13"/>
    <w:rsid w:val="00072F2F"/>
    <w:rsid w:val="000730AD"/>
    <w:rsid w:val="00073B04"/>
    <w:rsid w:val="00073F40"/>
    <w:rsid w:val="000754DF"/>
    <w:rsid w:val="000758E7"/>
    <w:rsid w:val="00076AB3"/>
    <w:rsid w:val="00077D2A"/>
    <w:rsid w:val="000809D2"/>
    <w:rsid w:val="00083BD5"/>
    <w:rsid w:val="0008595D"/>
    <w:rsid w:val="000860C4"/>
    <w:rsid w:val="000903B7"/>
    <w:rsid w:val="00090D78"/>
    <w:rsid w:val="00092472"/>
    <w:rsid w:val="00092813"/>
    <w:rsid w:val="00092A45"/>
    <w:rsid w:val="0009404E"/>
    <w:rsid w:val="00094B60"/>
    <w:rsid w:val="00095A87"/>
    <w:rsid w:val="000969CC"/>
    <w:rsid w:val="00096B1C"/>
    <w:rsid w:val="00096CDF"/>
    <w:rsid w:val="00097810"/>
    <w:rsid w:val="000A06FB"/>
    <w:rsid w:val="000A0FDA"/>
    <w:rsid w:val="000A2614"/>
    <w:rsid w:val="000A2D8D"/>
    <w:rsid w:val="000A4C94"/>
    <w:rsid w:val="000A51AE"/>
    <w:rsid w:val="000A51E5"/>
    <w:rsid w:val="000A5532"/>
    <w:rsid w:val="000B0538"/>
    <w:rsid w:val="000B4EF8"/>
    <w:rsid w:val="000B52A3"/>
    <w:rsid w:val="000B57F1"/>
    <w:rsid w:val="000B5A61"/>
    <w:rsid w:val="000B5E55"/>
    <w:rsid w:val="000B5E7E"/>
    <w:rsid w:val="000B5FB5"/>
    <w:rsid w:val="000B61C8"/>
    <w:rsid w:val="000B6660"/>
    <w:rsid w:val="000C1794"/>
    <w:rsid w:val="000C2266"/>
    <w:rsid w:val="000C2423"/>
    <w:rsid w:val="000C2BD3"/>
    <w:rsid w:val="000C4BA6"/>
    <w:rsid w:val="000C5E63"/>
    <w:rsid w:val="000C7EAC"/>
    <w:rsid w:val="000C7ED9"/>
    <w:rsid w:val="000D0548"/>
    <w:rsid w:val="000D2FDF"/>
    <w:rsid w:val="000D3606"/>
    <w:rsid w:val="000D76AC"/>
    <w:rsid w:val="000E01EC"/>
    <w:rsid w:val="000E1B04"/>
    <w:rsid w:val="000E1C7D"/>
    <w:rsid w:val="000E2486"/>
    <w:rsid w:val="000E2FD0"/>
    <w:rsid w:val="000E5597"/>
    <w:rsid w:val="000E7810"/>
    <w:rsid w:val="000E79F8"/>
    <w:rsid w:val="000E7B75"/>
    <w:rsid w:val="000F029B"/>
    <w:rsid w:val="000F31BD"/>
    <w:rsid w:val="000F36CA"/>
    <w:rsid w:val="00101406"/>
    <w:rsid w:val="00102156"/>
    <w:rsid w:val="001026A5"/>
    <w:rsid w:val="00102FC5"/>
    <w:rsid w:val="00104305"/>
    <w:rsid w:val="00105528"/>
    <w:rsid w:val="00105687"/>
    <w:rsid w:val="00106706"/>
    <w:rsid w:val="001113F2"/>
    <w:rsid w:val="00116FFB"/>
    <w:rsid w:val="001204C8"/>
    <w:rsid w:val="001204D2"/>
    <w:rsid w:val="00120936"/>
    <w:rsid w:val="00120946"/>
    <w:rsid w:val="00125293"/>
    <w:rsid w:val="0012544B"/>
    <w:rsid w:val="00125B37"/>
    <w:rsid w:val="00125FB7"/>
    <w:rsid w:val="00125FF0"/>
    <w:rsid w:val="00126469"/>
    <w:rsid w:val="00126A11"/>
    <w:rsid w:val="00126C30"/>
    <w:rsid w:val="00126C6F"/>
    <w:rsid w:val="00127875"/>
    <w:rsid w:val="00131F65"/>
    <w:rsid w:val="00133533"/>
    <w:rsid w:val="001356AD"/>
    <w:rsid w:val="00135FD7"/>
    <w:rsid w:val="00142CEC"/>
    <w:rsid w:val="00142D64"/>
    <w:rsid w:val="00143376"/>
    <w:rsid w:val="001447F1"/>
    <w:rsid w:val="00151C94"/>
    <w:rsid w:val="00152C34"/>
    <w:rsid w:val="00153965"/>
    <w:rsid w:val="00154565"/>
    <w:rsid w:val="00154756"/>
    <w:rsid w:val="00154930"/>
    <w:rsid w:val="00154A27"/>
    <w:rsid w:val="00154E5C"/>
    <w:rsid w:val="00156177"/>
    <w:rsid w:val="00156E85"/>
    <w:rsid w:val="00156EAB"/>
    <w:rsid w:val="00161748"/>
    <w:rsid w:val="0016184D"/>
    <w:rsid w:val="00161852"/>
    <w:rsid w:val="001655F5"/>
    <w:rsid w:val="0016647D"/>
    <w:rsid w:val="00167FA1"/>
    <w:rsid w:val="0017005D"/>
    <w:rsid w:val="00170BEA"/>
    <w:rsid w:val="00171271"/>
    <w:rsid w:val="00172149"/>
    <w:rsid w:val="00172A6E"/>
    <w:rsid w:val="0017735C"/>
    <w:rsid w:val="00181F9E"/>
    <w:rsid w:val="0018376A"/>
    <w:rsid w:val="00184B8D"/>
    <w:rsid w:val="00185119"/>
    <w:rsid w:val="0018582E"/>
    <w:rsid w:val="00192A8F"/>
    <w:rsid w:val="00194524"/>
    <w:rsid w:val="00194AE1"/>
    <w:rsid w:val="00195380"/>
    <w:rsid w:val="00196863"/>
    <w:rsid w:val="001A014C"/>
    <w:rsid w:val="001A18AF"/>
    <w:rsid w:val="001A2F4C"/>
    <w:rsid w:val="001A4432"/>
    <w:rsid w:val="001A52C6"/>
    <w:rsid w:val="001A6EBD"/>
    <w:rsid w:val="001A73CC"/>
    <w:rsid w:val="001B285E"/>
    <w:rsid w:val="001B2BEF"/>
    <w:rsid w:val="001B4851"/>
    <w:rsid w:val="001B6442"/>
    <w:rsid w:val="001B66A0"/>
    <w:rsid w:val="001B7707"/>
    <w:rsid w:val="001B7AB5"/>
    <w:rsid w:val="001C0508"/>
    <w:rsid w:val="001C2ABF"/>
    <w:rsid w:val="001C33C8"/>
    <w:rsid w:val="001C4578"/>
    <w:rsid w:val="001C4666"/>
    <w:rsid w:val="001C4736"/>
    <w:rsid w:val="001C4EAC"/>
    <w:rsid w:val="001C55B8"/>
    <w:rsid w:val="001C71D2"/>
    <w:rsid w:val="001D427E"/>
    <w:rsid w:val="001D6866"/>
    <w:rsid w:val="001D7664"/>
    <w:rsid w:val="001D78CA"/>
    <w:rsid w:val="001E33D9"/>
    <w:rsid w:val="001E3C58"/>
    <w:rsid w:val="001E4721"/>
    <w:rsid w:val="001E716E"/>
    <w:rsid w:val="001F27C9"/>
    <w:rsid w:val="001F373A"/>
    <w:rsid w:val="001F446A"/>
    <w:rsid w:val="001F71E5"/>
    <w:rsid w:val="002002D1"/>
    <w:rsid w:val="002016E3"/>
    <w:rsid w:val="00201F66"/>
    <w:rsid w:val="002038D9"/>
    <w:rsid w:val="00204C77"/>
    <w:rsid w:val="00205D6A"/>
    <w:rsid w:val="0021048E"/>
    <w:rsid w:val="002112A1"/>
    <w:rsid w:val="00211D62"/>
    <w:rsid w:val="002122C7"/>
    <w:rsid w:val="00214DF2"/>
    <w:rsid w:val="00214ED6"/>
    <w:rsid w:val="002150CB"/>
    <w:rsid w:val="00222877"/>
    <w:rsid w:val="00222FA9"/>
    <w:rsid w:val="00224153"/>
    <w:rsid w:val="0022423F"/>
    <w:rsid w:val="002249D8"/>
    <w:rsid w:val="00225376"/>
    <w:rsid w:val="002265E7"/>
    <w:rsid w:val="00226D4A"/>
    <w:rsid w:val="00230DF0"/>
    <w:rsid w:val="00231B86"/>
    <w:rsid w:val="00232661"/>
    <w:rsid w:val="002326B5"/>
    <w:rsid w:val="002336E1"/>
    <w:rsid w:val="00233C37"/>
    <w:rsid w:val="00233EF5"/>
    <w:rsid w:val="00234CA2"/>
    <w:rsid w:val="00236807"/>
    <w:rsid w:val="00236BCC"/>
    <w:rsid w:val="00237713"/>
    <w:rsid w:val="00237AD2"/>
    <w:rsid w:val="00241493"/>
    <w:rsid w:val="002421EF"/>
    <w:rsid w:val="00242FCD"/>
    <w:rsid w:val="00244501"/>
    <w:rsid w:val="0024481F"/>
    <w:rsid w:val="00245D15"/>
    <w:rsid w:val="00246B05"/>
    <w:rsid w:val="00247586"/>
    <w:rsid w:val="00252D74"/>
    <w:rsid w:val="00253567"/>
    <w:rsid w:val="00253C8F"/>
    <w:rsid w:val="00253CF0"/>
    <w:rsid w:val="00255B29"/>
    <w:rsid w:val="00257646"/>
    <w:rsid w:val="00257690"/>
    <w:rsid w:val="00260DE2"/>
    <w:rsid w:val="00261DA4"/>
    <w:rsid w:val="00262499"/>
    <w:rsid w:val="00263B7F"/>
    <w:rsid w:val="00270132"/>
    <w:rsid w:val="00272102"/>
    <w:rsid w:val="00272815"/>
    <w:rsid w:val="00274CAD"/>
    <w:rsid w:val="00275D7D"/>
    <w:rsid w:val="00277479"/>
    <w:rsid w:val="002831B3"/>
    <w:rsid w:val="00283493"/>
    <w:rsid w:val="002879D4"/>
    <w:rsid w:val="00291D00"/>
    <w:rsid w:val="00292D10"/>
    <w:rsid w:val="0029483B"/>
    <w:rsid w:val="00295E8D"/>
    <w:rsid w:val="002962D1"/>
    <w:rsid w:val="00296B30"/>
    <w:rsid w:val="002A009D"/>
    <w:rsid w:val="002A39B8"/>
    <w:rsid w:val="002A3E8C"/>
    <w:rsid w:val="002A5C1F"/>
    <w:rsid w:val="002A74B2"/>
    <w:rsid w:val="002A79A8"/>
    <w:rsid w:val="002B31D5"/>
    <w:rsid w:val="002B36A2"/>
    <w:rsid w:val="002B6464"/>
    <w:rsid w:val="002B71B2"/>
    <w:rsid w:val="002B7C88"/>
    <w:rsid w:val="002B7F94"/>
    <w:rsid w:val="002C0020"/>
    <w:rsid w:val="002C0373"/>
    <w:rsid w:val="002C18B8"/>
    <w:rsid w:val="002C1C13"/>
    <w:rsid w:val="002C1F9D"/>
    <w:rsid w:val="002C3F07"/>
    <w:rsid w:val="002C5C7C"/>
    <w:rsid w:val="002D0C9C"/>
    <w:rsid w:val="002D1254"/>
    <w:rsid w:val="002D146A"/>
    <w:rsid w:val="002D1D62"/>
    <w:rsid w:val="002D24DB"/>
    <w:rsid w:val="002D2F9D"/>
    <w:rsid w:val="002D3AD1"/>
    <w:rsid w:val="002D5435"/>
    <w:rsid w:val="002D57FC"/>
    <w:rsid w:val="002E2508"/>
    <w:rsid w:val="002E3D55"/>
    <w:rsid w:val="002E5489"/>
    <w:rsid w:val="002E78DD"/>
    <w:rsid w:val="002F0C13"/>
    <w:rsid w:val="002F18E2"/>
    <w:rsid w:val="002F2108"/>
    <w:rsid w:val="002F25E2"/>
    <w:rsid w:val="002F4582"/>
    <w:rsid w:val="002F6BA1"/>
    <w:rsid w:val="002F72CA"/>
    <w:rsid w:val="003021BA"/>
    <w:rsid w:val="0030647D"/>
    <w:rsid w:val="00306628"/>
    <w:rsid w:val="00306932"/>
    <w:rsid w:val="00307120"/>
    <w:rsid w:val="00307517"/>
    <w:rsid w:val="003077AA"/>
    <w:rsid w:val="00307AAB"/>
    <w:rsid w:val="003100EE"/>
    <w:rsid w:val="003123A8"/>
    <w:rsid w:val="00313DD7"/>
    <w:rsid w:val="0031445E"/>
    <w:rsid w:val="00315754"/>
    <w:rsid w:val="00320EDA"/>
    <w:rsid w:val="00321910"/>
    <w:rsid w:val="00323AAA"/>
    <w:rsid w:val="003247E1"/>
    <w:rsid w:val="00324AB6"/>
    <w:rsid w:val="00325735"/>
    <w:rsid w:val="00327847"/>
    <w:rsid w:val="00327DFF"/>
    <w:rsid w:val="0033431C"/>
    <w:rsid w:val="00337386"/>
    <w:rsid w:val="00340123"/>
    <w:rsid w:val="00343E84"/>
    <w:rsid w:val="003449BF"/>
    <w:rsid w:val="003460DA"/>
    <w:rsid w:val="00346112"/>
    <w:rsid w:val="00350CB6"/>
    <w:rsid w:val="00350DB7"/>
    <w:rsid w:val="00351A86"/>
    <w:rsid w:val="00352CA7"/>
    <w:rsid w:val="00356551"/>
    <w:rsid w:val="003573D1"/>
    <w:rsid w:val="003616C2"/>
    <w:rsid w:val="00363121"/>
    <w:rsid w:val="003634A1"/>
    <w:rsid w:val="003636D5"/>
    <w:rsid w:val="003643D6"/>
    <w:rsid w:val="0036456A"/>
    <w:rsid w:val="0036516E"/>
    <w:rsid w:val="003652D8"/>
    <w:rsid w:val="003663EA"/>
    <w:rsid w:val="0036649E"/>
    <w:rsid w:val="00366D4D"/>
    <w:rsid w:val="0037077A"/>
    <w:rsid w:val="003715CD"/>
    <w:rsid w:val="003717D7"/>
    <w:rsid w:val="00373203"/>
    <w:rsid w:val="00373236"/>
    <w:rsid w:val="003734CC"/>
    <w:rsid w:val="0037394C"/>
    <w:rsid w:val="00373ACA"/>
    <w:rsid w:val="00373DC0"/>
    <w:rsid w:val="00374596"/>
    <w:rsid w:val="0037745E"/>
    <w:rsid w:val="00380D94"/>
    <w:rsid w:val="0038137D"/>
    <w:rsid w:val="003815EA"/>
    <w:rsid w:val="003829A5"/>
    <w:rsid w:val="003833EB"/>
    <w:rsid w:val="00383BBD"/>
    <w:rsid w:val="00384252"/>
    <w:rsid w:val="00387F1E"/>
    <w:rsid w:val="0039156B"/>
    <w:rsid w:val="0039179B"/>
    <w:rsid w:val="003918CF"/>
    <w:rsid w:val="003927C1"/>
    <w:rsid w:val="0039359C"/>
    <w:rsid w:val="00393E93"/>
    <w:rsid w:val="003952A6"/>
    <w:rsid w:val="00397E83"/>
    <w:rsid w:val="003A5C73"/>
    <w:rsid w:val="003A666D"/>
    <w:rsid w:val="003A6E69"/>
    <w:rsid w:val="003B0DC1"/>
    <w:rsid w:val="003B3F3F"/>
    <w:rsid w:val="003B5766"/>
    <w:rsid w:val="003B6692"/>
    <w:rsid w:val="003B68A7"/>
    <w:rsid w:val="003C0920"/>
    <w:rsid w:val="003C1E32"/>
    <w:rsid w:val="003C1FC9"/>
    <w:rsid w:val="003C2C44"/>
    <w:rsid w:val="003C389D"/>
    <w:rsid w:val="003C3B9E"/>
    <w:rsid w:val="003C3E38"/>
    <w:rsid w:val="003C59EA"/>
    <w:rsid w:val="003C5D7E"/>
    <w:rsid w:val="003D0580"/>
    <w:rsid w:val="003D1554"/>
    <w:rsid w:val="003D1857"/>
    <w:rsid w:val="003D1E31"/>
    <w:rsid w:val="003D206D"/>
    <w:rsid w:val="003D3E07"/>
    <w:rsid w:val="003D5EFD"/>
    <w:rsid w:val="003E0471"/>
    <w:rsid w:val="003E0AB6"/>
    <w:rsid w:val="003E38E2"/>
    <w:rsid w:val="003E785B"/>
    <w:rsid w:val="003F01F4"/>
    <w:rsid w:val="003F0266"/>
    <w:rsid w:val="003F341F"/>
    <w:rsid w:val="003F3FD2"/>
    <w:rsid w:val="003F5830"/>
    <w:rsid w:val="003F6B61"/>
    <w:rsid w:val="003F7F61"/>
    <w:rsid w:val="00400186"/>
    <w:rsid w:val="0040139C"/>
    <w:rsid w:val="004025B4"/>
    <w:rsid w:val="00402C8C"/>
    <w:rsid w:val="00402D73"/>
    <w:rsid w:val="004030EF"/>
    <w:rsid w:val="00403250"/>
    <w:rsid w:val="00404A58"/>
    <w:rsid w:val="00410C26"/>
    <w:rsid w:val="00411D82"/>
    <w:rsid w:val="00412E39"/>
    <w:rsid w:val="00413231"/>
    <w:rsid w:val="00415EC0"/>
    <w:rsid w:val="00416CFC"/>
    <w:rsid w:val="00417041"/>
    <w:rsid w:val="0041767A"/>
    <w:rsid w:val="0042029A"/>
    <w:rsid w:val="00422A76"/>
    <w:rsid w:val="00423A10"/>
    <w:rsid w:val="004244C4"/>
    <w:rsid w:val="0042493E"/>
    <w:rsid w:val="00425C5E"/>
    <w:rsid w:val="00425EC4"/>
    <w:rsid w:val="00427C05"/>
    <w:rsid w:val="0043119D"/>
    <w:rsid w:val="00432765"/>
    <w:rsid w:val="00432CF2"/>
    <w:rsid w:val="00433474"/>
    <w:rsid w:val="00433A16"/>
    <w:rsid w:val="004412D1"/>
    <w:rsid w:val="0044165E"/>
    <w:rsid w:val="00441946"/>
    <w:rsid w:val="00441F51"/>
    <w:rsid w:val="00442758"/>
    <w:rsid w:val="00443D85"/>
    <w:rsid w:val="00444061"/>
    <w:rsid w:val="00444761"/>
    <w:rsid w:val="00444A29"/>
    <w:rsid w:val="004450E9"/>
    <w:rsid w:val="00447F29"/>
    <w:rsid w:val="00450307"/>
    <w:rsid w:val="004506E0"/>
    <w:rsid w:val="00450FAD"/>
    <w:rsid w:val="00451D75"/>
    <w:rsid w:val="004536E4"/>
    <w:rsid w:val="00455576"/>
    <w:rsid w:val="00455A86"/>
    <w:rsid w:val="00456A3C"/>
    <w:rsid w:val="00460696"/>
    <w:rsid w:val="00463AC7"/>
    <w:rsid w:val="00464B2B"/>
    <w:rsid w:val="00466C6F"/>
    <w:rsid w:val="0047149D"/>
    <w:rsid w:val="004736D5"/>
    <w:rsid w:val="00474DDF"/>
    <w:rsid w:val="0047506F"/>
    <w:rsid w:val="00475CFA"/>
    <w:rsid w:val="0047763A"/>
    <w:rsid w:val="004779D0"/>
    <w:rsid w:val="00481149"/>
    <w:rsid w:val="00481193"/>
    <w:rsid w:val="00482432"/>
    <w:rsid w:val="00482481"/>
    <w:rsid w:val="004838BF"/>
    <w:rsid w:val="00484479"/>
    <w:rsid w:val="00484682"/>
    <w:rsid w:val="0049235C"/>
    <w:rsid w:val="0049292B"/>
    <w:rsid w:val="00494465"/>
    <w:rsid w:val="00494531"/>
    <w:rsid w:val="004957C2"/>
    <w:rsid w:val="00495965"/>
    <w:rsid w:val="00496439"/>
    <w:rsid w:val="00496462"/>
    <w:rsid w:val="0049691F"/>
    <w:rsid w:val="00496E7D"/>
    <w:rsid w:val="00497F51"/>
    <w:rsid w:val="004A0D42"/>
    <w:rsid w:val="004A3298"/>
    <w:rsid w:val="004A5936"/>
    <w:rsid w:val="004A735F"/>
    <w:rsid w:val="004B2804"/>
    <w:rsid w:val="004B30E7"/>
    <w:rsid w:val="004B37E3"/>
    <w:rsid w:val="004B4962"/>
    <w:rsid w:val="004B4F2A"/>
    <w:rsid w:val="004B4FE0"/>
    <w:rsid w:val="004B5641"/>
    <w:rsid w:val="004C0848"/>
    <w:rsid w:val="004C0DBC"/>
    <w:rsid w:val="004C27D1"/>
    <w:rsid w:val="004C46F1"/>
    <w:rsid w:val="004C487F"/>
    <w:rsid w:val="004C52CF"/>
    <w:rsid w:val="004C572D"/>
    <w:rsid w:val="004C6C83"/>
    <w:rsid w:val="004C707F"/>
    <w:rsid w:val="004C72BC"/>
    <w:rsid w:val="004C758F"/>
    <w:rsid w:val="004D06B3"/>
    <w:rsid w:val="004D2E8E"/>
    <w:rsid w:val="004D5612"/>
    <w:rsid w:val="004D5860"/>
    <w:rsid w:val="004D5D7B"/>
    <w:rsid w:val="004D60BA"/>
    <w:rsid w:val="004D773C"/>
    <w:rsid w:val="004D7CD1"/>
    <w:rsid w:val="004E0647"/>
    <w:rsid w:val="004E0BEF"/>
    <w:rsid w:val="004E0FFC"/>
    <w:rsid w:val="004E35EB"/>
    <w:rsid w:val="004E3CE6"/>
    <w:rsid w:val="004E4E5D"/>
    <w:rsid w:val="004E5098"/>
    <w:rsid w:val="004E58D6"/>
    <w:rsid w:val="004E635C"/>
    <w:rsid w:val="004F0366"/>
    <w:rsid w:val="004F0390"/>
    <w:rsid w:val="004F0E73"/>
    <w:rsid w:val="004F4007"/>
    <w:rsid w:val="004F43D8"/>
    <w:rsid w:val="004F60F1"/>
    <w:rsid w:val="004F62C9"/>
    <w:rsid w:val="004F7714"/>
    <w:rsid w:val="004F7923"/>
    <w:rsid w:val="00500EDC"/>
    <w:rsid w:val="005014DC"/>
    <w:rsid w:val="005023A9"/>
    <w:rsid w:val="00502ADD"/>
    <w:rsid w:val="00502C73"/>
    <w:rsid w:val="00505DD2"/>
    <w:rsid w:val="00505F02"/>
    <w:rsid w:val="00506E1D"/>
    <w:rsid w:val="00511172"/>
    <w:rsid w:val="00511415"/>
    <w:rsid w:val="0051278C"/>
    <w:rsid w:val="00513200"/>
    <w:rsid w:val="00514590"/>
    <w:rsid w:val="0051510C"/>
    <w:rsid w:val="00515AC3"/>
    <w:rsid w:val="00515E4B"/>
    <w:rsid w:val="0052029B"/>
    <w:rsid w:val="00522FE3"/>
    <w:rsid w:val="00523222"/>
    <w:rsid w:val="005233E2"/>
    <w:rsid w:val="005237AB"/>
    <w:rsid w:val="00523E72"/>
    <w:rsid w:val="0052410F"/>
    <w:rsid w:val="005262EA"/>
    <w:rsid w:val="0052655B"/>
    <w:rsid w:val="00526D67"/>
    <w:rsid w:val="00530065"/>
    <w:rsid w:val="00531218"/>
    <w:rsid w:val="005320D9"/>
    <w:rsid w:val="00532C20"/>
    <w:rsid w:val="0053377D"/>
    <w:rsid w:val="0053456D"/>
    <w:rsid w:val="00534AB0"/>
    <w:rsid w:val="00535D52"/>
    <w:rsid w:val="00536E3A"/>
    <w:rsid w:val="00540827"/>
    <w:rsid w:val="00541BE5"/>
    <w:rsid w:val="00542ADD"/>
    <w:rsid w:val="00542D09"/>
    <w:rsid w:val="00543E02"/>
    <w:rsid w:val="00546504"/>
    <w:rsid w:val="005473BB"/>
    <w:rsid w:val="00550CAA"/>
    <w:rsid w:val="00550F2E"/>
    <w:rsid w:val="005515DD"/>
    <w:rsid w:val="00551CA4"/>
    <w:rsid w:val="00552346"/>
    <w:rsid w:val="00553B5A"/>
    <w:rsid w:val="005555E2"/>
    <w:rsid w:val="00555D26"/>
    <w:rsid w:val="00556FCB"/>
    <w:rsid w:val="00560144"/>
    <w:rsid w:val="005618A4"/>
    <w:rsid w:val="00562237"/>
    <w:rsid w:val="005625D6"/>
    <w:rsid w:val="005635FC"/>
    <w:rsid w:val="00565477"/>
    <w:rsid w:val="0056593E"/>
    <w:rsid w:val="00565983"/>
    <w:rsid w:val="005659FA"/>
    <w:rsid w:val="00567FBE"/>
    <w:rsid w:val="00570F0A"/>
    <w:rsid w:val="00571953"/>
    <w:rsid w:val="005760DE"/>
    <w:rsid w:val="00577EC6"/>
    <w:rsid w:val="0058068C"/>
    <w:rsid w:val="00582A4E"/>
    <w:rsid w:val="00582DC8"/>
    <w:rsid w:val="005839DC"/>
    <w:rsid w:val="00585469"/>
    <w:rsid w:val="005943A8"/>
    <w:rsid w:val="00594434"/>
    <w:rsid w:val="005A2C40"/>
    <w:rsid w:val="005A32C9"/>
    <w:rsid w:val="005A501A"/>
    <w:rsid w:val="005A550B"/>
    <w:rsid w:val="005A588A"/>
    <w:rsid w:val="005A659F"/>
    <w:rsid w:val="005A66D4"/>
    <w:rsid w:val="005A7EB7"/>
    <w:rsid w:val="005B0585"/>
    <w:rsid w:val="005B0B1F"/>
    <w:rsid w:val="005B0C09"/>
    <w:rsid w:val="005B0ECA"/>
    <w:rsid w:val="005B230B"/>
    <w:rsid w:val="005B2CFF"/>
    <w:rsid w:val="005B434D"/>
    <w:rsid w:val="005B5675"/>
    <w:rsid w:val="005B587A"/>
    <w:rsid w:val="005C2285"/>
    <w:rsid w:val="005C3828"/>
    <w:rsid w:val="005C5321"/>
    <w:rsid w:val="005C58DC"/>
    <w:rsid w:val="005C758B"/>
    <w:rsid w:val="005D01FB"/>
    <w:rsid w:val="005D03AA"/>
    <w:rsid w:val="005D4655"/>
    <w:rsid w:val="005D558C"/>
    <w:rsid w:val="005D5C52"/>
    <w:rsid w:val="005E0B77"/>
    <w:rsid w:val="005E2150"/>
    <w:rsid w:val="005E372D"/>
    <w:rsid w:val="005E4C84"/>
    <w:rsid w:val="005E5EAA"/>
    <w:rsid w:val="005E6353"/>
    <w:rsid w:val="005F111C"/>
    <w:rsid w:val="005F4072"/>
    <w:rsid w:val="005F481E"/>
    <w:rsid w:val="005F4BB0"/>
    <w:rsid w:val="005F784D"/>
    <w:rsid w:val="00600DCD"/>
    <w:rsid w:val="0060116E"/>
    <w:rsid w:val="006020D1"/>
    <w:rsid w:val="00602970"/>
    <w:rsid w:val="00603ED4"/>
    <w:rsid w:val="006047C4"/>
    <w:rsid w:val="00606029"/>
    <w:rsid w:val="006066CA"/>
    <w:rsid w:val="00607767"/>
    <w:rsid w:val="00610467"/>
    <w:rsid w:val="00612B2C"/>
    <w:rsid w:val="00614B09"/>
    <w:rsid w:val="00615CDA"/>
    <w:rsid w:val="0061612A"/>
    <w:rsid w:val="00616266"/>
    <w:rsid w:val="006168F3"/>
    <w:rsid w:val="00616AAF"/>
    <w:rsid w:val="00617C15"/>
    <w:rsid w:val="006213F7"/>
    <w:rsid w:val="00622095"/>
    <w:rsid w:val="00625CCB"/>
    <w:rsid w:val="00626BC2"/>
    <w:rsid w:val="00627ED4"/>
    <w:rsid w:val="0063039C"/>
    <w:rsid w:val="00631F0E"/>
    <w:rsid w:val="0063489D"/>
    <w:rsid w:val="006356A8"/>
    <w:rsid w:val="00642D89"/>
    <w:rsid w:val="00646C33"/>
    <w:rsid w:val="006475EE"/>
    <w:rsid w:val="00647894"/>
    <w:rsid w:val="00647E30"/>
    <w:rsid w:val="00650566"/>
    <w:rsid w:val="006519D5"/>
    <w:rsid w:val="00651B09"/>
    <w:rsid w:val="00652CF4"/>
    <w:rsid w:val="006549F1"/>
    <w:rsid w:val="00655999"/>
    <w:rsid w:val="006567AC"/>
    <w:rsid w:val="00656D4A"/>
    <w:rsid w:val="0065740D"/>
    <w:rsid w:val="0065746C"/>
    <w:rsid w:val="00660485"/>
    <w:rsid w:val="00662F55"/>
    <w:rsid w:val="00665145"/>
    <w:rsid w:val="00665361"/>
    <w:rsid w:val="0066542A"/>
    <w:rsid w:val="00665FFB"/>
    <w:rsid w:val="006661BA"/>
    <w:rsid w:val="006666A6"/>
    <w:rsid w:val="00666A04"/>
    <w:rsid w:val="006672FE"/>
    <w:rsid w:val="00676DE2"/>
    <w:rsid w:val="00682ED7"/>
    <w:rsid w:val="0068644D"/>
    <w:rsid w:val="00687224"/>
    <w:rsid w:val="00687451"/>
    <w:rsid w:val="006878B9"/>
    <w:rsid w:val="0069036E"/>
    <w:rsid w:val="00691F8C"/>
    <w:rsid w:val="00693DC4"/>
    <w:rsid w:val="00694BE1"/>
    <w:rsid w:val="00694E54"/>
    <w:rsid w:val="00696AA8"/>
    <w:rsid w:val="00696C01"/>
    <w:rsid w:val="006A1241"/>
    <w:rsid w:val="006A14BD"/>
    <w:rsid w:val="006A163D"/>
    <w:rsid w:val="006A1739"/>
    <w:rsid w:val="006A3D4E"/>
    <w:rsid w:val="006A3DFE"/>
    <w:rsid w:val="006A4C56"/>
    <w:rsid w:val="006A56DE"/>
    <w:rsid w:val="006B1B99"/>
    <w:rsid w:val="006B29C1"/>
    <w:rsid w:val="006B346F"/>
    <w:rsid w:val="006B6A7F"/>
    <w:rsid w:val="006B6BEA"/>
    <w:rsid w:val="006B7089"/>
    <w:rsid w:val="006C39AB"/>
    <w:rsid w:val="006C3AAC"/>
    <w:rsid w:val="006D1079"/>
    <w:rsid w:val="006D1638"/>
    <w:rsid w:val="006D1711"/>
    <w:rsid w:val="006D2014"/>
    <w:rsid w:val="006D4F08"/>
    <w:rsid w:val="006D5A51"/>
    <w:rsid w:val="006D6EDF"/>
    <w:rsid w:val="006E09A8"/>
    <w:rsid w:val="006E15A4"/>
    <w:rsid w:val="006E292B"/>
    <w:rsid w:val="006E567F"/>
    <w:rsid w:val="006E5E1B"/>
    <w:rsid w:val="006E7002"/>
    <w:rsid w:val="006E738E"/>
    <w:rsid w:val="006E7601"/>
    <w:rsid w:val="006E77B8"/>
    <w:rsid w:val="006E7A8A"/>
    <w:rsid w:val="006E7AF6"/>
    <w:rsid w:val="006E7E59"/>
    <w:rsid w:val="006F3189"/>
    <w:rsid w:val="006F3656"/>
    <w:rsid w:val="006F6FD0"/>
    <w:rsid w:val="006F72F6"/>
    <w:rsid w:val="00700571"/>
    <w:rsid w:val="007014A8"/>
    <w:rsid w:val="00701CEB"/>
    <w:rsid w:val="0070204E"/>
    <w:rsid w:val="0070225D"/>
    <w:rsid w:val="00702ED7"/>
    <w:rsid w:val="00706C72"/>
    <w:rsid w:val="00706EB0"/>
    <w:rsid w:val="00706F1B"/>
    <w:rsid w:val="00707AF5"/>
    <w:rsid w:val="00707D14"/>
    <w:rsid w:val="0071156C"/>
    <w:rsid w:val="0071328F"/>
    <w:rsid w:val="00715567"/>
    <w:rsid w:val="00715FCC"/>
    <w:rsid w:val="007202C3"/>
    <w:rsid w:val="00721283"/>
    <w:rsid w:val="00723AD0"/>
    <w:rsid w:val="00724411"/>
    <w:rsid w:val="007245EA"/>
    <w:rsid w:val="007314C1"/>
    <w:rsid w:val="00731F9C"/>
    <w:rsid w:val="00732723"/>
    <w:rsid w:val="007337D6"/>
    <w:rsid w:val="007340A1"/>
    <w:rsid w:val="00740DA4"/>
    <w:rsid w:val="0074130E"/>
    <w:rsid w:val="00741D39"/>
    <w:rsid w:val="007429F0"/>
    <w:rsid w:val="00742FB6"/>
    <w:rsid w:val="007436F3"/>
    <w:rsid w:val="00743DDB"/>
    <w:rsid w:val="0074537B"/>
    <w:rsid w:val="0074563C"/>
    <w:rsid w:val="00745BD7"/>
    <w:rsid w:val="007475D2"/>
    <w:rsid w:val="00750F81"/>
    <w:rsid w:val="00751696"/>
    <w:rsid w:val="0075237D"/>
    <w:rsid w:val="007532C6"/>
    <w:rsid w:val="0075395E"/>
    <w:rsid w:val="00753C0C"/>
    <w:rsid w:val="007548CC"/>
    <w:rsid w:val="00755938"/>
    <w:rsid w:val="00755C34"/>
    <w:rsid w:val="007570EA"/>
    <w:rsid w:val="007572B8"/>
    <w:rsid w:val="0076038A"/>
    <w:rsid w:val="00760DF5"/>
    <w:rsid w:val="00761C3B"/>
    <w:rsid w:val="00762823"/>
    <w:rsid w:val="00763C31"/>
    <w:rsid w:val="00763CB5"/>
    <w:rsid w:val="00765DD0"/>
    <w:rsid w:val="00766922"/>
    <w:rsid w:val="00767DAF"/>
    <w:rsid w:val="00770016"/>
    <w:rsid w:val="007719B8"/>
    <w:rsid w:val="0077278D"/>
    <w:rsid w:val="00776AD3"/>
    <w:rsid w:val="00777B15"/>
    <w:rsid w:val="007803B2"/>
    <w:rsid w:val="00780F0E"/>
    <w:rsid w:val="00782055"/>
    <w:rsid w:val="0078208E"/>
    <w:rsid w:val="0078212A"/>
    <w:rsid w:val="0078377C"/>
    <w:rsid w:val="00784D09"/>
    <w:rsid w:val="007851E7"/>
    <w:rsid w:val="00786148"/>
    <w:rsid w:val="007867CB"/>
    <w:rsid w:val="00790F1E"/>
    <w:rsid w:val="0079200F"/>
    <w:rsid w:val="00792FA7"/>
    <w:rsid w:val="0079391B"/>
    <w:rsid w:val="007943C3"/>
    <w:rsid w:val="00794AA7"/>
    <w:rsid w:val="00795147"/>
    <w:rsid w:val="0079724D"/>
    <w:rsid w:val="007A0982"/>
    <w:rsid w:val="007A3149"/>
    <w:rsid w:val="007A3B26"/>
    <w:rsid w:val="007A514D"/>
    <w:rsid w:val="007B02BC"/>
    <w:rsid w:val="007B1699"/>
    <w:rsid w:val="007B18B8"/>
    <w:rsid w:val="007B26F8"/>
    <w:rsid w:val="007B3B6D"/>
    <w:rsid w:val="007B3BB4"/>
    <w:rsid w:val="007B54E0"/>
    <w:rsid w:val="007B5B9C"/>
    <w:rsid w:val="007B7A62"/>
    <w:rsid w:val="007B7A9E"/>
    <w:rsid w:val="007C15B8"/>
    <w:rsid w:val="007C1E78"/>
    <w:rsid w:val="007C2691"/>
    <w:rsid w:val="007C643E"/>
    <w:rsid w:val="007C7F54"/>
    <w:rsid w:val="007D0181"/>
    <w:rsid w:val="007D0C44"/>
    <w:rsid w:val="007D2D79"/>
    <w:rsid w:val="007D3066"/>
    <w:rsid w:val="007D6187"/>
    <w:rsid w:val="007D6649"/>
    <w:rsid w:val="007D69CC"/>
    <w:rsid w:val="007E0EAB"/>
    <w:rsid w:val="007E1038"/>
    <w:rsid w:val="007E107F"/>
    <w:rsid w:val="007E1E7F"/>
    <w:rsid w:val="007E245D"/>
    <w:rsid w:val="007E361B"/>
    <w:rsid w:val="007E3DD8"/>
    <w:rsid w:val="007E4104"/>
    <w:rsid w:val="007E6394"/>
    <w:rsid w:val="007E6A33"/>
    <w:rsid w:val="007F0896"/>
    <w:rsid w:val="007F09C2"/>
    <w:rsid w:val="007F1FE5"/>
    <w:rsid w:val="007F2C76"/>
    <w:rsid w:val="007F3A38"/>
    <w:rsid w:val="007F3CCD"/>
    <w:rsid w:val="007F53A4"/>
    <w:rsid w:val="007F66C1"/>
    <w:rsid w:val="008022A2"/>
    <w:rsid w:val="00803176"/>
    <w:rsid w:val="008059F3"/>
    <w:rsid w:val="00805CD1"/>
    <w:rsid w:val="00814CE4"/>
    <w:rsid w:val="00815138"/>
    <w:rsid w:val="00816E04"/>
    <w:rsid w:val="008206DA"/>
    <w:rsid w:val="008208E5"/>
    <w:rsid w:val="008223E7"/>
    <w:rsid w:val="00823250"/>
    <w:rsid w:val="00823B21"/>
    <w:rsid w:val="0082467F"/>
    <w:rsid w:val="00824CA5"/>
    <w:rsid w:val="00825103"/>
    <w:rsid w:val="008321D8"/>
    <w:rsid w:val="008327FE"/>
    <w:rsid w:val="0083299E"/>
    <w:rsid w:val="00833B48"/>
    <w:rsid w:val="00836010"/>
    <w:rsid w:val="008367F4"/>
    <w:rsid w:val="00836E8E"/>
    <w:rsid w:val="00836F14"/>
    <w:rsid w:val="00837236"/>
    <w:rsid w:val="00837499"/>
    <w:rsid w:val="00840CD0"/>
    <w:rsid w:val="00841B0A"/>
    <w:rsid w:val="00842092"/>
    <w:rsid w:val="00842E8B"/>
    <w:rsid w:val="00845454"/>
    <w:rsid w:val="008467C1"/>
    <w:rsid w:val="00846B72"/>
    <w:rsid w:val="00846DF7"/>
    <w:rsid w:val="0085076D"/>
    <w:rsid w:val="008507CF"/>
    <w:rsid w:val="00851AE2"/>
    <w:rsid w:val="008522F5"/>
    <w:rsid w:val="0085345D"/>
    <w:rsid w:val="00857D7C"/>
    <w:rsid w:val="00861552"/>
    <w:rsid w:val="00861C1E"/>
    <w:rsid w:val="00865D3F"/>
    <w:rsid w:val="00872984"/>
    <w:rsid w:val="00874BDD"/>
    <w:rsid w:val="008770B5"/>
    <w:rsid w:val="0088028D"/>
    <w:rsid w:val="0088046C"/>
    <w:rsid w:val="008804E5"/>
    <w:rsid w:val="0088076B"/>
    <w:rsid w:val="0088179D"/>
    <w:rsid w:val="008821B0"/>
    <w:rsid w:val="0088340A"/>
    <w:rsid w:val="00883E60"/>
    <w:rsid w:val="008859A9"/>
    <w:rsid w:val="00887927"/>
    <w:rsid w:val="00890752"/>
    <w:rsid w:val="00892A06"/>
    <w:rsid w:val="00892BEF"/>
    <w:rsid w:val="00893C47"/>
    <w:rsid w:val="008941CE"/>
    <w:rsid w:val="008A014D"/>
    <w:rsid w:val="008A115B"/>
    <w:rsid w:val="008A262B"/>
    <w:rsid w:val="008A2741"/>
    <w:rsid w:val="008A2B43"/>
    <w:rsid w:val="008A4661"/>
    <w:rsid w:val="008A5EDC"/>
    <w:rsid w:val="008A701F"/>
    <w:rsid w:val="008A753A"/>
    <w:rsid w:val="008B0983"/>
    <w:rsid w:val="008B1032"/>
    <w:rsid w:val="008B1274"/>
    <w:rsid w:val="008B3E7B"/>
    <w:rsid w:val="008B40AD"/>
    <w:rsid w:val="008B4B4C"/>
    <w:rsid w:val="008B511A"/>
    <w:rsid w:val="008B5C07"/>
    <w:rsid w:val="008B7774"/>
    <w:rsid w:val="008C1E78"/>
    <w:rsid w:val="008C3207"/>
    <w:rsid w:val="008C351A"/>
    <w:rsid w:val="008C43B4"/>
    <w:rsid w:val="008C6422"/>
    <w:rsid w:val="008C6AF0"/>
    <w:rsid w:val="008C7821"/>
    <w:rsid w:val="008D058D"/>
    <w:rsid w:val="008D0B50"/>
    <w:rsid w:val="008D1C4B"/>
    <w:rsid w:val="008D3026"/>
    <w:rsid w:val="008D346C"/>
    <w:rsid w:val="008D4393"/>
    <w:rsid w:val="008D5E8D"/>
    <w:rsid w:val="008D5E95"/>
    <w:rsid w:val="008D6038"/>
    <w:rsid w:val="008D7ECA"/>
    <w:rsid w:val="008E01B8"/>
    <w:rsid w:val="008E0A75"/>
    <w:rsid w:val="008E11D8"/>
    <w:rsid w:val="008E2C73"/>
    <w:rsid w:val="008E4CA6"/>
    <w:rsid w:val="008E557B"/>
    <w:rsid w:val="008E642D"/>
    <w:rsid w:val="008E665A"/>
    <w:rsid w:val="008E6B90"/>
    <w:rsid w:val="008F16EF"/>
    <w:rsid w:val="008F1AB8"/>
    <w:rsid w:val="008F1F09"/>
    <w:rsid w:val="008F3BDD"/>
    <w:rsid w:val="008F431F"/>
    <w:rsid w:val="008F4B15"/>
    <w:rsid w:val="008F666D"/>
    <w:rsid w:val="008F6A4E"/>
    <w:rsid w:val="008F6AEF"/>
    <w:rsid w:val="00904167"/>
    <w:rsid w:val="00906B0A"/>
    <w:rsid w:val="00906FBC"/>
    <w:rsid w:val="0091096C"/>
    <w:rsid w:val="00910F23"/>
    <w:rsid w:val="00914151"/>
    <w:rsid w:val="00921F80"/>
    <w:rsid w:val="009236A9"/>
    <w:rsid w:val="00923703"/>
    <w:rsid w:val="0092472F"/>
    <w:rsid w:val="00924ACA"/>
    <w:rsid w:val="00926D6B"/>
    <w:rsid w:val="00927DF7"/>
    <w:rsid w:val="00932C57"/>
    <w:rsid w:val="00932D38"/>
    <w:rsid w:val="00933A5A"/>
    <w:rsid w:val="00933B2A"/>
    <w:rsid w:val="0093548B"/>
    <w:rsid w:val="00935E3C"/>
    <w:rsid w:val="009366B5"/>
    <w:rsid w:val="00936F57"/>
    <w:rsid w:val="00942962"/>
    <w:rsid w:val="00943B39"/>
    <w:rsid w:val="00945058"/>
    <w:rsid w:val="009455AC"/>
    <w:rsid w:val="00945AB7"/>
    <w:rsid w:val="009476FB"/>
    <w:rsid w:val="0094796B"/>
    <w:rsid w:val="00947BD1"/>
    <w:rsid w:val="00947DDE"/>
    <w:rsid w:val="009506C9"/>
    <w:rsid w:val="00951254"/>
    <w:rsid w:val="00951AAB"/>
    <w:rsid w:val="00953746"/>
    <w:rsid w:val="00956EFC"/>
    <w:rsid w:val="00957238"/>
    <w:rsid w:val="009613CD"/>
    <w:rsid w:val="009639E9"/>
    <w:rsid w:val="00964897"/>
    <w:rsid w:val="00970C09"/>
    <w:rsid w:val="00970C67"/>
    <w:rsid w:val="00971544"/>
    <w:rsid w:val="00971DF3"/>
    <w:rsid w:val="009732D9"/>
    <w:rsid w:val="0097581C"/>
    <w:rsid w:val="0097597D"/>
    <w:rsid w:val="00976920"/>
    <w:rsid w:val="0098174E"/>
    <w:rsid w:val="00982BC5"/>
    <w:rsid w:val="00982E6B"/>
    <w:rsid w:val="00982EC6"/>
    <w:rsid w:val="0098317B"/>
    <w:rsid w:val="009838D9"/>
    <w:rsid w:val="00985F32"/>
    <w:rsid w:val="00986169"/>
    <w:rsid w:val="00986990"/>
    <w:rsid w:val="00986DE6"/>
    <w:rsid w:val="00990610"/>
    <w:rsid w:val="00991E75"/>
    <w:rsid w:val="00995619"/>
    <w:rsid w:val="00996626"/>
    <w:rsid w:val="00996A89"/>
    <w:rsid w:val="00996B12"/>
    <w:rsid w:val="009A274E"/>
    <w:rsid w:val="009A6F73"/>
    <w:rsid w:val="009B04E8"/>
    <w:rsid w:val="009B0874"/>
    <w:rsid w:val="009B36ED"/>
    <w:rsid w:val="009B45D6"/>
    <w:rsid w:val="009B59BB"/>
    <w:rsid w:val="009B6943"/>
    <w:rsid w:val="009B69A4"/>
    <w:rsid w:val="009B786C"/>
    <w:rsid w:val="009C1D24"/>
    <w:rsid w:val="009C4207"/>
    <w:rsid w:val="009C5AF8"/>
    <w:rsid w:val="009C5EDC"/>
    <w:rsid w:val="009C6313"/>
    <w:rsid w:val="009C6699"/>
    <w:rsid w:val="009D156F"/>
    <w:rsid w:val="009D3FB1"/>
    <w:rsid w:val="009D55E0"/>
    <w:rsid w:val="009D5A4B"/>
    <w:rsid w:val="009D6069"/>
    <w:rsid w:val="009E0368"/>
    <w:rsid w:val="009E08AC"/>
    <w:rsid w:val="009E1B6D"/>
    <w:rsid w:val="009E2FD8"/>
    <w:rsid w:val="009E43E1"/>
    <w:rsid w:val="009E55AA"/>
    <w:rsid w:val="009E5898"/>
    <w:rsid w:val="009E5A38"/>
    <w:rsid w:val="009E5AD6"/>
    <w:rsid w:val="009E5FDB"/>
    <w:rsid w:val="009E62A1"/>
    <w:rsid w:val="009E6462"/>
    <w:rsid w:val="009E6913"/>
    <w:rsid w:val="009F13EC"/>
    <w:rsid w:val="009F1998"/>
    <w:rsid w:val="009F22F0"/>
    <w:rsid w:val="009F433D"/>
    <w:rsid w:val="009F472F"/>
    <w:rsid w:val="009F698F"/>
    <w:rsid w:val="009F6AC9"/>
    <w:rsid w:val="009F7132"/>
    <w:rsid w:val="00A04695"/>
    <w:rsid w:val="00A06137"/>
    <w:rsid w:val="00A10691"/>
    <w:rsid w:val="00A10C96"/>
    <w:rsid w:val="00A11757"/>
    <w:rsid w:val="00A12BF2"/>
    <w:rsid w:val="00A12F64"/>
    <w:rsid w:val="00A132F0"/>
    <w:rsid w:val="00A13540"/>
    <w:rsid w:val="00A143F7"/>
    <w:rsid w:val="00A1483C"/>
    <w:rsid w:val="00A15C6C"/>
    <w:rsid w:val="00A15EE0"/>
    <w:rsid w:val="00A16D0A"/>
    <w:rsid w:val="00A17F02"/>
    <w:rsid w:val="00A200BF"/>
    <w:rsid w:val="00A20B97"/>
    <w:rsid w:val="00A20DD7"/>
    <w:rsid w:val="00A21923"/>
    <w:rsid w:val="00A220AE"/>
    <w:rsid w:val="00A24183"/>
    <w:rsid w:val="00A243A8"/>
    <w:rsid w:val="00A26600"/>
    <w:rsid w:val="00A26D01"/>
    <w:rsid w:val="00A3045E"/>
    <w:rsid w:val="00A30836"/>
    <w:rsid w:val="00A31317"/>
    <w:rsid w:val="00A31A01"/>
    <w:rsid w:val="00A31C55"/>
    <w:rsid w:val="00A32FA3"/>
    <w:rsid w:val="00A3437E"/>
    <w:rsid w:val="00A34F6F"/>
    <w:rsid w:val="00A36887"/>
    <w:rsid w:val="00A37E83"/>
    <w:rsid w:val="00A400B2"/>
    <w:rsid w:val="00A466E2"/>
    <w:rsid w:val="00A46C9F"/>
    <w:rsid w:val="00A472D0"/>
    <w:rsid w:val="00A47538"/>
    <w:rsid w:val="00A5085F"/>
    <w:rsid w:val="00A51E8B"/>
    <w:rsid w:val="00A52135"/>
    <w:rsid w:val="00A52B66"/>
    <w:rsid w:val="00A60607"/>
    <w:rsid w:val="00A6079F"/>
    <w:rsid w:val="00A611D2"/>
    <w:rsid w:val="00A614FC"/>
    <w:rsid w:val="00A6176C"/>
    <w:rsid w:val="00A645B6"/>
    <w:rsid w:val="00A6503B"/>
    <w:rsid w:val="00A66890"/>
    <w:rsid w:val="00A7081B"/>
    <w:rsid w:val="00A71165"/>
    <w:rsid w:val="00A727D4"/>
    <w:rsid w:val="00A73E5E"/>
    <w:rsid w:val="00A75040"/>
    <w:rsid w:val="00A7714B"/>
    <w:rsid w:val="00A80000"/>
    <w:rsid w:val="00A82F74"/>
    <w:rsid w:val="00A83BD1"/>
    <w:rsid w:val="00A84F1F"/>
    <w:rsid w:val="00A858CF"/>
    <w:rsid w:val="00A85B48"/>
    <w:rsid w:val="00A85F64"/>
    <w:rsid w:val="00A86383"/>
    <w:rsid w:val="00A916B6"/>
    <w:rsid w:val="00A91DE3"/>
    <w:rsid w:val="00A931AE"/>
    <w:rsid w:val="00AA0AFE"/>
    <w:rsid w:val="00AA0E51"/>
    <w:rsid w:val="00AA179E"/>
    <w:rsid w:val="00AA356A"/>
    <w:rsid w:val="00AA6287"/>
    <w:rsid w:val="00AA728F"/>
    <w:rsid w:val="00AB0C4D"/>
    <w:rsid w:val="00AB381E"/>
    <w:rsid w:val="00AB4079"/>
    <w:rsid w:val="00AB5E0B"/>
    <w:rsid w:val="00AB6A34"/>
    <w:rsid w:val="00AB7102"/>
    <w:rsid w:val="00AC074B"/>
    <w:rsid w:val="00AC0E02"/>
    <w:rsid w:val="00AC3927"/>
    <w:rsid w:val="00AC4899"/>
    <w:rsid w:val="00AD0842"/>
    <w:rsid w:val="00AD1565"/>
    <w:rsid w:val="00AD32D7"/>
    <w:rsid w:val="00AD38CA"/>
    <w:rsid w:val="00AD4059"/>
    <w:rsid w:val="00AD432C"/>
    <w:rsid w:val="00AD46F7"/>
    <w:rsid w:val="00AD58F9"/>
    <w:rsid w:val="00AD6399"/>
    <w:rsid w:val="00AD668E"/>
    <w:rsid w:val="00AD72B6"/>
    <w:rsid w:val="00AD76AA"/>
    <w:rsid w:val="00AE030C"/>
    <w:rsid w:val="00AE101C"/>
    <w:rsid w:val="00AE1A6B"/>
    <w:rsid w:val="00AE2207"/>
    <w:rsid w:val="00AE4DA1"/>
    <w:rsid w:val="00AE53E6"/>
    <w:rsid w:val="00AE59CC"/>
    <w:rsid w:val="00AE5FFE"/>
    <w:rsid w:val="00AE629D"/>
    <w:rsid w:val="00AE63D9"/>
    <w:rsid w:val="00AE6712"/>
    <w:rsid w:val="00AE7061"/>
    <w:rsid w:val="00AF2342"/>
    <w:rsid w:val="00AF2820"/>
    <w:rsid w:val="00AF32DD"/>
    <w:rsid w:val="00AF454F"/>
    <w:rsid w:val="00AF4C4E"/>
    <w:rsid w:val="00AF5845"/>
    <w:rsid w:val="00AF78F5"/>
    <w:rsid w:val="00B006C2"/>
    <w:rsid w:val="00B032AE"/>
    <w:rsid w:val="00B03809"/>
    <w:rsid w:val="00B03CFE"/>
    <w:rsid w:val="00B04D93"/>
    <w:rsid w:val="00B04E9B"/>
    <w:rsid w:val="00B056CB"/>
    <w:rsid w:val="00B05E78"/>
    <w:rsid w:val="00B06260"/>
    <w:rsid w:val="00B06328"/>
    <w:rsid w:val="00B06A7A"/>
    <w:rsid w:val="00B07DAE"/>
    <w:rsid w:val="00B127EC"/>
    <w:rsid w:val="00B13B55"/>
    <w:rsid w:val="00B178A3"/>
    <w:rsid w:val="00B2028A"/>
    <w:rsid w:val="00B20C2E"/>
    <w:rsid w:val="00B213AC"/>
    <w:rsid w:val="00B22359"/>
    <w:rsid w:val="00B22A4F"/>
    <w:rsid w:val="00B2403B"/>
    <w:rsid w:val="00B24118"/>
    <w:rsid w:val="00B241AE"/>
    <w:rsid w:val="00B2472E"/>
    <w:rsid w:val="00B26E3C"/>
    <w:rsid w:val="00B26E53"/>
    <w:rsid w:val="00B30304"/>
    <w:rsid w:val="00B325DA"/>
    <w:rsid w:val="00B3355D"/>
    <w:rsid w:val="00B41097"/>
    <w:rsid w:val="00B4109F"/>
    <w:rsid w:val="00B41AF8"/>
    <w:rsid w:val="00B42464"/>
    <w:rsid w:val="00B437DA"/>
    <w:rsid w:val="00B437E0"/>
    <w:rsid w:val="00B43C77"/>
    <w:rsid w:val="00B477B6"/>
    <w:rsid w:val="00B51826"/>
    <w:rsid w:val="00B52D66"/>
    <w:rsid w:val="00B53189"/>
    <w:rsid w:val="00B54835"/>
    <w:rsid w:val="00B54DB4"/>
    <w:rsid w:val="00B57F0B"/>
    <w:rsid w:val="00B6078A"/>
    <w:rsid w:val="00B60A2D"/>
    <w:rsid w:val="00B639BE"/>
    <w:rsid w:val="00B63E0D"/>
    <w:rsid w:val="00B646AB"/>
    <w:rsid w:val="00B65301"/>
    <w:rsid w:val="00B65481"/>
    <w:rsid w:val="00B65A47"/>
    <w:rsid w:val="00B7057C"/>
    <w:rsid w:val="00B718A1"/>
    <w:rsid w:val="00B7192E"/>
    <w:rsid w:val="00B71941"/>
    <w:rsid w:val="00B72820"/>
    <w:rsid w:val="00B72968"/>
    <w:rsid w:val="00B802CD"/>
    <w:rsid w:val="00B80763"/>
    <w:rsid w:val="00B853AB"/>
    <w:rsid w:val="00B85518"/>
    <w:rsid w:val="00B85A37"/>
    <w:rsid w:val="00B875A6"/>
    <w:rsid w:val="00B91A00"/>
    <w:rsid w:val="00B923EC"/>
    <w:rsid w:val="00B93FA3"/>
    <w:rsid w:val="00B94C7E"/>
    <w:rsid w:val="00B94F1C"/>
    <w:rsid w:val="00B9671C"/>
    <w:rsid w:val="00B978B4"/>
    <w:rsid w:val="00B97EA2"/>
    <w:rsid w:val="00BA1FAA"/>
    <w:rsid w:val="00BA454C"/>
    <w:rsid w:val="00BA595C"/>
    <w:rsid w:val="00BA6B14"/>
    <w:rsid w:val="00BA6CE0"/>
    <w:rsid w:val="00BA7A2B"/>
    <w:rsid w:val="00BB094D"/>
    <w:rsid w:val="00BB1B02"/>
    <w:rsid w:val="00BB5ACF"/>
    <w:rsid w:val="00BC138A"/>
    <w:rsid w:val="00BC2009"/>
    <w:rsid w:val="00BC228B"/>
    <w:rsid w:val="00BC23B6"/>
    <w:rsid w:val="00BC37C8"/>
    <w:rsid w:val="00BC46B0"/>
    <w:rsid w:val="00BC4D92"/>
    <w:rsid w:val="00BC66F9"/>
    <w:rsid w:val="00BC6740"/>
    <w:rsid w:val="00BC74D8"/>
    <w:rsid w:val="00BD037E"/>
    <w:rsid w:val="00BD052F"/>
    <w:rsid w:val="00BD0766"/>
    <w:rsid w:val="00BD146A"/>
    <w:rsid w:val="00BD26A6"/>
    <w:rsid w:val="00BD6E74"/>
    <w:rsid w:val="00BD6F05"/>
    <w:rsid w:val="00BD76C7"/>
    <w:rsid w:val="00BE0088"/>
    <w:rsid w:val="00BE09FE"/>
    <w:rsid w:val="00BE1292"/>
    <w:rsid w:val="00BE33A0"/>
    <w:rsid w:val="00BE51E1"/>
    <w:rsid w:val="00BE62D8"/>
    <w:rsid w:val="00BE658D"/>
    <w:rsid w:val="00BF0070"/>
    <w:rsid w:val="00BF0F93"/>
    <w:rsid w:val="00BF1517"/>
    <w:rsid w:val="00BF1FC2"/>
    <w:rsid w:val="00BF2199"/>
    <w:rsid w:val="00BF30A8"/>
    <w:rsid w:val="00BF4189"/>
    <w:rsid w:val="00BF47A8"/>
    <w:rsid w:val="00BF548E"/>
    <w:rsid w:val="00BF5D73"/>
    <w:rsid w:val="00BF5EEF"/>
    <w:rsid w:val="00BF7DC0"/>
    <w:rsid w:val="00C00D70"/>
    <w:rsid w:val="00C01119"/>
    <w:rsid w:val="00C02083"/>
    <w:rsid w:val="00C052DA"/>
    <w:rsid w:val="00C057CE"/>
    <w:rsid w:val="00C058AB"/>
    <w:rsid w:val="00C06516"/>
    <w:rsid w:val="00C06B43"/>
    <w:rsid w:val="00C11439"/>
    <w:rsid w:val="00C12631"/>
    <w:rsid w:val="00C128A6"/>
    <w:rsid w:val="00C14C55"/>
    <w:rsid w:val="00C15715"/>
    <w:rsid w:val="00C15A9F"/>
    <w:rsid w:val="00C16324"/>
    <w:rsid w:val="00C17251"/>
    <w:rsid w:val="00C178F9"/>
    <w:rsid w:val="00C206C0"/>
    <w:rsid w:val="00C2316E"/>
    <w:rsid w:val="00C245AF"/>
    <w:rsid w:val="00C24F6D"/>
    <w:rsid w:val="00C25ABF"/>
    <w:rsid w:val="00C263D7"/>
    <w:rsid w:val="00C268C2"/>
    <w:rsid w:val="00C2691D"/>
    <w:rsid w:val="00C31845"/>
    <w:rsid w:val="00C31BDC"/>
    <w:rsid w:val="00C32D3F"/>
    <w:rsid w:val="00C33335"/>
    <w:rsid w:val="00C35125"/>
    <w:rsid w:val="00C35F6F"/>
    <w:rsid w:val="00C3745A"/>
    <w:rsid w:val="00C403A8"/>
    <w:rsid w:val="00C40A0C"/>
    <w:rsid w:val="00C40CE3"/>
    <w:rsid w:val="00C4101B"/>
    <w:rsid w:val="00C411DE"/>
    <w:rsid w:val="00C41388"/>
    <w:rsid w:val="00C416FA"/>
    <w:rsid w:val="00C428F9"/>
    <w:rsid w:val="00C4691A"/>
    <w:rsid w:val="00C534F2"/>
    <w:rsid w:val="00C5372A"/>
    <w:rsid w:val="00C54838"/>
    <w:rsid w:val="00C57B0D"/>
    <w:rsid w:val="00C6059F"/>
    <w:rsid w:val="00C63883"/>
    <w:rsid w:val="00C638C6"/>
    <w:rsid w:val="00C660CB"/>
    <w:rsid w:val="00C6701C"/>
    <w:rsid w:val="00C7106C"/>
    <w:rsid w:val="00C7146B"/>
    <w:rsid w:val="00C74307"/>
    <w:rsid w:val="00C76EF2"/>
    <w:rsid w:val="00C7724A"/>
    <w:rsid w:val="00C81F1C"/>
    <w:rsid w:val="00C822A7"/>
    <w:rsid w:val="00C84E32"/>
    <w:rsid w:val="00C85FEE"/>
    <w:rsid w:val="00C8685F"/>
    <w:rsid w:val="00C87310"/>
    <w:rsid w:val="00C87DDA"/>
    <w:rsid w:val="00C87EB1"/>
    <w:rsid w:val="00C92A2D"/>
    <w:rsid w:val="00C954B1"/>
    <w:rsid w:val="00CA42D5"/>
    <w:rsid w:val="00CA4588"/>
    <w:rsid w:val="00CA560E"/>
    <w:rsid w:val="00CA56C4"/>
    <w:rsid w:val="00CA64C9"/>
    <w:rsid w:val="00CB3557"/>
    <w:rsid w:val="00CB3582"/>
    <w:rsid w:val="00CB36F5"/>
    <w:rsid w:val="00CB38F2"/>
    <w:rsid w:val="00CB3A7D"/>
    <w:rsid w:val="00CB41CF"/>
    <w:rsid w:val="00CB501E"/>
    <w:rsid w:val="00CB5260"/>
    <w:rsid w:val="00CB74A7"/>
    <w:rsid w:val="00CC06AB"/>
    <w:rsid w:val="00CC2A34"/>
    <w:rsid w:val="00CC2A8D"/>
    <w:rsid w:val="00CC36ED"/>
    <w:rsid w:val="00CC40C9"/>
    <w:rsid w:val="00CC5CF9"/>
    <w:rsid w:val="00CC6B3F"/>
    <w:rsid w:val="00CC7C3D"/>
    <w:rsid w:val="00CC7F45"/>
    <w:rsid w:val="00CD028C"/>
    <w:rsid w:val="00CD075D"/>
    <w:rsid w:val="00CD283F"/>
    <w:rsid w:val="00CD36DF"/>
    <w:rsid w:val="00CD3908"/>
    <w:rsid w:val="00CD6CF8"/>
    <w:rsid w:val="00CD753C"/>
    <w:rsid w:val="00CD7D7D"/>
    <w:rsid w:val="00CE00DC"/>
    <w:rsid w:val="00CE0981"/>
    <w:rsid w:val="00CE19E7"/>
    <w:rsid w:val="00CE42AD"/>
    <w:rsid w:val="00CE47D8"/>
    <w:rsid w:val="00CE4AFC"/>
    <w:rsid w:val="00CE4D35"/>
    <w:rsid w:val="00CE4DD6"/>
    <w:rsid w:val="00CF0CBF"/>
    <w:rsid w:val="00CF0D96"/>
    <w:rsid w:val="00CF35EE"/>
    <w:rsid w:val="00CF397C"/>
    <w:rsid w:val="00CF4E7D"/>
    <w:rsid w:val="00CF5796"/>
    <w:rsid w:val="00CF5D71"/>
    <w:rsid w:val="00CF6713"/>
    <w:rsid w:val="00CF6EB0"/>
    <w:rsid w:val="00CF75A4"/>
    <w:rsid w:val="00CF7A9A"/>
    <w:rsid w:val="00D038C9"/>
    <w:rsid w:val="00D03EA5"/>
    <w:rsid w:val="00D040F8"/>
    <w:rsid w:val="00D0463B"/>
    <w:rsid w:val="00D060EB"/>
    <w:rsid w:val="00D06F76"/>
    <w:rsid w:val="00D0745B"/>
    <w:rsid w:val="00D0771C"/>
    <w:rsid w:val="00D13EE6"/>
    <w:rsid w:val="00D1571E"/>
    <w:rsid w:val="00D15F15"/>
    <w:rsid w:val="00D17601"/>
    <w:rsid w:val="00D204A1"/>
    <w:rsid w:val="00D208BC"/>
    <w:rsid w:val="00D20A46"/>
    <w:rsid w:val="00D211AE"/>
    <w:rsid w:val="00D211DA"/>
    <w:rsid w:val="00D21E56"/>
    <w:rsid w:val="00D21E7D"/>
    <w:rsid w:val="00D2257E"/>
    <w:rsid w:val="00D235B8"/>
    <w:rsid w:val="00D23E28"/>
    <w:rsid w:val="00D2446A"/>
    <w:rsid w:val="00D25543"/>
    <w:rsid w:val="00D25730"/>
    <w:rsid w:val="00D273E8"/>
    <w:rsid w:val="00D3060F"/>
    <w:rsid w:val="00D336B0"/>
    <w:rsid w:val="00D356D7"/>
    <w:rsid w:val="00D35DA8"/>
    <w:rsid w:val="00D362D7"/>
    <w:rsid w:val="00D364DA"/>
    <w:rsid w:val="00D36502"/>
    <w:rsid w:val="00D37BA3"/>
    <w:rsid w:val="00D37CE3"/>
    <w:rsid w:val="00D417E6"/>
    <w:rsid w:val="00D41A87"/>
    <w:rsid w:val="00D42D77"/>
    <w:rsid w:val="00D433E4"/>
    <w:rsid w:val="00D435B7"/>
    <w:rsid w:val="00D50D85"/>
    <w:rsid w:val="00D5181C"/>
    <w:rsid w:val="00D5268C"/>
    <w:rsid w:val="00D537FB"/>
    <w:rsid w:val="00D550AC"/>
    <w:rsid w:val="00D5577B"/>
    <w:rsid w:val="00D569D5"/>
    <w:rsid w:val="00D60212"/>
    <w:rsid w:val="00D608FC"/>
    <w:rsid w:val="00D610CF"/>
    <w:rsid w:val="00D61216"/>
    <w:rsid w:val="00D62363"/>
    <w:rsid w:val="00D624B3"/>
    <w:rsid w:val="00D62AEA"/>
    <w:rsid w:val="00D65B0A"/>
    <w:rsid w:val="00D66A42"/>
    <w:rsid w:val="00D70413"/>
    <w:rsid w:val="00D7065F"/>
    <w:rsid w:val="00D71012"/>
    <w:rsid w:val="00D71213"/>
    <w:rsid w:val="00D714D2"/>
    <w:rsid w:val="00D736EA"/>
    <w:rsid w:val="00D73F62"/>
    <w:rsid w:val="00D75C82"/>
    <w:rsid w:val="00D817E3"/>
    <w:rsid w:val="00D84520"/>
    <w:rsid w:val="00D857C7"/>
    <w:rsid w:val="00D85AFD"/>
    <w:rsid w:val="00D86ED1"/>
    <w:rsid w:val="00D87EED"/>
    <w:rsid w:val="00D916C7"/>
    <w:rsid w:val="00D9170C"/>
    <w:rsid w:val="00D92A42"/>
    <w:rsid w:val="00D934EA"/>
    <w:rsid w:val="00D93C44"/>
    <w:rsid w:val="00D94414"/>
    <w:rsid w:val="00D94472"/>
    <w:rsid w:val="00D95665"/>
    <w:rsid w:val="00D95719"/>
    <w:rsid w:val="00D9744B"/>
    <w:rsid w:val="00DA1260"/>
    <w:rsid w:val="00DA336A"/>
    <w:rsid w:val="00DA48EC"/>
    <w:rsid w:val="00DA6BBF"/>
    <w:rsid w:val="00DB0CE2"/>
    <w:rsid w:val="00DB0DA8"/>
    <w:rsid w:val="00DB214E"/>
    <w:rsid w:val="00DB3F91"/>
    <w:rsid w:val="00DB41AF"/>
    <w:rsid w:val="00DB49EE"/>
    <w:rsid w:val="00DB5227"/>
    <w:rsid w:val="00DB5CFC"/>
    <w:rsid w:val="00DB6677"/>
    <w:rsid w:val="00DB6B41"/>
    <w:rsid w:val="00DC0C50"/>
    <w:rsid w:val="00DC33DE"/>
    <w:rsid w:val="00DC6E98"/>
    <w:rsid w:val="00DC6F62"/>
    <w:rsid w:val="00DD14D2"/>
    <w:rsid w:val="00DD20DC"/>
    <w:rsid w:val="00DD5C18"/>
    <w:rsid w:val="00DD6AC1"/>
    <w:rsid w:val="00DE0C84"/>
    <w:rsid w:val="00DE69CC"/>
    <w:rsid w:val="00DE6E4E"/>
    <w:rsid w:val="00DF063F"/>
    <w:rsid w:val="00DF0911"/>
    <w:rsid w:val="00DF59DD"/>
    <w:rsid w:val="00DF6022"/>
    <w:rsid w:val="00E01909"/>
    <w:rsid w:val="00E02652"/>
    <w:rsid w:val="00E0286D"/>
    <w:rsid w:val="00E057E6"/>
    <w:rsid w:val="00E05D7D"/>
    <w:rsid w:val="00E07757"/>
    <w:rsid w:val="00E10FDF"/>
    <w:rsid w:val="00E11167"/>
    <w:rsid w:val="00E113BE"/>
    <w:rsid w:val="00E1159D"/>
    <w:rsid w:val="00E117F1"/>
    <w:rsid w:val="00E11BAF"/>
    <w:rsid w:val="00E1211F"/>
    <w:rsid w:val="00E1216C"/>
    <w:rsid w:val="00E12AB9"/>
    <w:rsid w:val="00E145B0"/>
    <w:rsid w:val="00E155EA"/>
    <w:rsid w:val="00E15DA0"/>
    <w:rsid w:val="00E17259"/>
    <w:rsid w:val="00E17317"/>
    <w:rsid w:val="00E22234"/>
    <w:rsid w:val="00E23B2B"/>
    <w:rsid w:val="00E25323"/>
    <w:rsid w:val="00E25949"/>
    <w:rsid w:val="00E30655"/>
    <w:rsid w:val="00E31E52"/>
    <w:rsid w:val="00E32355"/>
    <w:rsid w:val="00E32998"/>
    <w:rsid w:val="00E32B9A"/>
    <w:rsid w:val="00E330E1"/>
    <w:rsid w:val="00E3485B"/>
    <w:rsid w:val="00E35741"/>
    <w:rsid w:val="00E36A85"/>
    <w:rsid w:val="00E36E02"/>
    <w:rsid w:val="00E36E49"/>
    <w:rsid w:val="00E37C79"/>
    <w:rsid w:val="00E409C1"/>
    <w:rsid w:val="00E41489"/>
    <w:rsid w:val="00E414D7"/>
    <w:rsid w:val="00E43FC9"/>
    <w:rsid w:val="00E46272"/>
    <w:rsid w:val="00E47C33"/>
    <w:rsid w:val="00E47D92"/>
    <w:rsid w:val="00E50E57"/>
    <w:rsid w:val="00E55799"/>
    <w:rsid w:val="00E561B6"/>
    <w:rsid w:val="00E566F2"/>
    <w:rsid w:val="00E57AC1"/>
    <w:rsid w:val="00E61106"/>
    <w:rsid w:val="00E61640"/>
    <w:rsid w:val="00E61748"/>
    <w:rsid w:val="00E65672"/>
    <w:rsid w:val="00E661A5"/>
    <w:rsid w:val="00E6625C"/>
    <w:rsid w:val="00E66F04"/>
    <w:rsid w:val="00E67BA6"/>
    <w:rsid w:val="00E67D81"/>
    <w:rsid w:val="00E70EEF"/>
    <w:rsid w:val="00E72B21"/>
    <w:rsid w:val="00E72C02"/>
    <w:rsid w:val="00E7583D"/>
    <w:rsid w:val="00E81257"/>
    <w:rsid w:val="00E8143E"/>
    <w:rsid w:val="00E829FF"/>
    <w:rsid w:val="00E8334A"/>
    <w:rsid w:val="00E83F58"/>
    <w:rsid w:val="00E86B0C"/>
    <w:rsid w:val="00E86F26"/>
    <w:rsid w:val="00E913A3"/>
    <w:rsid w:val="00E9296E"/>
    <w:rsid w:val="00E931B1"/>
    <w:rsid w:val="00E93E62"/>
    <w:rsid w:val="00E95600"/>
    <w:rsid w:val="00E95652"/>
    <w:rsid w:val="00E9679F"/>
    <w:rsid w:val="00E96994"/>
    <w:rsid w:val="00EA051A"/>
    <w:rsid w:val="00EA10D5"/>
    <w:rsid w:val="00EA1DA8"/>
    <w:rsid w:val="00EA2761"/>
    <w:rsid w:val="00EA2F12"/>
    <w:rsid w:val="00EA3F87"/>
    <w:rsid w:val="00EA42FA"/>
    <w:rsid w:val="00EA4E6A"/>
    <w:rsid w:val="00EA5823"/>
    <w:rsid w:val="00EA69F0"/>
    <w:rsid w:val="00EB1FDF"/>
    <w:rsid w:val="00EB21D3"/>
    <w:rsid w:val="00EB3B8C"/>
    <w:rsid w:val="00EB4591"/>
    <w:rsid w:val="00EB49B3"/>
    <w:rsid w:val="00EB53B1"/>
    <w:rsid w:val="00EC01FE"/>
    <w:rsid w:val="00EC0AC3"/>
    <w:rsid w:val="00EC0F00"/>
    <w:rsid w:val="00EC1A6E"/>
    <w:rsid w:val="00EC2117"/>
    <w:rsid w:val="00EC3BCA"/>
    <w:rsid w:val="00EC3D46"/>
    <w:rsid w:val="00EC4FC3"/>
    <w:rsid w:val="00EC783A"/>
    <w:rsid w:val="00ED2A21"/>
    <w:rsid w:val="00ED45C8"/>
    <w:rsid w:val="00ED493C"/>
    <w:rsid w:val="00ED53B9"/>
    <w:rsid w:val="00ED5F9F"/>
    <w:rsid w:val="00ED6743"/>
    <w:rsid w:val="00ED7D0E"/>
    <w:rsid w:val="00EE15EB"/>
    <w:rsid w:val="00EE18CA"/>
    <w:rsid w:val="00EE32A2"/>
    <w:rsid w:val="00EE482D"/>
    <w:rsid w:val="00EE4E0A"/>
    <w:rsid w:val="00EE59C2"/>
    <w:rsid w:val="00EF06A3"/>
    <w:rsid w:val="00EF5095"/>
    <w:rsid w:val="00EF5659"/>
    <w:rsid w:val="00EF6937"/>
    <w:rsid w:val="00F00480"/>
    <w:rsid w:val="00F015D3"/>
    <w:rsid w:val="00F03739"/>
    <w:rsid w:val="00F0410C"/>
    <w:rsid w:val="00F05527"/>
    <w:rsid w:val="00F05AA1"/>
    <w:rsid w:val="00F05FA8"/>
    <w:rsid w:val="00F10B79"/>
    <w:rsid w:val="00F10D9F"/>
    <w:rsid w:val="00F117C2"/>
    <w:rsid w:val="00F11FD9"/>
    <w:rsid w:val="00F12B55"/>
    <w:rsid w:val="00F21979"/>
    <w:rsid w:val="00F24069"/>
    <w:rsid w:val="00F24107"/>
    <w:rsid w:val="00F24E81"/>
    <w:rsid w:val="00F25F2A"/>
    <w:rsid w:val="00F26E4B"/>
    <w:rsid w:val="00F30263"/>
    <w:rsid w:val="00F30DFA"/>
    <w:rsid w:val="00F316AA"/>
    <w:rsid w:val="00F332FA"/>
    <w:rsid w:val="00F3480D"/>
    <w:rsid w:val="00F35B4B"/>
    <w:rsid w:val="00F377DC"/>
    <w:rsid w:val="00F4008E"/>
    <w:rsid w:val="00F40C13"/>
    <w:rsid w:val="00F41DE3"/>
    <w:rsid w:val="00F4274B"/>
    <w:rsid w:val="00F43BBB"/>
    <w:rsid w:val="00F45CF7"/>
    <w:rsid w:val="00F51117"/>
    <w:rsid w:val="00F521A9"/>
    <w:rsid w:val="00F53E35"/>
    <w:rsid w:val="00F55F14"/>
    <w:rsid w:val="00F5639C"/>
    <w:rsid w:val="00F56466"/>
    <w:rsid w:val="00F56F6F"/>
    <w:rsid w:val="00F57AF9"/>
    <w:rsid w:val="00F609A5"/>
    <w:rsid w:val="00F62C9A"/>
    <w:rsid w:val="00F63D50"/>
    <w:rsid w:val="00F65259"/>
    <w:rsid w:val="00F65B15"/>
    <w:rsid w:val="00F667C9"/>
    <w:rsid w:val="00F67E77"/>
    <w:rsid w:val="00F71D38"/>
    <w:rsid w:val="00F74996"/>
    <w:rsid w:val="00F74AFE"/>
    <w:rsid w:val="00F7603F"/>
    <w:rsid w:val="00F824F5"/>
    <w:rsid w:val="00F82E7D"/>
    <w:rsid w:val="00F83B0A"/>
    <w:rsid w:val="00F8687A"/>
    <w:rsid w:val="00F87652"/>
    <w:rsid w:val="00F91E41"/>
    <w:rsid w:val="00F92C30"/>
    <w:rsid w:val="00F9383A"/>
    <w:rsid w:val="00F949E0"/>
    <w:rsid w:val="00F95A58"/>
    <w:rsid w:val="00F95D41"/>
    <w:rsid w:val="00F96457"/>
    <w:rsid w:val="00F96E99"/>
    <w:rsid w:val="00F974A4"/>
    <w:rsid w:val="00FA0460"/>
    <w:rsid w:val="00FA07FD"/>
    <w:rsid w:val="00FA2148"/>
    <w:rsid w:val="00FA35D3"/>
    <w:rsid w:val="00FA5385"/>
    <w:rsid w:val="00FA5A0F"/>
    <w:rsid w:val="00FA6AD2"/>
    <w:rsid w:val="00FA781B"/>
    <w:rsid w:val="00FB0C94"/>
    <w:rsid w:val="00FB151E"/>
    <w:rsid w:val="00FB2CFD"/>
    <w:rsid w:val="00FB458D"/>
    <w:rsid w:val="00FB482E"/>
    <w:rsid w:val="00FC5AAF"/>
    <w:rsid w:val="00FC60C9"/>
    <w:rsid w:val="00FC676D"/>
    <w:rsid w:val="00FC724F"/>
    <w:rsid w:val="00FC7FA1"/>
    <w:rsid w:val="00FD481E"/>
    <w:rsid w:val="00FD51E0"/>
    <w:rsid w:val="00FD7B2A"/>
    <w:rsid w:val="00FE19BF"/>
    <w:rsid w:val="00FE41BA"/>
    <w:rsid w:val="00FE4A9B"/>
    <w:rsid w:val="00FE56A2"/>
    <w:rsid w:val="00FE5B5F"/>
    <w:rsid w:val="00FF2335"/>
    <w:rsid w:val="00FF25B3"/>
    <w:rsid w:val="00FF3F3C"/>
    <w:rsid w:val="00FF4BD4"/>
    <w:rsid w:val="00FF6868"/>
    <w:rsid w:val="01267616"/>
    <w:rsid w:val="0154B761"/>
    <w:rsid w:val="01FF119A"/>
    <w:rsid w:val="049591DA"/>
    <w:rsid w:val="05D2F438"/>
    <w:rsid w:val="0C25C944"/>
    <w:rsid w:val="0C9EA9A8"/>
    <w:rsid w:val="0CE46E5E"/>
    <w:rsid w:val="0E882C45"/>
    <w:rsid w:val="0F9A6B7B"/>
    <w:rsid w:val="10E2877B"/>
    <w:rsid w:val="14F76DC9"/>
    <w:rsid w:val="15150FCF"/>
    <w:rsid w:val="16457051"/>
    <w:rsid w:val="165FFF45"/>
    <w:rsid w:val="18730A6E"/>
    <w:rsid w:val="18AC9990"/>
    <w:rsid w:val="18D9A315"/>
    <w:rsid w:val="19C2F166"/>
    <w:rsid w:val="1C0DC943"/>
    <w:rsid w:val="1E9E500F"/>
    <w:rsid w:val="1EDE0A30"/>
    <w:rsid w:val="1FD104FC"/>
    <w:rsid w:val="2142DD9D"/>
    <w:rsid w:val="214FD15B"/>
    <w:rsid w:val="2249FC85"/>
    <w:rsid w:val="243D6391"/>
    <w:rsid w:val="27B667BF"/>
    <w:rsid w:val="28342CE9"/>
    <w:rsid w:val="2842875F"/>
    <w:rsid w:val="28453255"/>
    <w:rsid w:val="2A2CAB37"/>
    <w:rsid w:val="2A9B73E1"/>
    <w:rsid w:val="2D18A378"/>
    <w:rsid w:val="31308607"/>
    <w:rsid w:val="340D3840"/>
    <w:rsid w:val="35B4641C"/>
    <w:rsid w:val="35C29D36"/>
    <w:rsid w:val="3603F72A"/>
    <w:rsid w:val="3935F0B5"/>
    <w:rsid w:val="393B97EC"/>
    <w:rsid w:val="39FC6910"/>
    <w:rsid w:val="3AD7684D"/>
    <w:rsid w:val="3C4C27CF"/>
    <w:rsid w:val="3D1D8C6B"/>
    <w:rsid w:val="3DC599D9"/>
    <w:rsid w:val="3E52D10E"/>
    <w:rsid w:val="3EA4DEAD"/>
    <w:rsid w:val="3ED1301D"/>
    <w:rsid w:val="3F4901B3"/>
    <w:rsid w:val="3F860BFB"/>
    <w:rsid w:val="3F8C09DC"/>
    <w:rsid w:val="41813C2F"/>
    <w:rsid w:val="42DCD2FB"/>
    <w:rsid w:val="43C09993"/>
    <w:rsid w:val="4537C681"/>
    <w:rsid w:val="471EB417"/>
    <w:rsid w:val="4932EC22"/>
    <w:rsid w:val="493AD9A8"/>
    <w:rsid w:val="4ACEBC83"/>
    <w:rsid w:val="4CF2F0DB"/>
    <w:rsid w:val="4EDD5FC1"/>
    <w:rsid w:val="508EE5E8"/>
    <w:rsid w:val="50BC9CE0"/>
    <w:rsid w:val="532D73A5"/>
    <w:rsid w:val="549409B6"/>
    <w:rsid w:val="5835DFA5"/>
    <w:rsid w:val="5999B4D7"/>
    <w:rsid w:val="5A56C0BC"/>
    <w:rsid w:val="5AD3A576"/>
    <w:rsid w:val="5B363D09"/>
    <w:rsid w:val="5C6F75D7"/>
    <w:rsid w:val="5F019908"/>
    <w:rsid w:val="60300858"/>
    <w:rsid w:val="6078E8AE"/>
    <w:rsid w:val="6247E4C4"/>
    <w:rsid w:val="63D27A4E"/>
    <w:rsid w:val="64E42002"/>
    <w:rsid w:val="65212FA1"/>
    <w:rsid w:val="67B2287E"/>
    <w:rsid w:val="68FAD2F4"/>
    <w:rsid w:val="6BDD8C33"/>
    <w:rsid w:val="6C8D8727"/>
    <w:rsid w:val="6E1A9FA7"/>
    <w:rsid w:val="6FAE4E49"/>
    <w:rsid w:val="6FE0E6DD"/>
    <w:rsid w:val="71A313B0"/>
    <w:rsid w:val="7354607C"/>
    <w:rsid w:val="73E19367"/>
    <w:rsid w:val="746079AB"/>
    <w:rsid w:val="769985E2"/>
    <w:rsid w:val="77132246"/>
    <w:rsid w:val="77E46160"/>
    <w:rsid w:val="79B57965"/>
    <w:rsid w:val="79C5B4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847A09"/>
  <w15:chartTrackingRefBased/>
  <w15:docId w15:val="{8BCCA6EC-F76B-4D0F-A23B-58A04E7519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lsdException w:name="heading 7" w:uiPriority="9" w:semiHidden="1" w:unhideWhenUsed="1"/>
    <w:lsdException w:name="heading 8" w:uiPriority="9" w:semiHidden="1" w:unhideWhenUsed="1"/>
    <w:lsdException w:name="heading 9" w:uiPriority="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lsdException w:name="Intense Emphasis" w:uiPriority="21"/>
    <w:lsdException w:name="Subtle Reference" w:uiPriority="31" w:semiHidden="1" w:unhideWhenUsed="1"/>
    <w:lsdException w:name="Intense Reference" w:uiPriority="32" w:semiHidden="1" w:unhideWhenUsed="1"/>
    <w:lsdException w:name="Book Title" w:uiPriority="39" w:semiHidden="1"/>
    <w:lsdException w:name="Bibliography" w:uiPriority="39" w:semiHidden="1"/>
    <w:lsdException w:name="TOC Heading" w:uiPriority="35"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9391B"/>
    <w:pPr>
      <w:suppressAutoHyphens/>
      <w:spacing w:after="400" w:line="320" w:lineRule="exact"/>
    </w:pPr>
    <w:rPr>
      <w:sz w:val="21"/>
      <w:lang w:val="en-GB"/>
    </w:rPr>
  </w:style>
  <w:style w:type="paragraph" w:styleId="Heading1">
    <w:name w:val="heading 1"/>
    <w:basedOn w:val="Normal"/>
    <w:next w:val="Normal"/>
    <w:link w:val="Heading1Char"/>
    <w:uiPriority w:val="9"/>
    <w:qFormat/>
    <w:rsid w:val="008B3E7B"/>
    <w:pPr>
      <w:keepNext/>
      <w:keepLines/>
      <w:spacing w:line="278" w:lineRule="auto"/>
      <w:outlineLvl w:val="0"/>
    </w:pPr>
    <w:rPr>
      <w:rFonts w:asciiTheme="majorHAnsi" w:hAnsiTheme="majorHAnsi" w:eastAsiaTheme="majorEastAsia" w:cstheme="majorBidi"/>
      <w:b/>
      <w:sz w:val="68"/>
      <w:szCs w:val="32"/>
    </w:rPr>
  </w:style>
  <w:style w:type="paragraph" w:styleId="Heading2">
    <w:name w:val="heading 2"/>
    <w:basedOn w:val="Heading1"/>
    <w:next w:val="Normal"/>
    <w:link w:val="Heading2Char"/>
    <w:uiPriority w:val="9"/>
    <w:qFormat/>
    <w:rsid w:val="008B3E7B"/>
    <w:pPr>
      <w:outlineLvl w:val="1"/>
    </w:pPr>
    <w:rPr>
      <w:rFonts w:cs="Times New Roman (Headings CS)"/>
      <w:sz w:val="52"/>
      <w:szCs w:val="26"/>
    </w:rPr>
  </w:style>
  <w:style w:type="paragraph" w:styleId="Heading3">
    <w:name w:val="heading 3"/>
    <w:basedOn w:val="Heading1"/>
    <w:next w:val="Normal"/>
    <w:link w:val="Heading3Char"/>
    <w:uiPriority w:val="9"/>
    <w:qFormat/>
    <w:rsid w:val="008B3E7B"/>
    <w:pPr>
      <w:spacing w:after="320" w:line="259" w:lineRule="auto"/>
      <w:outlineLvl w:val="2"/>
    </w:pPr>
    <w:rPr>
      <w:rFonts w:ascii="Montserrat SemiBold" w:hAnsi="Montserrat SemiBold" w:cs="Times New Roman (Headings CS)"/>
      <w:sz w:val="38"/>
    </w:rPr>
  </w:style>
  <w:style w:type="paragraph" w:styleId="Heading4">
    <w:name w:val="heading 4"/>
    <w:basedOn w:val="Heading3"/>
    <w:next w:val="Normal"/>
    <w:link w:val="Heading4Char"/>
    <w:uiPriority w:val="9"/>
    <w:qFormat/>
    <w:rsid w:val="008B3E7B"/>
    <w:pPr>
      <w:spacing w:after="160"/>
      <w:outlineLvl w:val="3"/>
    </w:pPr>
    <w:rPr>
      <w:b w:val="0"/>
      <w:iCs/>
      <w:sz w:val="26"/>
    </w:rPr>
  </w:style>
  <w:style w:type="paragraph" w:styleId="Heading5">
    <w:name w:val="heading 5"/>
    <w:basedOn w:val="Normal"/>
    <w:next w:val="Normal"/>
    <w:link w:val="Heading5Char"/>
    <w:uiPriority w:val="9"/>
    <w:semiHidden/>
    <w:rsid w:val="00BA454C"/>
    <w:pPr>
      <w:keepNext/>
      <w:keepLines/>
      <w:spacing w:after="0"/>
      <w:outlineLvl w:val="4"/>
    </w:pPr>
    <w:rPr>
      <w:rFonts w:asciiTheme="majorHAnsi" w:hAnsiTheme="majorHAnsi" w:eastAsiaTheme="majorEastAsia" w:cstheme="majorBidi"/>
      <w:color w:val="004050" w:themeColor="accent1" w:themeShade="BF"/>
    </w:rPr>
  </w:style>
  <w:style w:type="paragraph" w:styleId="Heading6">
    <w:name w:val="heading 6"/>
    <w:basedOn w:val="Normal"/>
    <w:next w:val="Normal"/>
    <w:link w:val="Heading6Char"/>
    <w:uiPriority w:val="9"/>
    <w:semiHidden/>
    <w:rsid w:val="00BA454C"/>
    <w:pPr>
      <w:keepNext/>
      <w:keepLines/>
      <w:spacing w:after="0"/>
      <w:outlineLvl w:val="5"/>
    </w:pPr>
    <w:rPr>
      <w:rFonts w:asciiTheme="majorHAnsi" w:hAnsiTheme="majorHAnsi" w:eastAsiaTheme="majorEastAsia" w:cstheme="majorBidi"/>
      <w:color w:val="002A35" w:themeColor="accent1" w:themeShade="7F"/>
    </w:rPr>
  </w:style>
  <w:style w:type="paragraph" w:styleId="Heading7">
    <w:name w:val="heading 7"/>
    <w:basedOn w:val="Normal"/>
    <w:next w:val="Normal"/>
    <w:link w:val="Heading7Char"/>
    <w:uiPriority w:val="9"/>
    <w:semiHidden/>
    <w:rsid w:val="00BA454C"/>
    <w:pPr>
      <w:keepNext/>
      <w:keepLines/>
      <w:spacing w:after="0"/>
      <w:outlineLvl w:val="6"/>
    </w:pPr>
    <w:rPr>
      <w:rFonts w:asciiTheme="majorHAnsi" w:hAnsiTheme="majorHAnsi" w:eastAsiaTheme="majorEastAsia" w:cstheme="majorBidi"/>
      <w:i/>
      <w:iCs/>
      <w:color w:val="002A35" w:themeColor="accent1" w:themeShade="7F"/>
    </w:rPr>
  </w:style>
  <w:style w:type="paragraph" w:styleId="Heading8">
    <w:name w:val="heading 8"/>
    <w:basedOn w:val="Normal"/>
    <w:next w:val="Normal"/>
    <w:link w:val="Heading8Char"/>
    <w:uiPriority w:val="9"/>
    <w:semiHidden/>
    <w:rsid w:val="00BA454C"/>
    <w:pPr>
      <w:keepNext/>
      <w:keepLines/>
      <w:spacing w:after="0"/>
      <w:outlineLvl w:val="7"/>
    </w:pPr>
    <w:rPr>
      <w:rFonts w:asciiTheme="majorHAnsi" w:hAnsiTheme="majorHAnsi" w:eastAsiaTheme="majorEastAsia" w:cstheme="majorBidi"/>
      <w:color w:val="1B4851" w:themeColor="text1" w:themeTint="D8"/>
      <w:szCs w:val="21"/>
    </w:rPr>
  </w:style>
  <w:style w:type="paragraph" w:styleId="Heading9">
    <w:name w:val="heading 9"/>
    <w:basedOn w:val="Normal"/>
    <w:next w:val="Normal"/>
    <w:link w:val="Heading9Char"/>
    <w:uiPriority w:val="9"/>
    <w:semiHidden/>
    <w:rsid w:val="00BA454C"/>
    <w:pPr>
      <w:keepNext/>
      <w:keepLines/>
      <w:spacing w:after="0"/>
      <w:outlineLvl w:val="8"/>
    </w:pPr>
    <w:rPr>
      <w:rFonts w:asciiTheme="majorHAnsi" w:hAnsiTheme="majorHAnsi" w:eastAsiaTheme="majorEastAsia" w:cstheme="majorBidi"/>
      <w:i/>
      <w:iCs/>
      <w:color w:val="1B4851" w:themeColor="text1" w:themeTint="D8"/>
      <w:szCs w:val="21"/>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237AD2"/>
    <w:rPr>
      <w:sz w:val="21"/>
      <w:lang w:val="fr-BE"/>
    </w:rPr>
  </w:style>
  <w:style w:type="character" w:styleId="Heading1Char" w:customStyle="1">
    <w:name w:val="Heading 1 Char"/>
    <w:basedOn w:val="DefaultParagraphFont"/>
    <w:link w:val="Heading1"/>
    <w:uiPriority w:val="9"/>
    <w:rsid w:val="008B3E7B"/>
    <w:rPr>
      <w:rFonts w:asciiTheme="majorHAnsi" w:hAnsiTheme="majorHAnsi" w:eastAsiaTheme="majorEastAsia" w:cstheme="majorBidi"/>
      <w:b/>
      <w:sz w:val="68"/>
      <w:szCs w:val="32"/>
      <w:lang w:val="nl-NL"/>
    </w:rPr>
  </w:style>
  <w:style w:type="character" w:styleId="Heading2Char" w:customStyle="1">
    <w:name w:val="Heading 2 Char"/>
    <w:basedOn w:val="DefaultParagraphFont"/>
    <w:link w:val="Heading2"/>
    <w:uiPriority w:val="9"/>
    <w:rsid w:val="008B3E7B"/>
    <w:rPr>
      <w:rFonts w:cs="Times New Roman (Headings CS)" w:asciiTheme="majorHAnsi" w:hAnsiTheme="majorHAnsi" w:eastAsiaTheme="majorEastAsia"/>
      <w:b/>
      <w:sz w:val="52"/>
      <w:szCs w:val="26"/>
      <w:lang w:val="nl-NL"/>
    </w:rPr>
  </w:style>
  <w:style w:type="character" w:styleId="Heading3Char" w:customStyle="1">
    <w:name w:val="Heading 3 Char"/>
    <w:basedOn w:val="DefaultParagraphFont"/>
    <w:link w:val="Heading3"/>
    <w:uiPriority w:val="9"/>
    <w:rsid w:val="008B3E7B"/>
    <w:rPr>
      <w:rFonts w:ascii="Montserrat SemiBold" w:hAnsi="Montserrat SemiBold" w:cs="Times New Roman (Headings CS)" w:eastAsiaTheme="majorEastAsia"/>
      <w:b/>
      <w:sz w:val="38"/>
      <w:szCs w:val="32"/>
      <w:lang w:val="nl-NL"/>
    </w:rPr>
  </w:style>
  <w:style w:type="character" w:styleId="Strong">
    <w:name w:val="Strong"/>
    <w:uiPriority w:val="22"/>
    <w:qFormat/>
    <w:rsid w:val="008B3E7B"/>
    <w:rPr>
      <w:b/>
      <w:bCs/>
    </w:rPr>
  </w:style>
  <w:style w:type="character" w:styleId="Heading4Char" w:customStyle="1">
    <w:name w:val="Heading 4 Char"/>
    <w:basedOn w:val="DefaultParagraphFont"/>
    <w:link w:val="Heading4"/>
    <w:uiPriority w:val="9"/>
    <w:rsid w:val="008B3E7B"/>
    <w:rPr>
      <w:rFonts w:ascii="Montserrat SemiBold" w:hAnsi="Montserrat SemiBold" w:cs="Times New Roman (Headings CS)" w:eastAsiaTheme="majorEastAsia"/>
      <w:iCs/>
      <w:sz w:val="26"/>
      <w:szCs w:val="32"/>
      <w:lang w:val="nl-NL"/>
    </w:rPr>
  </w:style>
  <w:style w:type="character" w:styleId="Heading5Char" w:customStyle="1">
    <w:name w:val="Heading 5 Char"/>
    <w:basedOn w:val="DefaultParagraphFont"/>
    <w:link w:val="Heading5"/>
    <w:uiPriority w:val="9"/>
    <w:semiHidden/>
    <w:rsid w:val="0077278D"/>
    <w:rPr>
      <w:rFonts w:asciiTheme="majorHAnsi" w:hAnsiTheme="majorHAnsi" w:eastAsiaTheme="majorEastAsia" w:cstheme="majorBidi"/>
      <w:color w:val="004050" w:themeColor="accent1" w:themeShade="BF"/>
      <w:sz w:val="21"/>
      <w:lang w:val="nl-NL"/>
    </w:rPr>
  </w:style>
  <w:style w:type="character" w:styleId="Heading6Char" w:customStyle="1">
    <w:name w:val="Heading 6 Char"/>
    <w:basedOn w:val="DefaultParagraphFont"/>
    <w:link w:val="Heading6"/>
    <w:uiPriority w:val="9"/>
    <w:semiHidden/>
    <w:rsid w:val="0077278D"/>
    <w:rPr>
      <w:rFonts w:asciiTheme="majorHAnsi" w:hAnsiTheme="majorHAnsi" w:eastAsiaTheme="majorEastAsia" w:cstheme="majorBidi"/>
      <w:color w:val="002A35" w:themeColor="accent1" w:themeShade="7F"/>
      <w:sz w:val="21"/>
      <w:lang w:val="nl-NL"/>
    </w:rPr>
  </w:style>
  <w:style w:type="character" w:styleId="Heading7Char" w:customStyle="1">
    <w:name w:val="Heading 7 Char"/>
    <w:basedOn w:val="DefaultParagraphFont"/>
    <w:link w:val="Heading7"/>
    <w:uiPriority w:val="9"/>
    <w:semiHidden/>
    <w:rsid w:val="0077278D"/>
    <w:rPr>
      <w:rFonts w:asciiTheme="majorHAnsi" w:hAnsiTheme="majorHAnsi" w:eastAsiaTheme="majorEastAsia" w:cstheme="majorBidi"/>
      <w:i/>
      <w:iCs/>
      <w:color w:val="002A35" w:themeColor="accent1" w:themeShade="7F"/>
      <w:sz w:val="21"/>
      <w:lang w:val="nl-NL"/>
    </w:rPr>
  </w:style>
  <w:style w:type="character" w:styleId="Heading8Char" w:customStyle="1">
    <w:name w:val="Heading 8 Char"/>
    <w:basedOn w:val="DefaultParagraphFont"/>
    <w:link w:val="Heading8"/>
    <w:uiPriority w:val="9"/>
    <w:semiHidden/>
    <w:rsid w:val="0077278D"/>
    <w:rPr>
      <w:rFonts w:asciiTheme="majorHAnsi" w:hAnsiTheme="majorHAnsi" w:eastAsiaTheme="majorEastAsia" w:cstheme="majorBidi"/>
      <w:color w:val="1B4851" w:themeColor="text1" w:themeTint="D8"/>
      <w:sz w:val="21"/>
      <w:szCs w:val="21"/>
      <w:lang w:val="nl-NL"/>
    </w:rPr>
  </w:style>
  <w:style w:type="character" w:styleId="Heading9Char" w:customStyle="1">
    <w:name w:val="Heading 9 Char"/>
    <w:basedOn w:val="DefaultParagraphFont"/>
    <w:link w:val="Heading9"/>
    <w:uiPriority w:val="9"/>
    <w:semiHidden/>
    <w:rsid w:val="0077278D"/>
    <w:rPr>
      <w:rFonts w:asciiTheme="majorHAnsi" w:hAnsiTheme="majorHAnsi" w:eastAsiaTheme="majorEastAsia" w:cstheme="majorBidi"/>
      <w:i/>
      <w:iCs/>
      <w:color w:val="1B4851" w:themeColor="text1" w:themeTint="D8"/>
      <w:sz w:val="21"/>
      <w:szCs w:val="21"/>
      <w:lang w:val="nl-NL"/>
    </w:rPr>
  </w:style>
  <w:style w:type="paragraph" w:styleId="Title">
    <w:name w:val="Title"/>
    <w:basedOn w:val="Normal"/>
    <w:next w:val="Subtitle"/>
    <w:link w:val="TitleChar"/>
    <w:uiPriority w:val="30"/>
    <w:qFormat/>
    <w:rsid w:val="008B3E7B"/>
    <w:pPr>
      <w:spacing w:after="200" w:line="240" w:lineRule="auto"/>
      <w:contextualSpacing/>
    </w:pPr>
    <w:rPr>
      <w:rFonts w:asciiTheme="majorHAnsi" w:hAnsiTheme="majorHAnsi" w:eastAsiaTheme="majorEastAsia" w:cstheme="majorBidi"/>
      <w:b/>
      <w:spacing w:val="-10"/>
      <w:kern w:val="28"/>
      <w:sz w:val="88"/>
      <w:szCs w:val="56"/>
    </w:rPr>
  </w:style>
  <w:style w:type="character" w:styleId="TitleChar" w:customStyle="1">
    <w:name w:val="Title Char"/>
    <w:basedOn w:val="DefaultParagraphFont"/>
    <w:link w:val="Title"/>
    <w:uiPriority w:val="30"/>
    <w:rsid w:val="0077278D"/>
    <w:rPr>
      <w:rFonts w:asciiTheme="majorHAnsi" w:hAnsiTheme="majorHAnsi" w:eastAsiaTheme="majorEastAsia" w:cstheme="majorBidi"/>
      <w:b/>
      <w:spacing w:val="-10"/>
      <w:kern w:val="28"/>
      <w:sz w:val="88"/>
      <w:szCs w:val="56"/>
      <w:lang w:val="nl-NL"/>
    </w:rPr>
  </w:style>
  <w:style w:type="paragraph" w:styleId="Subtitle">
    <w:name w:val="Subtitle"/>
    <w:basedOn w:val="Normal"/>
    <w:next w:val="Normal"/>
    <w:link w:val="SubtitleChar"/>
    <w:uiPriority w:val="31"/>
    <w:qFormat/>
    <w:rsid w:val="00CB5260"/>
    <w:pPr>
      <w:numPr>
        <w:ilvl w:val="1"/>
      </w:numPr>
      <w:spacing w:after="160" w:line="240" w:lineRule="auto"/>
      <w:contextualSpacing/>
    </w:pPr>
    <w:rPr>
      <w:rFonts w:ascii="Montserrat SemiBold" w:hAnsi="Montserrat SemiBold" w:cs="Times New Roman (Body CS)" w:eastAsiaTheme="minorEastAsia"/>
      <w:color w:val="328798" w:themeColor="text1" w:themeTint="A5"/>
      <w:spacing w:val="15"/>
      <w:sz w:val="52"/>
      <w:szCs w:val="22"/>
    </w:rPr>
  </w:style>
  <w:style w:type="character" w:styleId="SubtitleChar" w:customStyle="1">
    <w:name w:val="Subtitle Char"/>
    <w:basedOn w:val="DefaultParagraphFont"/>
    <w:link w:val="Subtitle"/>
    <w:uiPriority w:val="31"/>
    <w:rsid w:val="0077278D"/>
    <w:rPr>
      <w:rFonts w:ascii="Montserrat SemiBold" w:hAnsi="Montserrat SemiBold" w:cs="Times New Roman (Body CS)" w:eastAsiaTheme="minorEastAsia"/>
      <w:color w:val="328798" w:themeColor="text1" w:themeTint="A5"/>
      <w:spacing w:val="15"/>
      <w:sz w:val="52"/>
      <w:szCs w:val="22"/>
      <w:lang w:val="nl-NL"/>
    </w:rPr>
  </w:style>
  <w:style w:type="paragraph" w:styleId="Quote">
    <w:name w:val="Quote"/>
    <w:aliases w:val="Mise en évidence - ligne verticale"/>
    <w:basedOn w:val="Normal"/>
    <w:next w:val="Normal"/>
    <w:link w:val="QuoteChar"/>
    <w:uiPriority w:val="19"/>
    <w:qFormat/>
    <w:rsid w:val="008B3E7B"/>
    <w:pPr>
      <w:keepLines/>
      <w:framePr w:vSpace="312" w:wrap="notBeside" w:hAnchor="text" w:vAnchor="text" w:y="1"/>
      <w:pBdr>
        <w:left w:val="single" w:color="FFED75" w:themeColor="accent2" w:sz="48" w:space="16"/>
      </w:pBdr>
      <w:spacing w:after="0" w:line="440" w:lineRule="exact"/>
    </w:pPr>
    <w:rPr>
      <w:iCs/>
      <w:sz w:val="24"/>
    </w:rPr>
  </w:style>
  <w:style w:type="character" w:styleId="Emphasis">
    <w:name w:val="Emphasis"/>
    <w:uiPriority w:val="6"/>
    <w:qFormat/>
    <w:rsid w:val="008B3E7B"/>
    <w:rPr>
      <w:i/>
      <w:iCs/>
    </w:rPr>
  </w:style>
  <w:style w:type="character" w:styleId="IntenseEmphasis">
    <w:name w:val="Intense Emphasis"/>
    <w:basedOn w:val="DefaultParagraphFont"/>
    <w:uiPriority w:val="99"/>
    <w:semiHidden/>
    <w:rsid w:val="00BA454C"/>
    <w:rPr>
      <w:rFonts w:asciiTheme="minorHAnsi" w:hAnsiTheme="minorHAnsi"/>
      <w:b w:val="0"/>
      <w:i/>
      <w:iCs/>
      <w:color w:val="00566B" w:themeColor="accent1"/>
      <w:sz w:val="21"/>
    </w:rPr>
  </w:style>
  <w:style w:type="character" w:styleId="QuoteChar" w:customStyle="1">
    <w:name w:val="Quote Char"/>
    <w:aliases w:val="Mise en évidence - ligne verticale Char"/>
    <w:basedOn w:val="DefaultParagraphFont"/>
    <w:link w:val="Quote"/>
    <w:uiPriority w:val="19"/>
    <w:rsid w:val="0077278D"/>
    <w:rPr>
      <w:iCs/>
      <w:lang w:val="nl-NL"/>
    </w:rPr>
  </w:style>
  <w:style w:type="paragraph" w:styleId="IntenseQuote">
    <w:name w:val="Intense Quote"/>
    <w:aliases w:val="Mise en évidence - plein cadre - vert clair"/>
    <w:basedOn w:val="Normal"/>
    <w:next w:val="Normal"/>
    <w:link w:val="IntenseQuoteChar"/>
    <w:uiPriority w:val="20"/>
    <w:qFormat/>
    <w:rsid w:val="008B3E7B"/>
    <w:pPr>
      <w:framePr w:vSpace="301" w:wrap="notBeside" w:hAnchor="text" w:vAnchor="text" w:y="1"/>
      <w:pBdr>
        <w:top w:val="single" w:color="B6E7DD" w:themeColor="accent5" w:sz="24" w:space="10"/>
        <w:left w:val="single" w:color="B6E7DD" w:themeColor="accent5" w:sz="24" w:space="10"/>
        <w:bottom w:val="single" w:color="B6E7DD" w:themeColor="accent5" w:sz="24" w:space="10"/>
        <w:right w:val="single" w:color="B6E7DD" w:themeColor="accent5" w:sz="24" w:space="10"/>
      </w:pBdr>
      <w:shd w:val="clear" w:color="auto" w:fill="B6E7DD" w:themeFill="accent5"/>
      <w:spacing w:after="0"/>
    </w:pPr>
    <w:rPr>
      <w:iCs/>
    </w:rPr>
  </w:style>
  <w:style w:type="character" w:styleId="IntenseQuoteChar" w:customStyle="1">
    <w:name w:val="Intense Quote Char"/>
    <w:aliases w:val="Mise en évidence - plein cadre - vert clair Char"/>
    <w:basedOn w:val="DefaultParagraphFont"/>
    <w:link w:val="IntenseQuote"/>
    <w:uiPriority w:val="20"/>
    <w:rsid w:val="0077278D"/>
    <w:rPr>
      <w:iCs/>
      <w:sz w:val="21"/>
      <w:shd w:val="clear" w:color="auto" w:fill="B6E7DD" w:themeFill="accent5"/>
      <w:lang w:val="nl-NL"/>
    </w:rPr>
  </w:style>
  <w:style w:type="paragraph" w:styleId="ListParagraph">
    <w:name w:val="List Paragraph"/>
    <w:basedOn w:val="ListBullet"/>
    <w:uiPriority w:val="34"/>
    <w:unhideWhenUsed/>
    <w:qFormat/>
    <w:rsid w:val="00CF6713"/>
  </w:style>
  <w:style w:type="paragraph" w:styleId="Miseenvidence-pleincadre-rougeclair" w:customStyle="1">
    <w:name w:val="Mise en évidence - plein cadre - rouge clair"/>
    <w:basedOn w:val="IntenseQuote"/>
    <w:next w:val="Normal"/>
    <w:uiPriority w:val="20"/>
    <w:qFormat/>
    <w:rsid w:val="008B3E7B"/>
    <w:pPr>
      <w:framePr w:wrap="around"/>
      <w:pBdr>
        <w:top w:val="single" w:color="F8D7BC" w:themeColor="accent6" w:sz="4" w:space="10"/>
        <w:left w:val="single" w:color="F8D7BC" w:themeColor="accent6" w:sz="4" w:space="10"/>
        <w:bottom w:val="single" w:color="F8D7BC" w:themeColor="accent6" w:sz="4" w:space="10"/>
        <w:right w:val="single" w:color="F8D7BC" w:themeColor="accent6" w:sz="4" w:space="10"/>
      </w:pBdr>
      <w:shd w:val="clear" w:color="auto" w:fill="F8D7BC" w:themeFill="accent6"/>
    </w:pPr>
  </w:style>
  <w:style w:type="paragraph" w:styleId="Miseenvidence-cadredebordure-vertclair" w:customStyle="1">
    <w:name w:val="Mise en évidence - cadre de bordure - vert clair"/>
    <w:basedOn w:val="IntenseQuote"/>
    <w:next w:val="Normal"/>
    <w:uiPriority w:val="21"/>
    <w:qFormat/>
    <w:rsid w:val="008B3E7B"/>
    <w:pPr>
      <w:framePr w:wrap="around"/>
      <w:shd w:val="clear" w:color="auto" w:fill="auto"/>
    </w:pPr>
  </w:style>
  <w:style w:type="paragraph" w:styleId="Miseenvidence-cadredebordure-rougeclair" w:customStyle="1">
    <w:name w:val="Mise en évidence - cadre de bordure - rouge clair"/>
    <w:basedOn w:val="Miseenvidence-cadredebordure-vertclair"/>
    <w:next w:val="Normal"/>
    <w:uiPriority w:val="21"/>
    <w:qFormat/>
    <w:rsid w:val="008B3E7B"/>
    <w:pPr>
      <w:framePr w:wrap="around"/>
      <w:pBdr>
        <w:top w:val="single" w:color="F8D7BC" w:themeColor="accent6" w:sz="24" w:space="10"/>
        <w:left w:val="single" w:color="F8D7BC" w:themeColor="accent6" w:sz="24" w:space="10"/>
        <w:bottom w:val="single" w:color="F8D7BC" w:themeColor="accent6" w:sz="24" w:space="10"/>
        <w:right w:val="single" w:color="F8D7BC" w:themeColor="accent6" w:sz="24" w:space="10"/>
      </w:pBdr>
    </w:pPr>
  </w:style>
  <w:style w:type="paragraph" w:styleId="Header">
    <w:name w:val="header"/>
    <w:basedOn w:val="Footer"/>
    <w:link w:val="HeaderChar"/>
    <w:uiPriority w:val="36"/>
    <w:unhideWhenUsed/>
    <w:rsid w:val="004E5098"/>
    <w:pPr>
      <w:spacing w:before="0" w:after="240" w:line="240" w:lineRule="auto"/>
    </w:pPr>
  </w:style>
  <w:style w:type="character" w:styleId="HeaderChar" w:customStyle="1">
    <w:name w:val="Header Char"/>
    <w:basedOn w:val="DefaultParagraphFont"/>
    <w:link w:val="Header"/>
    <w:uiPriority w:val="36"/>
    <w:rsid w:val="00B978B4"/>
    <w:rPr>
      <w:rFonts w:ascii="Open Sans Light" w:hAnsi="Open Sans Light" w:cs="Times New Roman (Body CS)"/>
      <w:color w:val="535D5F"/>
      <w:sz w:val="18"/>
      <w:lang w:val="nl-NL"/>
    </w:rPr>
  </w:style>
  <w:style w:type="paragraph" w:styleId="Footer">
    <w:name w:val="footer"/>
    <w:basedOn w:val="Normal"/>
    <w:link w:val="FooterChar"/>
    <w:uiPriority w:val="37"/>
    <w:unhideWhenUsed/>
    <w:rsid w:val="008A014D"/>
    <w:pPr>
      <w:tabs>
        <w:tab w:val="center" w:pos="4513"/>
        <w:tab w:val="right" w:pos="9026"/>
      </w:tabs>
      <w:spacing w:before="360" w:after="0" w:line="259" w:lineRule="auto"/>
      <w:jc w:val="right"/>
    </w:pPr>
    <w:rPr>
      <w:rFonts w:ascii="Open Sans Light" w:hAnsi="Open Sans Light" w:cs="Times New Roman (Body CS)"/>
      <w:color w:val="535D5F"/>
      <w:sz w:val="18"/>
    </w:rPr>
  </w:style>
  <w:style w:type="character" w:styleId="FooterChar" w:customStyle="1">
    <w:name w:val="Footer Char"/>
    <w:basedOn w:val="DefaultParagraphFont"/>
    <w:link w:val="Footer"/>
    <w:uiPriority w:val="37"/>
    <w:rsid w:val="00B978B4"/>
    <w:rPr>
      <w:rFonts w:ascii="Open Sans Light" w:hAnsi="Open Sans Light" w:cs="Times New Roman (Body CS)"/>
      <w:color w:val="535D5F"/>
      <w:sz w:val="18"/>
      <w:lang w:val="nl-NL"/>
    </w:rPr>
  </w:style>
  <w:style w:type="table" w:styleId="TableGrid">
    <w:name w:val="Table Grid"/>
    <w:basedOn w:val="TableNormal"/>
    <w:uiPriority w:val="39"/>
    <w:rsid w:val="00AB381E"/>
    <w:pPr>
      <w:spacing w:before="100" w:beforeAutospacing="1" w:after="100" w:afterAutospacing="1"/>
    </w:pPr>
    <w:rPr>
      <w:rFonts w:ascii="Open Sans" w:hAnsi="Open Sans"/>
      <w:sz w:val="21"/>
    </w:rPr>
    <w:tblPr>
      <w:tblBorders>
        <w:top w:val="single" w:color="09181B" w:themeColor="text1" w:sz="4" w:space="0"/>
        <w:left w:val="single" w:color="09181B" w:themeColor="text1" w:sz="4" w:space="0"/>
        <w:bottom w:val="single" w:color="09181B" w:themeColor="text1" w:sz="4" w:space="0"/>
        <w:right w:val="single" w:color="09181B" w:themeColor="text1" w:sz="4" w:space="0"/>
        <w:insideH w:val="single" w:color="09181B" w:themeColor="text1" w:sz="4" w:space="0"/>
        <w:insideV w:val="single" w:color="09181B" w:themeColor="text1" w:sz="4" w:space="0"/>
      </w:tblBorders>
      <w:tblCellMar>
        <w:top w:w="108" w:type="dxa"/>
        <w:bottom w:w="108" w:type="dxa"/>
      </w:tblCellMar>
    </w:tblPr>
    <w:tcPr>
      <w:vAlign w:val="center"/>
    </w:tcPr>
  </w:style>
  <w:style w:type="paragraph" w:styleId="Caption">
    <w:name w:val="caption"/>
    <w:basedOn w:val="Normal"/>
    <w:next w:val="Normal"/>
    <w:uiPriority w:val="69"/>
    <w:semiHidden/>
    <w:unhideWhenUsed/>
    <w:qFormat/>
    <w:rsid w:val="008B3E7B"/>
    <w:pPr>
      <w:spacing w:after="200" w:line="240" w:lineRule="auto"/>
    </w:pPr>
    <w:rPr>
      <w:rFonts w:ascii="Open Sans Light" w:hAnsi="Open Sans Light"/>
      <w:iCs/>
      <w:color w:val="535D5F"/>
      <w:sz w:val="18"/>
      <w:szCs w:val="18"/>
    </w:rPr>
  </w:style>
  <w:style w:type="character" w:styleId="PageNumber">
    <w:name w:val="page number"/>
    <w:basedOn w:val="DefaultParagraphFont"/>
    <w:uiPriority w:val="99"/>
    <w:semiHidden/>
    <w:unhideWhenUsed/>
    <w:rsid w:val="00291D00"/>
    <w:rPr>
      <w:rFonts w:asciiTheme="minorHAnsi" w:hAnsiTheme="minorHAnsi"/>
      <w:b w:val="0"/>
      <w:i w:val="0"/>
      <w:sz w:val="21"/>
    </w:rPr>
  </w:style>
  <w:style w:type="paragraph" w:styleId="ListBullet">
    <w:name w:val="List Bullet"/>
    <w:basedOn w:val="Normal"/>
    <w:uiPriority w:val="40"/>
    <w:unhideWhenUsed/>
    <w:qFormat/>
    <w:rsid w:val="003E0471"/>
    <w:pPr>
      <w:numPr>
        <w:numId w:val="4"/>
      </w:numPr>
      <w:contextualSpacing/>
    </w:pPr>
  </w:style>
  <w:style w:type="paragraph" w:styleId="ListBullet2">
    <w:name w:val="List Bullet 2"/>
    <w:basedOn w:val="Normal"/>
    <w:uiPriority w:val="99"/>
    <w:semiHidden/>
    <w:rsid w:val="003E0471"/>
    <w:pPr>
      <w:numPr>
        <w:numId w:val="3"/>
      </w:numPr>
      <w:contextualSpacing/>
    </w:pPr>
  </w:style>
  <w:style w:type="paragraph" w:styleId="ListNumber">
    <w:name w:val="List Number"/>
    <w:basedOn w:val="Normal"/>
    <w:uiPriority w:val="40"/>
    <w:unhideWhenUsed/>
    <w:rsid w:val="003E0471"/>
    <w:pPr>
      <w:numPr>
        <w:numId w:val="2"/>
      </w:numPr>
      <w:contextualSpacing/>
    </w:pPr>
  </w:style>
  <w:style w:type="paragraph" w:styleId="ListNumber2">
    <w:name w:val="List Number 2"/>
    <w:basedOn w:val="Normal"/>
    <w:uiPriority w:val="99"/>
    <w:semiHidden/>
    <w:rsid w:val="003E0471"/>
    <w:pPr>
      <w:numPr>
        <w:numId w:val="1"/>
      </w:numPr>
      <w:contextualSpacing/>
    </w:pPr>
  </w:style>
  <w:style w:type="paragraph" w:styleId="TOC1">
    <w:name w:val="toc 1"/>
    <w:basedOn w:val="Normal"/>
    <w:next w:val="Normal"/>
    <w:uiPriority w:val="39"/>
    <w:unhideWhenUsed/>
    <w:rsid w:val="00CD028C"/>
    <w:pPr>
      <w:spacing w:before="360" w:after="0"/>
    </w:pPr>
    <w:rPr>
      <w:rFonts w:cs="Times New Roman (Body CS)"/>
      <w:b/>
      <w:bCs/>
    </w:rPr>
  </w:style>
  <w:style w:type="paragraph" w:styleId="TOC2">
    <w:name w:val="toc 2"/>
    <w:basedOn w:val="Normal"/>
    <w:next w:val="Normal"/>
    <w:uiPriority w:val="39"/>
    <w:unhideWhenUsed/>
    <w:rsid w:val="0065746C"/>
    <w:pPr>
      <w:tabs>
        <w:tab w:val="right" w:pos="9628"/>
      </w:tabs>
      <w:spacing w:before="240" w:after="240"/>
      <w:ind w:left="210"/>
    </w:pPr>
    <w:rPr>
      <w:rFonts w:cs="Open Sans (Body)"/>
      <w:b/>
      <w:bCs/>
      <w:noProof/>
      <w:szCs w:val="20"/>
    </w:rPr>
  </w:style>
  <w:style w:type="paragraph" w:styleId="TOC3">
    <w:name w:val="toc 3"/>
    <w:basedOn w:val="Normal"/>
    <w:next w:val="Normal"/>
    <w:uiPriority w:val="39"/>
    <w:unhideWhenUsed/>
    <w:rsid w:val="00AF2820"/>
    <w:pPr>
      <w:spacing w:after="0"/>
      <w:ind w:left="210"/>
    </w:pPr>
    <w:rPr>
      <w:rFonts w:cstheme="minorHAnsi"/>
      <w:szCs w:val="20"/>
    </w:rPr>
  </w:style>
  <w:style w:type="paragraph" w:styleId="TOC4">
    <w:name w:val="toc 4"/>
    <w:basedOn w:val="Normal"/>
    <w:next w:val="Normal"/>
    <w:uiPriority w:val="35"/>
    <w:unhideWhenUsed/>
    <w:rsid w:val="00CD028C"/>
    <w:pPr>
      <w:tabs>
        <w:tab w:val="right" w:pos="9628"/>
      </w:tabs>
      <w:spacing w:after="0"/>
      <w:ind w:left="420"/>
    </w:pPr>
    <w:rPr>
      <w:rFonts w:cs="Open Sans (Body)"/>
      <w:noProof/>
      <w:color w:val="535D5F"/>
      <w:szCs w:val="20"/>
    </w:rPr>
  </w:style>
  <w:style w:type="paragraph" w:styleId="TOC5">
    <w:name w:val="toc 5"/>
    <w:basedOn w:val="Normal"/>
    <w:next w:val="Normal"/>
    <w:autoRedefine/>
    <w:uiPriority w:val="35"/>
    <w:semiHidden/>
    <w:rsid w:val="008A014D"/>
    <w:pPr>
      <w:spacing w:after="0"/>
      <w:ind w:left="630"/>
    </w:pPr>
    <w:rPr>
      <w:rFonts w:cstheme="minorHAnsi"/>
      <w:sz w:val="20"/>
      <w:szCs w:val="20"/>
    </w:rPr>
  </w:style>
  <w:style w:type="paragraph" w:styleId="TOC6">
    <w:name w:val="toc 6"/>
    <w:basedOn w:val="Normal"/>
    <w:next w:val="Normal"/>
    <w:autoRedefine/>
    <w:uiPriority w:val="35"/>
    <w:semiHidden/>
    <w:rsid w:val="008A014D"/>
    <w:pPr>
      <w:spacing w:after="0"/>
      <w:ind w:left="840"/>
    </w:pPr>
    <w:rPr>
      <w:rFonts w:cstheme="minorHAnsi"/>
      <w:sz w:val="20"/>
      <w:szCs w:val="20"/>
    </w:rPr>
  </w:style>
  <w:style w:type="paragraph" w:styleId="TOC7">
    <w:name w:val="toc 7"/>
    <w:basedOn w:val="Normal"/>
    <w:next w:val="Normal"/>
    <w:autoRedefine/>
    <w:uiPriority w:val="35"/>
    <w:semiHidden/>
    <w:rsid w:val="008A014D"/>
    <w:pPr>
      <w:spacing w:after="0"/>
      <w:ind w:left="1050"/>
    </w:pPr>
    <w:rPr>
      <w:rFonts w:cstheme="minorHAnsi"/>
      <w:sz w:val="20"/>
      <w:szCs w:val="20"/>
    </w:rPr>
  </w:style>
  <w:style w:type="paragraph" w:styleId="TOC8">
    <w:name w:val="toc 8"/>
    <w:basedOn w:val="Normal"/>
    <w:next w:val="Normal"/>
    <w:autoRedefine/>
    <w:uiPriority w:val="35"/>
    <w:semiHidden/>
    <w:rsid w:val="008A014D"/>
    <w:pPr>
      <w:spacing w:after="0"/>
      <w:ind w:left="1260"/>
    </w:pPr>
    <w:rPr>
      <w:rFonts w:cstheme="minorHAnsi"/>
      <w:sz w:val="20"/>
      <w:szCs w:val="20"/>
    </w:rPr>
  </w:style>
  <w:style w:type="paragraph" w:styleId="TOC9">
    <w:name w:val="toc 9"/>
    <w:basedOn w:val="Normal"/>
    <w:next w:val="Normal"/>
    <w:autoRedefine/>
    <w:uiPriority w:val="35"/>
    <w:semiHidden/>
    <w:rsid w:val="008A014D"/>
    <w:pPr>
      <w:spacing w:after="0"/>
      <w:ind w:left="1470"/>
    </w:pPr>
    <w:rPr>
      <w:rFonts w:cstheme="minorHAnsi"/>
      <w:sz w:val="20"/>
      <w:szCs w:val="20"/>
    </w:rPr>
  </w:style>
  <w:style w:type="character" w:styleId="Hyperlink">
    <w:name w:val="Hyperlink"/>
    <w:basedOn w:val="DefaultParagraphFont"/>
    <w:uiPriority w:val="99"/>
    <w:rsid w:val="008A014D"/>
    <w:rPr>
      <w:color w:val="057A8B" w:themeColor="hyperlink"/>
      <w:u w:val="single"/>
    </w:rPr>
  </w:style>
  <w:style w:type="paragraph" w:styleId="Manuscrit" w:customStyle="1">
    <w:name w:val="Manuscrit"/>
    <w:basedOn w:val="Normal"/>
    <w:next w:val="Normal"/>
    <w:uiPriority w:val="22"/>
    <w:qFormat/>
    <w:rsid w:val="00C81F1C"/>
    <w:rPr>
      <w:rFonts w:ascii="Pecita" w:hAnsi="Pecita" w:eastAsia="Pecita" w:cs="Times New Roman (Body CS)"/>
      <w:sz w:val="24"/>
      <w14:ligatures w14:val="all"/>
    </w:rPr>
  </w:style>
  <w:style w:type="character" w:styleId="UnresolvedMention">
    <w:name w:val="Unresolved Mention"/>
    <w:basedOn w:val="DefaultParagraphFont"/>
    <w:uiPriority w:val="99"/>
    <w:semiHidden/>
    <w:unhideWhenUsed/>
    <w:rsid w:val="00C35F6F"/>
    <w:rPr>
      <w:rFonts w:asciiTheme="minorHAnsi" w:hAnsiTheme="minorHAnsi"/>
      <w:b w:val="0"/>
      <w:i w:val="0"/>
      <w:color w:val="605E5C"/>
      <w:sz w:val="21"/>
      <w:shd w:val="clear" w:color="auto" w:fill="E1DFDD"/>
    </w:rPr>
  </w:style>
  <w:style w:type="table" w:styleId="BasicTable" w:customStyle="1">
    <w:name w:val="Basic Table"/>
    <w:basedOn w:val="TableNormal"/>
    <w:uiPriority w:val="99"/>
    <w:rsid w:val="004412D1"/>
    <w:rPr>
      <w:sz w:val="21"/>
    </w:rPr>
    <w:tblPr>
      <w:tblBorders>
        <w:top w:val="single" w:color="057A8B" w:themeColor="text2" w:sz="8" w:space="0"/>
        <w:left w:val="single" w:color="057A8B" w:themeColor="text2" w:sz="8" w:space="0"/>
        <w:bottom w:val="single" w:color="057A8B" w:themeColor="text2" w:sz="8" w:space="0"/>
        <w:right w:val="single" w:color="057A8B" w:themeColor="text2" w:sz="8" w:space="0"/>
        <w:insideH w:val="single" w:color="B6E7DD" w:themeColor="accent5" w:sz="4" w:space="0"/>
        <w:insideV w:val="single" w:color="B6E7DD" w:themeColor="accent5" w:sz="4" w:space="0"/>
      </w:tblBorders>
      <w:tblCellMar>
        <w:top w:w="147" w:type="dxa"/>
        <w:left w:w="147" w:type="dxa"/>
        <w:bottom w:w="147" w:type="dxa"/>
        <w:right w:w="147" w:type="dxa"/>
      </w:tblCellMar>
    </w:tblPr>
    <w:tcPr>
      <w:vAlign w:val="center"/>
    </w:tcPr>
    <w:tblStylePr w:type="firstRow">
      <w:rPr>
        <w:b/>
      </w:rPr>
      <w:tblPr/>
      <w:tcPr>
        <w:tcBorders>
          <w:top w:val="single" w:color="057A8B" w:themeColor="text2" w:sz="8" w:space="0"/>
          <w:left w:val="single" w:color="057A8B" w:themeColor="text2" w:sz="8" w:space="0"/>
          <w:bottom w:val="single" w:color="057A8B" w:themeColor="text2" w:sz="8" w:space="0"/>
          <w:right w:val="single" w:color="057A8B" w:themeColor="text2" w:sz="8" w:space="0"/>
          <w:insideH w:val="single" w:color="057A8B" w:themeColor="text2" w:sz="8" w:space="0"/>
          <w:insideV w:val="single" w:color="057A8B" w:themeColor="text2" w:sz="8" w:space="0"/>
        </w:tcBorders>
      </w:tcPr>
    </w:tblStylePr>
    <w:tblStylePr w:type="firstCol">
      <w:rPr>
        <w:b/>
      </w:rPr>
      <w:tblPr>
        <w:tblCellMar>
          <w:top w:w="113" w:type="dxa"/>
          <w:left w:w="113" w:type="dxa"/>
          <w:bottom w:w="113" w:type="dxa"/>
          <w:right w:w="113" w:type="dxa"/>
        </w:tblCellMar>
      </w:tblPr>
      <w:tcPr>
        <w:tcBorders>
          <w:top w:val="single" w:color="057A8B" w:themeColor="text2" w:sz="8" w:space="0"/>
          <w:left w:val="single" w:color="057A8B" w:themeColor="text2" w:sz="8" w:space="0"/>
          <w:bottom w:val="single" w:color="057A8B" w:themeColor="text2" w:sz="8" w:space="0"/>
          <w:right w:val="single" w:color="057A8B" w:themeColor="text2" w:sz="8" w:space="0"/>
          <w:insideH w:val="single" w:color="057A8B" w:themeColor="text2" w:sz="8" w:space="0"/>
          <w:insideV w:val="single" w:color="057A8B" w:themeColor="text2" w:sz="8" w:space="0"/>
        </w:tcBorders>
      </w:tcPr>
    </w:tblStylePr>
  </w:style>
  <w:style w:type="character" w:styleId="SubtleEmphasis">
    <w:name w:val="Subtle Emphasis"/>
    <w:basedOn w:val="DefaultParagraphFont"/>
    <w:uiPriority w:val="39"/>
    <w:semiHidden/>
    <w:rsid w:val="00F63D50"/>
    <w:rPr>
      <w:i/>
      <w:iCs/>
      <w:color w:val="266674" w:themeColor="text1" w:themeTint="BF"/>
    </w:rPr>
  </w:style>
  <w:style w:type="character" w:styleId="SubtleReference">
    <w:name w:val="Subtle Reference"/>
    <w:basedOn w:val="DefaultParagraphFont"/>
    <w:uiPriority w:val="39"/>
    <w:semiHidden/>
    <w:rsid w:val="00F63D50"/>
    <w:rPr>
      <w:smallCaps/>
      <w:color w:val="328798" w:themeColor="text1" w:themeTint="A5"/>
    </w:rPr>
  </w:style>
  <w:style w:type="character" w:styleId="IntenseReference">
    <w:name w:val="Intense Reference"/>
    <w:basedOn w:val="DefaultParagraphFont"/>
    <w:uiPriority w:val="39"/>
    <w:semiHidden/>
    <w:rsid w:val="00F63D50"/>
    <w:rPr>
      <w:b/>
      <w:bCs/>
      <w:smallCaps/>
      <w:color w:val="00566B" w:themeColor="accent1"/>
      <w:spacing w:val="5"/>
    </w:rPr>
  </w:style>
  <w:style w:type="paragraph" w:styleId="EndnoteText">
    <w:name w:val="endnote text"/>
    <w:basedOn w:val="Normal"/>
    <w:link w:val="EndnoteTextChar"/>
    <w:uiPriority w:val="38"/>
    <w:semiHidden/>
    <w:unhideWhenUsed/>
    <w:rsid w:val="00B978B4"/>
    <w:pPr>
      <w:spacing w:after="120" w:line="240" w:lineRule="auto"/>
    </w:pPr>
    <w:rPr>
      <w:szCs w:val="20"/>
    </w:rPr>
  </w:style>
  <w:style w:type="character" w:styleId="EndnoteTextChar" w:customStyle="1">
    <w:name w:val="Endnote Text Char"/>
    <w:basedOn w:val="DefaultParagraphFont"/>
    <w:link w:val="EndnoteText"/>
    <w:uiPriority w:val="38"/>
    <w:semiHidden/>
    <w:rsid w:val="00B978B4"/>
    <w:rPr>
      <w:sz w:val="21"/>
      <w:szCs w:val="20"/>
      <w:lang w:val="nl-NL"/>
    </w:rPr>
  </w:style>
  <w:style w:type="character" w:styleId="EndnoteReference">
    <w:name w:val="endnote reference"/>
    <w:basedOn w:val="DefaultParagraphFont"/>
    <w:uiPriority w:val="38"/>
    <w:semiHidden/>
    <w:unhideWhenUsed/>
    <w:rsid w:val="00B978B4"/>
    <w:rPr>
      <w:b/>
      <w:color w:val="057A8B" w:themeColor="text2"/>
      <w:vertAlign w:val="superscript"/>
    </w:rPr>
  </w:style>
  <w:style w:type="character" w:styleId="FootnoteReference">
    <w:name w:val="footnote reference"/>
    <w:basedOn w:val="DefaultParagraphFont"/>
    <w:uiPriority w:val="38"/>
    <w:unhideWhenUsed/>
    <w:rsid w:val="00B978B4"/>
    <w:rPr>
      <w:b/>
      <w:color w:val="057A8B" w:themeColor="text2"/>
      <w:vertAlign w:val="superscript"/>
    </w:rPr>
  </w:style>
  <w:style w:type="paragraph" w:styleId="FootnoteText">
    <w:name w:val="footnote text"/>
    <w:basedOn w:val="Normal"/>
    <w:link w:val="FootnoteTextChar"/>
    <w:uiPriority w:val="38"/>
    <w:unhideWhenUsed/>
    <w:rsid w:val="00B978B4"/>
    <w:pPr>
      <w:spacing w:after="0" w:line="240" w:lineRule="auto"/>
    </w:pPr>
    <w:rPr>
      <w:color w:val="535D5F"/>
      <w:sz w:val="16"/>
      <w:szCs w:val="20"/>
    </w:rPr>
  </w:style>
  <w:style w:type="character" w:styleId="FootnoteTextChar" w:customStyle="1">
    <w:name w:val="Footnote Text Char"/>
    <w:basedOn w:val="DefaultParagraphFont"/>
    <w:link w:val="FootnoteText"/>
    <w:uiPriority w:val="38"/>
    <w:rsid w:val="00B978B4"/>
    <w:rPr>
      <w:color w:val="535D5F"/>
      <w:sz w:val="16"/>
      <w:szCs w:val="20"/>
      <w:lang w:val="nl-NL"/>
    </w:rPr>
  </w:style>
  <w:style w:type="character" w:styleId="FollowedHyperlink">
    <w:name w:val="FollowedHyperlink"/>
    <w:basedOn w:val="DefaultParagraphFont"/>
    <w:uiPriority w:val="99"/>
    <w:semiHidden/>
    <w:unhideWhenUsed/>
    <w:rsid w:val="002B7F94"/>
    <w:rPr>
      <w:color w:val="00566B" w:themeColor="followedHyperlink"/>
      <w:u w:val="single"/>
    </w:rPr>
  </w:style>
  <w:style w:type="character" w:styleId="CommentReference">
    <w:name w:val="annotation reference"/>
    <w:basedOn w:val="DefaultParagraphFont"/>
    <w:uiPriority w:val="99"/>
    <w:semiHidden/>
    <w:unhideWhenUsed/>
    <w:rsid w:val="00753C0C"/>
    <w:rPr>
      <w:sz w:val="16"/>
      <w:szCs w:val="16"/>
    </w:rPr>
  </w:style>
  <w:style w:type="paragraph" w:styleId="CommentText">
    <w:name w:val="annotation text"/>
    <w:basedOn w:val="Normal"/>
    <w:link w:val="CommentTextChar"/>
    <w:uiPriority w:val="99"/>
    <w:unhideWhenUsed/>
    <w:rsid w:val="00753C0C"/>
    <w:pPr>
      <w:spacing w:line="240" w:lineRule="auto"/>
    </w:pPr>
    <w:rPr>
      <w:sz w:val="20"/>
      <w:szCs w:val="20"/>
    </w:rPr>
  </w:style>
  <w:style w:type="character" w:styleId="CommentTextChar" w:customStyle="1">
    <w:name w:val="Comment Text Char"/>
    <w:basedOn w:val="DefaultParagraphFont"/>
    <w:link w:val="CommentText"/>
    <w:uiPriority w:val="99"/>
    <w:rsid w:val="00753C0C"/>
    <w:rPr>
      <w:sz w:val="20"/>
      <w:szCs w:val="20"/>
      <w:lang w:val="fr-BE"/>
    </w:rPr>
  </w:style>
  <w:style w:type="paragraph" w:styleId="CommentSubject">
    <w:name w:val="annotation subject"/>
    <w:basedOn w:val="CommentText"/>
    <w:next w:val="CommentText"/>
    <w:link w:val="CommentSubjectChar"/>
    <w:uiPriority w:val="99"/>
    <w:semiHidden/>
    <w:unhideWhenUsed/>
    <w:rsid w:val="00753C0C"/>
    <w:rPr>
      <w:b/>
      <w:bCs/>
    </w:rPr>
  </w:style>
  <w:style w:type="character" w:styleId="CommentSubjectChar" w:customStyle="1">
    <w:name w:val="Comment Subject Char"/>
    <w:basedOn w:val="CommentTextChar"/>
    <w:link w:val="CommentSubject"/>
    <w:uiPriority w:val="99"/>
    <w:semiHidden/>
    <w:rsid w:val="00753C0C"/>
    <w:rPr>
      <w:b/>
      <w:bCs/>
      <w:sz w:val="20"/>
      <w:szCs w:val="20"/>
      <w:lang w:val="fr-BE"/>
    </w:rPr>
  </w:style>
  <w:style w:type="paragraph" w:styleId="NormalWeb">
    <w:name w:val="Normal (Web)"/>
    <w:basedOn w:val="Normal"/>
    <w:uiPriority w:val="99"/>
    <w:semiHidden/>
    <w:unhideWhenUsed/>
    <w:rsid w:val="00CA42D5"/>
    <w:pPr>
      <w:suppressAutoHyphens w:val="0"/>
      <w:spacing w:before="100" w:beforeAutospacing="1" w:after="100" w:afterAutospacing="1" w:line="240" w:lineRule="auto"/>
    </w:pPr>
    <w:rPr>
      <w:rFonts w:ascii="Times New Roman" w:hAnsi="Times New Roman" w:eastAsia="Times New Roman" w:cs="Times New Roman"/>
      <w:sz w:val="24"/>
      <w:lang w:val="en-US"/>
    </w:rPr>
  </w:style>
  <w:style w:type="table" w:styleId="PlainTable2">
    <w:name w:val="Plain Table 2"/>
    <w:basedOn w:val="TableNormal"/>
    <w:uiPriority w:val="42"/>
    <w:rsid w:val="005F4072"/>
    <w:tblPr>
      <w:tblStyleRowBandSize w:val="1"/>
      <w:tblStyleColBandSize w:val="1"/>
      <w:tblBorders>
        <w:top w:val="single" w:color="4CAFC3" w:themeColor="text1" w:themeTint="80" w:sz="4" w:space="0"/>
        <w:bottom w:val="single" w:color="4CAFC3" w:themeColor="text1" w:themeTint="80" w:sz="4" w:space="0"/>
      </w:tblBorders>
    </w:tblPr>
    <w:tblStylePr w:type="firstRow">
      <w:rPr>
        <w:b/>
        <w:bCs/>
      </w:rPr>
      <w:tblPr/>
      <w:tcPr>
        <w:tcBorders>
          <w:bottom w:val="single" w:color="4CAFC3" w:themeColor="text1" w:themeTint="80" w:sz="4" w:space="0"/>
        </w:tcBorders>
      </w:tcPr>
    </w:tblStylePr>
    <w:tblStylePr w:type="lastRow">
      <w:rPr>
        <w:b/>
        <w:bCs/>
      </w:rPr>
      <w:tblPr/>
      <w:tcPr>
        <w:tcBorders>
          <w:top w:val="single" w:color="4CAFC3" w:themeColor="text1" w:themeTint="80" w:sz="4" w:space="0"/>
        </w:tcBorders>
      </w:tcPr>
    </w:tblStylePr>
    <w:tblStylePr w:type="firstCol">
      <w:rPr>
        <w:b/>
        <w:bCs/>
      </w:rPr>
    </w:tblStylePr>
    <w:tblStylePr w:type="lastCol">
      <w:rPr>
        <w:b/>
        <w:bCs/>
      </w:rPr>
    </w:tblStylePr>
    <w:tblStylePr w:type="band1Vert">
      <w:tblPr/>
      <w:tcPr>
        <w:tcBorders>
          <w:left w:val="single" w:color="4CAFC3" w:themeColor="text1" w:themeTint="80" w:sz="4" w:space="0"/>
          <w:right w:val="single" w:color="4CAFC3" w:themeColor="text1" w:themeTint="80" w:sz="4" w:space="0"/>
        </w:tcBorders>
      </w:tcPr>
    </w:tblStylePr>
    <w:tblStylePr w:type="band2Vert">
      <w:tblPr/>
      <w:tcPr>
        <w:tcBorders>
          <w:left w:val="single" w:color="4CAFC3" w:themeColor="text1" w:themeTint="80" w:sz="4" w:space="0"/>
          <w:right w:val="single" w:color="4CAFC3" w:themeColor="text1" w:themeTint="80" w:sz="4" w:space="0"/>
        </w:tcBorders>
      </w:tcPr>
    </w:tblStylePr>
    <w:tblStylePr w:type="band1Horz">
      <w:tblPr/>
      <w:tcPr>
        <w:tcBorders>
          <w:top w:val="single" w:color="4CAFC3" w:themeColor="text1" w:themeTint="80" w:sz="4" w:space="0"/>
          <w:bottom w:val="single" w:color="4CAFC3" w:themeColor="text1" w:themeTint="80"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11191">
      <w:bodyDiv w:val="1"/>
      <w:marLeft w:val="0"/>
      <w:marRight w:val="0"/>
      <w:marTop w:val="0"/>
      <w:marBottom w:val="0"/>
      <w:divBdr>
        <w:top w:val="none" w:sz="0" w:space="0" w:color="auto"/>
        <w:left w:val="none" w:sz="0" w:space="0" w:color="auto"/>
        <w:bottom w:val="none" w:sz="0" w:space="0" w:color="auto"/>
        <w:right w:val="none" w:sz="0" w:space="0" w:color="auto"/>
      </w:divBdr>
      <w:divsChild>
        <w:div w:id="1131634823">
          <w:marLeft w:val="0"/>
          <w:marRight w:val="0"/>
          <w:marTop w:val="0"/>
          <w:marBottom w:val="240"/>
          <w:divBdr>
            <w:top w:val="none" w:sz="0" w:space="0" w:color="auto"/>
            <w:left w:val="none" w:sz="0" w:space="0" w:color="auto"/>
            <w:bottom w:val="none" w:sz="0" w:space="0" w:color="auto"/>
            <w:right w:val="none" w:sz="0" w:space="0" w:color="auto"/>
          </w:divBdr>
          <w:divsChild>
            <w:div w:id="673916308">
              <w:marLeft w:val="0"/>
              <w:marRight w:val="0"/>
              <w:marTop w:val="0"/>
              <w:marBottom w:val="0"/>
              <w:divBdr>
                <w:top w:val="none" w:sz="0" w:space="0" w:color="auto"/>
                <w:left w:val="none" w:sz="0" w:space="0" w:color="auto"/>
                <w:bottom w:val="none" w:sz="0" w:space="0" w:color="auto"/>
                <w:right w:val="none" w:sz="0" w:space="0" w:color="auto"/>
              </w:divBdr>
              <w:divsChild>
                <w:div w:id="1804929329">
                  <w:marLeft w:val="0"/>
                  <w:marRight w:val="0"/>
                  <w:marTop w:val="0"/>
                  <w:marBottom w:val="0"/>
                  <w:divBdr>
                    <w:top w:val="single" w:sz="8" w:space="6" w:color="auto"/>
                    <w:left w:val="single" w:sz="8" w:space="6" w:color="auto"/>
                    <w:bottom w:val="single" w:sz="8" w:space="6" w:color="auto"/>
                    <w:right w:val="single" w:sz="8" w:space="6" w:color="auto"/>
                  </w:divBdr>
                </w:div>
                <w:div w:id="717971304">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1464039422">
          <w:marLeft w:val="0"/>
          <w:marRight w:val="0"/>
          <w:marTop w:val="0"/>
          <w:marBottom w:val="240"/>
          <w:divBdr>
            <w:top w:val="none" w:sz="0" w:space="0" w:color="auto"/>
            <w:left w:val="none" w:sz="0" w:space="0" w:color="auto"/>
            <w:bottom w:val="none" w:sz="0" w:space="0" w:color="auto"/>
            <w:right w:val="none" w:sz="0" w:space="0" w:color="auto"/>
          </w:divBdr>
          <w:divsChild>
            <w:div w:id="2076195126">
              <w:marLeft w:val="0"/>
              <w:marRight w:val="0"/>
              <w:marTop w:val="0"/>
              <w:marBottom w:val="0"/>
              <w:divBdr>
                <w:top w:val="none" w:sz="0" w:space="0" w:color="auto"/>
                <w:left w:val="none" w:sz="0" w:space="0" w:color="auto"/>
                <w:bottom w:val="none" w:sz="0" w:space="0" w:color="auto"/>
                <w:right w:val="none" w:sz="0" w:space="0" w:color="auto"/>
              </w:divBdr>
              <w:divsChild>
                <w:div w:id="844711200">
                  <w:marLeft w:val="0"/>
                  <w:marRight w:val="0"/>
                  <w:marTop w:val="0"/>
                  <w:marBottom w:val="0"/>
                  <w:divBdr>
                    <w:top w:val="single" w:sz="8" w:space="6" w:color="auto"/>
                    <w:left w:val="single" w:sz="8" w:space="6" w:color="auto"/>
                    <w:bottom w:val="single" w:sz="8" w:space="6" w:color="auto"/>
                    <w:right w:val="single" w:sz="8" w:space="6" w:color="auto"/>
                  </w:divBdr>
                </w:div>
                <w:div w:id="1743523182">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882718545">
          <w:marLeft w:val="0"/>
          <w:marRight w:val="0"/>
          <w:marTop w:val="0"/>
          <w:marBottom w:val="0"/>
          <w:divBdr>
            <w:top w:val="none" w:sz="0" w:space="0" w:color="auto"/>
            <w:left w:val="none" w:sz="0" w:space="0" w:color="auto"/>
            <w:bottom w:val="none" w:sz="0" w:space="0" w:color="auto"/>
            <w:right w:val="none" w:sz="0" w:space="0" w:color="auto"/>
          </w:divBdr>
          <w:divsChild>
            <w:div w:id="1818759457">
              <w:marLeft w:val="0"/>
              <w:marRight w:val="0"/>
              <w:marTop w:val="0"/>
              <w:marBottom w:val="0"/>
              <w:divBdr>
                <w:top w:val="none" w:sz="0" w:space="0" w:color="auto"/>
                <w:left w:val="none" w:sz="0" w:space="0" w:color="auto"/>
                <w:bottom w:val="none" w:sz="0" w:space="0" w:color="auto"/>
                <w:right w:val="none" w:sz="0" w:space="0" w:color="auto"/>
              </w:divBdr>
              <w:divsChild>
                <w:div w:id="1552039770">
                  <w:marLeft w:val="0"/>
                  <w:marRight w:val="0"/>
                  <w:marTop w:val="0"/>
                  <w:marBottom w:val="0"/>
                  <w:divBdr>
                    <w:top w:val="none" w:sz="0" w:space="0" w:color="auto"/>
                    <w:left w:val="none" w:sz="0" w:space="0" w:color="auto"/>
                    <w:bottom w:val="none" w:sz="0" w:space="0" w:color="auto"/>
                    <w:right w:val="none" w:sz="0" w:space="0" w:color="auto"/>
                  </w:divBdr>
                  <w:divsChild>
                    <w:div w:id="211313603">
                      <w:marLeft w:val="0"/>
                      <w:marRight w:val="0"/>
                      <w:marTop w:val="0"/>
                      <w:marBottom w:val="0"/>
                      <w:divBdr>
                        <w:top w:val="none" w:sz="0" w:space="0" w:color="auto"/>
                        <w:left w:val="none" w:sz="0" w:space="0" w:color="auto"/>
                        <w:bottom w:val="none" w:sz="0" w:space="0" w:color="auto"/>
                        <w:right w:val="none" w:sz="0" w:space="0" w:color="auto"/>
                      </w:divBdr>
                      <w:divsChild>
                        <w:div w:id="78644290">
                          <w:marLeft w:val="0"/>
                          <w:marRight w:val="0"/>
                          <w:marTop w:val="0"/>
                          <w:marBottom w:val="0"/>
                          <w:divBdr>
                            <w:top w:val="single" w:sz="8" w:space="6" w:color="auto"/>
                            <w:left w:val="single" w:sz="8" w:space="6" w:color="auto"/>
                            <w:bottom w:val="single" w:sz="8" w:space="6" w:color="auto"/>
                            <w:right w:val="single" w:sz="8" w:space="6" w:color="auto"/>
                          </w:divBdr>
                        </w:div>
                        <w:div w:id="1765422235">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sChild>
        </w:div>
        <w:div w:id="1160779448">
          <w:marLeft w:val="0"/>
          <w:marRight w:val="0"/>
          <w:marTop w:val="0"/>
          <w:marBottom w:val="0"/>
          <w:divBdr>
            <w:top w:val="single" w:sz="8" w:space="6" w:color="auto"/>
            <w:left w:val="single" w:sz="8" w:space="6" w:color="auto"/>
            <w:bottom w:val="single" w:sz="8" w:space="6" w:color="auto"/>
            <w:right w:val="single" w:sz="8" w:space="6" w:color="auto"/>
          </w:divBdr>
        </w:div>
        <w:div w:id="578171272">
          <w:marLeft w:val="0"/>
          <w:marRight w:val="0"/>
          <w:marTop w:val="0"/>
          <w:marBottom w:val="0"/>
          <w:divBdr>
            <w:top w:val="single" w:sz="8" w:space="6" w:color="auto"/>
            <w:left w:val="single" w:sz="8" w:space="6" w:color="auto"/>
            <w:bottom w:val="single" w:sz="8" w:space="6" w:color="auto"/>
            <w:right w:val="single" w:sz="8" w:space="6" w:color="auto"/>
          </w:divBdr>
        </w:div>
      </w:divsChild>
    </w:div>
    <w:div w:id="184639182">
      <w:bodyDiv w:val="1"/>
      <w:marLeft w:val="0"/>
      <w:marRight w:val="0"/>
      <w:marTop w:val="0"/>
      <w:marBottom w:val="0"/>
      <w:divBdr>
        <w:top w:val="none" w:sz="0" w:space="0" w:color="auto"/>
        <w:left w:val="none" w:sz="0" w:space="0" w:color="auto"/>
        <w:bottom w:val="none" w:sz="0" w:space="0" w:color="auto"/>
        <w:right w:val="none" w:sz="0" w:space="0" w:color="auto"/>
      </w:divBdr>
    </w:div>
    <w:div w:id="220213879">
      <w:bodyDiv w:val="1"/>
      <w:marLeft w:val="0"/>
      <w:marRight w:val="0"/>
      <w:marTop w:val="0"/>
      <w:marBottom w:val="0"/>
      <w:divBdr>
        <w:top w:val="none" w:sz="0" w:space="0" w:color="auto"/>
        <w:left w:val="none" w:sz="0" w:space="0" w:color="auto"/>
        <w:bottom w:val="none" w:sz="0" w:space="0" w:color="auto"/>
        <w:right w:val="none" w:sz="0" w:space="0" w:color="auto"/>
      </w:divBdr>
      <w:divsChild>
        <w:div w:id="839583215">
          <w:marLeft w:val="0"/>
          <w:marRight w:val="0"/>
          <w:marTop w:val="0"/>
          <w:marBottom w:val="240"/>
          <w:divBdr>
            <w:top w:val="none" w:sz="0" w:space="0" w:color="auto"/>
            <w:left w:val="none" w:sz="0" w:space="0" w:color="auto"/>
            <w:bottom w:val="none" w:sz="0" w:space="0" w:color="auto"/>
            <w:right w:val="none" w:sz="0" w:space="0" w:color="auto"/>
          </w:divBdr>
          <w:divsChild>
            <w:div w:id="2118524294">
              <w:marLeft w:val="0"/>
              <w:marRight w:val="0"/>
              <w:marTop w:val="0"/>
              <w:marBottom w:val="0"/>
              <w:divBdr>
                <w:top w:val="none" w:sz="0" w:space="0" w:color="auto"/>
                <w:left w:val="none" w:sz="0" w:space="0" w:color="auto"/>
                <w:bottom w:val="none" w:sz="0" w:space="0" w:color="auto"/>
                <w:right w:val="none" w:sz="0" w:space="0" w:color="auto"/>
              </w:divBdr>
              <w:divsChild>
                <w:div w:id="277685780">
                  <w:marLeft w:val="0"/>
                  <w:marRight w:val="0"/>
                  <w:marTop w:val="0"/>
                  <w:marBottom w:val="0"/>
                  <w:divBdr>
                    <w:top w:val="single" w:sz="8" w:space="6" w:color="auto"/>
                    <w:left w:val="single" w:sz="8" w:space="6" w:color="auto"/>
                    <w:bottom w:val="single" w:sz="8" w:space="6" w:color="auto"/>
                    <w:right w:val="single" w:sz="8" w:space="6" w:color="auto"/>
                  </w:divBdr>
                </w:div>
                <w:div w:id="1906406505">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856037839">
          <w:marLeft w:val="0"/>
          <w:marRight w:val="0"/>
          <w:marTop w:val="0"/>
          <w:marBottom w:val="240"/>
          <w:divBdr>
            <w:top w:val="none" w:sz="0" w:space="0" w:color="auto"/>
            <w:left w:val="none" w:sz="0" w:space="0" w:color="auto"/>
            <w:bottom w:val="none" w:sz="0" w:space="0" w:color="auto"/>
            <w:right w:val="none" w:sz="0" w:space="0" w:color="auto"/>
          </w:divBdr>
          <w:divsChild>
            <w:div w:id="123547182">
              <w:marLeft w:val="0"/>
              <w:marRight w:val="0"/>
              <w:marTop w:val="0"/>
              <w:marBottom w:val="0"/>
              <w:divBdr>
                <w:top w:val="none" w:sz="0" w:space="0" w:color="auto"/>
                <w:left w:val="none" w:sz="0" w:space="0" w:color="auto"/>
                <w:bottom w:val="none" w:sz="0" w:space="0" w:color="auto"/>
                <w:right w:val="none" w:sz="0" w:space="0" w:color="auto"/>
              </w:divBdr>
              <w:divsChild>
                <w:div w:id="897207412">
                  <w:marLeft w:val="0"/>
                  <w:marRight w:val="0"/>
                  <w:marTop w:val="0"/>
                  <w:marBottom w:val="0"/>
                  <w:divBdr>
                    <w:top w:val="single" w:sz="8" w:space="6" w:color="auto"/>
                    <w:left w:val="single" w:sz="8" w:space="6" w:color="auto"/>
                    <w:bottom w:val="single" w:sz="8" w:space="6" w:color="auto"/>
                    <w:right w:val="single" w:sz="8" w:space="6" w:color="auto"/>
                  </w:divBdr>
                </w:div>
                <w:div w:id="483549529">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2367947">
          <w:marLeft w:val="0"/>
          <w:marRight w:val="0"/>
          <w:marTop w:val="0"/>
          <w:marBottom w:val="0"/>
          <w:divBdr>
            <w:top w:val="none" w:sz="0" w:space="0" w:color="auto"/>
            <w:left w:val="none" w:sz="0" w:space="0" w:color="auto"/>
            <w:bottom w:val="none" w:sz="0" w:space="0" w:color="auto"/>
            <w:right w:val="none" w:sz="0" w:space="0" w:color="auto"/>
          </w:divBdr>
          <w:divsChild>
            <w:div w:id="895698505">
              <w:marLeft w:val="0"/>
              <w:marRight w:val="0"/>
              <w:marTop w:val="0"/>
              <w:marBottom w:val="0"/>
              <w:divBdr>
                <w:top w:val="none" w:sz="0" w:space="0" w:color="auto"/>
                <w:left w:val="none" w:sz="0" w:space="0" w:color="auto"/>
                <w:bottom w:val="none" w:sz="0" w:space="0" w:color="auto"/>
                <w:right w:val="none" w:sz="0" w:space="0" w:color="auto"/>
              </w:divBdr>
              <w:divsChild>
                <w:div w:id="1270428710">
                  <w:marLeft w:val="0"/>
                  <w:marRight w:val="0"/>
                  <w:marTop w:val="0"/>
                  <w:marBottom w:val="0"/>
                  <w:divBdr>
                    <w:top w:val="none" w:sz="0" w:space="0" w:color="auto"/>
                    <w:left w:val="none" w:sz="0" w:space="0" w:color="auto"/>
                    <w:bottom w:val="none" w:sz="0" w:space="0" w:color="auto"/>
                    <w:right w:val="none" w:sz="0" w:space="0" w:color="auto"/>
                  </w:divBdr>
                  <w:divsChild>
                    <w:div w:id="1240871077">
                      <w:marLeft w:val="0"/>
                      <w:marRight w:val="0"/>
                      <w:marTop w:val="0"/>
                      <w:marBottom w:val="0"/>
                      <w:divBdr>
                        <w:top w:val="none" w:sz="0" w:space="0" w:color="auto"/>
                        <w:left w:val="none" w:sz="0" w:space="0" w:color="auto"/>
                        <w:bottom w:val="none" w:sz="0" w:space="0" w:color="auto"/>
                        <w:right w:val="none" w:sz="0" w:space="0" w:color="auto"/>
                      </w:divBdr>
                      <w:divsChild>
                        <w:div w:id="889994312">
                          <w:marLeft w:val="0"/>
                          <w:marRight w:val="0"/>
                          <w:marTop w:val="0"/>
                          <w:marBottom w:val="0"/>
                          <w:divBdr>
                            <w:top w:val="single" w:sz="8" w:space="6" w:color="auto"/>
                            <w:left w:val="single" w:sz="8" w:space="6" w:color="auto"/>
                            <w:bottom w:val="single" w:sz="8" w:space="6" w:color="auto"/>
                            <w:right w:val="single" w:sz="8" w:space="6" w:color="auto"/>
                          </w:divBdr>
                        </w:div>
                        <w:div w:id="1128358159">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sChild>
        </w:div>
        <w:div w:id="1792286661">
          <w:marLeft w:val="0"/>
          <w:marRight w:val="0"/>
          <w:marTop w:val="0"/>
          <w:marBottom w:val="0"/>
          <w:divBdr>
            <w:top w:val="single" w:sz="8" w:space="6" w:color="auto"/>
            <w:left w:val="single" w:sz="8" w:space="6" w:color="auto"/>
            <w:bottom w:val="single" w:sz="8" w:space="6" w:color="auto"/>
            <w:right w:val="single" w:sz="8" w:space="6" w:color="auto"/>
          </w:divBdr>
        </w:div>
        <w:div w:id="1401051816">
          <w:marLeft w:val="0"/>
          <w:marRight w:val="0"/>
          <w:marTop w:val="0"/>
          <w:marBottom w:val="0"/>
          <w:divBdr>
            <w:top w:val="single" w:sz="8" w:space="6" w:color="auto"/>
            <w:left w:val="single" w:sz="8" w:space="6" w:color="auto"/>
            <w:bottom w:val="single" w:sz="8" w:space="6" w:color="auto"/>
            <w:right w:val="single" w:sz="8" w:space="6" w:color="auto"/>
          </w:divBdr>
        </w:div>
      </w:divsChild>
    </w:div>
    <w:div w:id="333651610">
      <w:bodyDiv w:val="1"/>
      <w:marLeft w:val="0"/>
      <w:marRight w:val="0"/>
      <w:marTop w:val="0"/>
      <w:marBottom w:val="0"/>
      <w:divBdr>
        <w:top w:val="none" w:sz="0" w:space="0" w:color="auto"/>
        <w:left w:val="none" w:sz="0" w:space="0" w:color="auto"/>
        <w:bottom w:val="none" w:sz="0" w:space="0" w:color="auto"/>
        <w:right w:val="none" w:sz="0" w:space="0" w:color="auto"/>
      </w:divBdr>
    </w:div>
    <w:div w:id="519051830">
      <w:bodyDiv w:val="1"/>
      <w:marLeft w:val="0"/>
      <w:marRight w:val="0"/>
      <w:marTop w:val="0"/>
      <w:marBottom w:val="0"/>
      <w:divBdr>
        <w:top w:val="none" w:sz="0" w:space="0" w:color="auto"/>
        <w:left w:val="none" w:sz="0" w:space="0" w:color="auto"/>
        <w:bottom w:val="none" w:sz="0" w:space="0" w:color="auto"/>
        <w:right w:val="none" w:sz="0" w:space="0" w:color="auto"/>
      </w:divBdr>
      <w:divsChild>
        <w:div w:id="809975990">
          <w:marLeft w:val="0"/>
          <w:marRight w:val="0"/>
          <w:marTop w:val="0"/>
          <w:marBottom w:val="240"/>
          <w:divBdr>
            <w:top w:val="none" w:sz="0" w:space="0" w:color="auto"/>
            <w:left w:val="none" w:sz="0" w:space="0" w:color="auto"/>
            <w:bottom w:val="none" w:sz="0" w:space="0" w:color="auto"/>
            <w:right w:val="none" w:sz="0" w:space="0" w:color="auto"/>
          </w:divBdr>
          <w:divsChild>
            <w:div w:id="8078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0384">
      <w:bodyDiv w:val="1"/>
      <w:marLeft w:val="0"/>
      <w:marRight w:val="0"/>
      <w:marTop w:val="0"/>
      <w:marBottom w:val="0"/>
      <w:divBdr>
        <w:top w:val="none" w:sz="0" w:space="0" w:color="auto"/>
        <w:left w:val="none" w:sz="0" w:space="0" w:color="auto"/>
        <w:bottom w:val="none" w:sz="0" w:space="0" w:color="auto"/>
        <w:right w:val="none" w:sz="0" w:space="0" w:color="auto"/>
      </w:divBdr>
      <w:divsChild>
        <w:div w:id="1272396266">
          <w:marLeft w:val="900"/>
          <w:marRight w:val="0"/>
          <w:marTop w:val="0"/>
          <w:marBottom w:val="0"/>
          <w:divBdr>
            <w:top w:val="none" w:sz="0" w:space="0" w:color="auto"/>
            <w:left w:val="none" w:sz="0" w:space="0" w:color="auto"/>
            <w:bottom w:val="none" w:sz="0" w:space="0" w:color="auto"/>
            <w:right w:val="none" w:sz="0" w:space="0" w:color="auto"/>
          </w:divBdr>
        </w:div>
        <w:div w:id="1055738276">
          <w:marLeft w:val="900"/>
          <w:marRight w:val="0"/>
          <w:marTop w:val="0"/>
          <w:marBottom w:val="0"/>
          <w:divBdr>
            <w:top w:val="none" w:sz="0" w:space="0" w:color="auto"/>
            <w:left w:val="none" w:sz="0" w:space="0" w:color="auto"/>
            <w:bottom w:val="none" w:sz="0" w:space="0" w:color="auto"/>
            <w:right w:val="none" w:sz="0" w:space="0" w:color="auto"/>
          </w:divBdr>
        </w:div>
      </w:divsChild>
    </w:div>
    <w:div w:id="1096906775">
      <w:bodyDiv w:val="1"/>
      <w:marLeft w:val="0"/>
      <w:marRight w:val="0"/>
      <w:marTop w:val="0"/>
      <w:marBottom w:val="0"/>
      <w:divBdr>
        <w:top w:val="none" w:sz="0" w:space="0" w:color="auto"/>
        <w:left w:val="none" w:sz="0" w:space="0" w:color="auto"/>
        <w:bottom w:val="none" w:sz="0" w:space="0" w:color="auto"/>
        <w:right w:val="none" w:sz="0" w:space="0" w:color="auto"/>
      </w:divBdr>
    </w:div>
    <w:div w:id="197008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1/sign?json=@o'outDownload'@strue@S'previewDocuments'@sfalse@S'requestDocumentReadConfirm'@strue@S'outFilePath'@s'Xades_JUST.xml'@S'outXsltPath'@s'JUST.xslt'@S'signProfile'@s'MDOC_XADES_LTA'@S'signTimeout'@s9999@S'policy'@s@o'id'@s'http://signinfo.eda.just.fgov.be/SignaturePolicy/pdf/PrivateSeal/BE_Justice_Signature_Policy_PrivateSeal_Hum_v0.12_202204_Fr.pdf'@S'digestAlgorithm'@s'SHA512'@S'description'@s'null'@c@S'inputs'@s@O@o'filePath'@s'test.pdf'@S'xmlEltId'@s'ID1'@c@S@o'filePath'@s'annexeRefs.xml'@S'xmlEltId'@s'ID2'@c@S@o'filePath'@s'nd_test.pdf'@S'xmlEltId'@s'ID3'@c@C@c" TargetMode="External"/><Relationship Id="rId18" Type="http://schemas.openxmlformats.org/officeDocument/2006/relationships/hyperlink" Target="https://fedictaim.atlassian.net/wiki/spaces/ETS/pages/1824162248/3.+Sign+Validation+Application" TargetMode="External"/><Relationship Id="rId26" Type="http://schemas.openxmlformats.org/officeDocument/2006/relationships/hyperlink" Target="https://developer.apple.com/documentation/security/notarizing_macos_software_before_distribution" TargetMode="External"/><Relationship Id="rId39"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developer.mozilla.org/en-US/docs/Mozilla/Add-ons/WebExtensions" TargetMode="External"/><Relationship Id="rId34" Type="http://schemas.microsoft.com/office/2016/09/relationships/commentsIds" Target="commentsIds.xml"/><Relationship Id="rId42" Type="http://schemas.openxmlformats.org/officeDocument/2006/relationships/image" Target="media/image14.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eid.static.bosa.fgov.be/" TargetMode="External"/><Relationship Id="rId25" Type="http://schemas.openxmlformats.org/officeDocument/2006/relationships/hyperlink" Target="https://developer.apple.com/documentation/security/notarizing_macos_software_before_distribution/customizing_the_notarization_workflow/notarizing_apps_when_developing_with_xcode_12_and_earlier" TargetMode="External"/><Relationship Id="rId33" Type="http://schemas.microsoft.com/office/2011/relationships/commentsExtended" Target="commentsExtended.xml"/><Relationship Id="rId38" Type="http://schemas.openxmlformats.org/officeDocument/2006/relationships/image" Target="media/image10.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developer.chrome.com/docs/extensions/mv3/" TargetMode="External"/><Relationship Id="rId29" Type="http://schemas.openxmlformats.org/officeDocument/2006/relationships/image" Target="media/image5.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aas.gcloud.belgium.be/console/catalog" TargetMode="External"/><Relationship Id="rId24" Type="http://schemas.openxmlformats.org/officeDocument/2006/relationships/hyperlink" Target="https://developer.apple.com/documentation/security/notarizing_macos_software_before_distribution" TargetMode="External"/><Relationship Id="rId32" Type="http://schemas.openxmlformats.org/officeDocument/2006/relationships/comments" Target="comments.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eur01.safelinks.protection.outlook.com/?url=https%3A%2F%2Fgit-fsf.services.belgium.be%2Feidas%2Ftestpki&amp;data=05%7C01%7Cniovi.vlachopoulou%40soprasteria.com%7C9b3948bb35b446d3971908dab29f0688%7C8b87af7d86474dc78df45f69a2011bb5%7C0%7C0%7C638018693351546118%7CUnknown%7CTWFpbGZsb3d8eyJWIjoiMC4wLjAwMDAiLCJQIjoiV2luMzIiLCJBTiI6Ik1haWwiLCJXVCI6Mn0%3D%7C3000%7C%7C%7C&amp;sdata=F%2FvmGEEnm%2BTEUt%2FoUPAqRQGkmlDdGTXgKjIBJt3d18I%3D&amp;reserved=0" TargetMode="External"/><Relationship Id="rId23" Type="http://schemas.openxmlformats.org/officeDocument/2006/relationships/hyperlink" Target="https://docs.microsoft.com/en-us/microsoft-edge/extensions-chromium/developer-guide/native-messaging?tabs=macos" TargetMode="External"/><Relationship Id="rId28" Type="http://schemas.openxmlformats.org/officeDocument/2006/relationships/hyperlink" Target="https://git-fsf.services.belgium.be/eidas/beidconnect/-/pipelines" TargetMode="External"/><Relationship Id="rId36" Type="http://schemas.openxmlformats.org/officeDocument/2006/relationships/image" Target="media/image8.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intest.ta.fts.bosa.belgium.be/static/citizen202207.crl" TargetMode="External"/><Relationship Id="rId22" Type="http://schemas.openxmlformats.org/officeDocument/2006/relationships/image" Target="media/image4.png"/><Relationship Id="rId27" Type="http://schemas.openxmlformats.org/officeDocument/2006/relationships/hyperlink" Target="https://developer.apple.com/documentation/security/notarizing_macos_software_before_distribution/customizing_the_notarization_workflow/notarizing_apps_when_developing_with_xcode_12_and_earlier" TargetMode="External"/><Relationship Id="rId30" Type="http://schemas.openxmlformats.org/officeDocument/2006/relationships/image" Target="media/image6.png"/><Relationship Id="rId35" Type="http://schemas.microsoft.com/office/2018/08/relationships/commentsExtensible" Target="commentsExtensible.xml"/><Relationship Id="rId43" Type="http://schemas.openxmlformats.org/officeDocument/2006/relationships/header" Target="header1.xml"/><Relationship Id="rId48" Type="http://schemas.microsoft.com/office/2011/relationships/people" Target="peop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https://ec.europa.eu/cefdigital/DSS/webapp-demo/sign-a-document"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vlachopoulou\AppData\Local\Microsoft\Windows\INetCache\Content.Outlook\NU5NE290\BOSA%20O365%20Word%20template%20FR%20final.dotx" TargetMode="External"/></Relationships>
</file>

<file path=word/theme/theme1.xml><?xml version="1.0" encoding="utf-8"?>
<a:theme xmlns:a="http://schemas.openxmlformats.org/drawingml/2006/main" name="BOSA O365 Theme">
  <a:themeElements>
    <a:clrScheme name="BOSA 0365">
      <a:dk1>
        <a:srgbClr val="09181B"/>
      </a:dk1>
      <a:lt1>
        <a:srgbClr val="FFFFFF"/>
      </a:lt1>
      <a:dk2>
        <a:srgbClr val="057A8B"/>
      </a:dk2>
      <a:lt2>
        <a:srgbClr val="FFF8DC"/>
      </a:lt2>
      <a:accent1>
        <a:srgbClr val="00566B"/>
      </a:accent1>
      <a:accent2>
        <a:srgbClr val="FFED75"/>
      </a:accent2>
      <a:accent3>
        <a:srgbClr val="2CB8A5"/>
      </a:accent3>
      <a:accent4>
        <a:srgbClr val="FC6D71"/>
      </a:accent4>
      <a:accent5>
        <a:srgbClr val="B6E7DD"/>
      </a:accent5>
      <a:accent6>
        <a:srgbClr val="F8D7BC"/>
      </a:accent6>
      <a:hlink>
        <a:srgbClr val="057A8B"/>
      </a:hlink>
      <a:folHlink>
        <a:srgbClr val="00566B"/>
      </a:folHlink>
    </a:clrScheme>
    <a:fontScheme name="BOSA Theme Fonts">
      <a:majorFont>
        <a:latin typeface="Montserrat"/>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58B184F82002D408B18B72B22C6A41C" ma:contentTypeVersion="2" ma:contentTypeDescription="Een nieuw document maken." ma:contentTypeScope="" ma:versionID="7e0b953f6888ac4d2e1f0f6a23f213e2">
  <xsd:schema xmlns:xsd="http://www.w3.org/2001/XMLSchema" xmlns:xs="http://www.w3.org/2001/XMLSchema" xmlns:p="http://schemas.microsoft.com/office/2006/metadata/properties" xmlns:ns2="3d60470d-c244-43d3-8625-2d5a7a2b634e" targetNamespace="http://schemas.microsoft.com/office/2006/metadata/properties" ma:root="true" ma:fieldsID="c2bd47f3a9b1732a8c42c8ab5ce41507" ns2:_="">
    <xsd:import namespace="3d60470d-c244-43d3-8625-2d5a7a2b634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60470d-c244-43d3-8625-2d5a7a2b63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91963D0-E9BF-427F-B957-02FA6E1D5315}">
  <ds:schemaRefs>
    <ds:schemaRef ds:uri="http://schemas.microsoft.com/sharepoint/v3/contenttype/forms"/>
  </ds:schemaRefs>
</ds:datastoreItem>
</file>

<file path=customXml/itemProps2.xml><?xml version="1.0" encoding="utf-8"?>
<ds:datastoreItem xmlns:ds="http://schemas.openxmlformats.org/officeDocument/2006/customXml" ds:itemID="{AA7FCA60-D00E-4896-95C7-1A57202AF004}"/>
</file>

<file path=customXml/itemProps3.xml><?xml version="1.0" encoding="utf-8"?>
<ds:datastoreItem xmlns:ds="http://schemas.openxmlformats.org/officeDocument/2006/customXml" ds:itemID="{45B40A19-025A-8D47-9DA9-C3515AD37713}">
  <ds:schemaRefs>
    <ds:schemaRef ds:uri="http://schemas.openxmlformats.org/officeDocument/2006/bibliography"/>
  </ds:schemaRefs>
</ds:datastoreItem>
</file>

<file path=customXml/itemProps4.xml><?xml version="1.0" encoding="utf-8"?>
<ds:datastoreItem xmlns:ds="http://schemas.openxmlformats.org/officeDocument/2006/customXml" ds:itemID="{9159A94B-A9C5-4EC6-8992-82236EA409FD}">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3d60470d-c244-43d3-8625-2d5a7a2b634e"/>
    <ds:schemaRef ds:uri="http://www.w3.org/XML/1998/namespace"/>
    <ds:schemaRef ds:uri="http://purl.org/dc/dcmityp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BOSA O365 Word template FR final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BOSA - Word - template de base</dc:title>
  <dc:subject/>
  <dc:creator>VLACHOPOULOU Niovi</dc:creator>
  <cp:keywords/>
  <dc:description/>
  <cp:lastModifiedBy>Katrijn Vos (BOSA)</cp:lastModifiedBy>
  <cp:revision>1604</cp:revision>
  <cp:lastPrinted>2021-08-20T10:18:00Z</cp:lastPrinted>
  <dcterms:created xsi:type="dcterms:W3CDTF">2022-05-24T08:21:00Z</dcterms:created>
  <dcterms:modified xsi:type="dcterms:W3CDTF">2023-03-14T13:43:49Z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0x010100658B184F82002D408B18B72B22C6A41C</vt:lpwstr>
  </property>
  <property fmtid="{D5CDD505-2E9C-101B-9397-08002B2CF9AE}" pid="3" name="ThemeFR">
    <vt:lpwstr>339;#Charte de style|3a13075a-f53c-44e4-9551-b10b77b7571b</vt:lpwstr>
  </property>
  <property fmtid="{D5CDD505-2E9C-101B-9397-08002B2CF9AE}" pid="4" name="_dlc_DocIdItemGuid">
    <vt:lpwstr>7047c7b1-d70f-4747-b49d-40fadcab7f08</vt:lpwstr>
  </property>
  <property fmtid="{D5CDD505-2E9C-101B-9397-08002B2CF9AE}" pid="5" name="MSIP_Label_c5e6e129-f928-4a05-ae32-d838f6b21bdd_Enabled">
    <vt:lpwstr>true</vt:lpwstr>
  </property>
  <property fmtid="{D5CDD505-2E9C-101B-9397-08002B2CF9AE}" pid="6" name="MSIP_Label_c5e6e129-f928-4a05-ae32-d838f6b21bdd_SetDate">
    <vt:lpwstr>2022-05-24T08:21:36Z</vt:lpwstr>
  </property>
  <property fmtid="{D5CDD505-2E9C-101B-9397-08002B2CF9AE}" pid="7" name="MSIP_Label_c5e6e129-f928-4a05-ae32-d838f6b21bdd_Method">
    <vt:lpwstr>Standard</vt:lpwstr>
  </property>
  <property fmtid="{D5CDD505-2E9C-101B-9397-08002B2CF9AE}" pid="8" name="MSIP_Label_c5e6e129-f928-4a05-ae32-d838f6b21bdd_Name">
    <vt:lpwstr>EN Restricted use</vt:lpwstr>
  </property>
  <property fmtid="{D5CDD505-2E9C-101B-9397-08002B2CF9AE}" pid="9" name="MSIP_Label_c5e6e129-f928-4a05-ae32-d838f6b21bdd_SiteId">
    <vt:lpwstr>8b87af7d-8647-4dc7-8df4-5f69a2011bb5</vt:lpwstr>
  </property>
  <property fmtid="{D5CDD505-2E9C-101B-9397-08002B2CF9AE}" pid="10" name="MSIP_Label_c5e6e129-f928-4a05-ae32-d838f6b21bdd_ActionId">
    <vt:lpwstr>11991977-5817-499e-ba82-6598a8c9fcce</vt:lpwstr>
  </property>
  <property fmtid="{D5CDD505-2E9C-101B-9397-08002B2CF9AE}" pid="11" name="MSIP_Label_c5e6e129-f928-4a05-ae32-d838f6b21bdd_ContentBits">
    <vt:lpwstr>3</vt:lpwstr>
  </property>
</Properties>
</file>